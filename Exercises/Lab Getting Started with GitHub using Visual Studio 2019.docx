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0528B" w14:textId="72CACCEF" w:rsidR="00F77D2B" w:rsidRDefault="006E06F3" w:rsidP="007E795A">
      <w:pPr>
        <w:pStyle w:val="Heading1"/>
        <w:rPr>
          <w:lang w:val="en-GB"/>
        </w:rPr>
      </w:pPr>
      <w:r>
        <w:rPr>
          <w:lang w:val="en-GB"/>
        </w:rPr>
        <w:t>Getting</w:t>
      </w:r>
      <w:r w:rsidR="002971A8">
        <w:rPr>
          <w:lang w:val="en-GB"/>
        </w:rPr>
        <w:t xml:space="preserve"> </w:t>
      </w:r>
      <w:r>
        <w:rPr>
          <w:lang w:val="en-GB"/>
        </w:rPr>
        <w:t>Started</w:t>
      </w:r>
      <w:r w:rsidR="002971A8">
        <w:rPr>
          <w:lang w:val="en-GB"/>
        </w:rPr>
        <w:t xml:space="preserve"> </w:t>
      </w:r>
      <w:r>
        <w:rPr>
          <w:lang w:val="en-GB"/>
        </w:rPr>
        <w:t>with</w:t>
      </w:r>
      <w:r w:rsidR="002971A8">
        <w:rPr>
          <w:lang w:val="en-GB"/>
        </w:rPr>
        <w:t xml:space="preserve"> </w:t>
      </w:r>
      <w:r>
        <w:rPr>
          <w:lang w:val="en-GB"/>
        </w:rPr>
        <w:t>GitHub</w:t>
      </w:r>
      <w:r w:rsidR="002971A8">
        <w:rPr>
          <w:lang w:val="en-GB"/>
        </w:rPr>
        <w:t xml:space="preserve"> </w:t>
      </w:r>
      <w:r>
        <w:rPr>
          <w:lang w:val="en-GB"/>
        </w:rPr>
        <w:t>using</w:t>
      </w:r>
      <w:r w:rsidR="002971A8">
        <w:rPr>
          <w:lang w:val="en-GB"/>
        </w:rPr>
        <w:t xml:space="preserve"> </w:t>
      </w:r>
      <w:r>
        <w:rPr>
          <w:lang w:val="en-GB"/>
        </w:rPr>
        <w:t>VS</w:t>
      </w:r>
      <w:r w:rsidR="002971A8">
        <w:rPr>
          <w:lang w:val="en-GB"/>
        </w:rPr>
        <w:t xml:space="preserve"> </w:t>
      </w:r>
      <w:r>
        <w:rPr>
          <w:lang w:val="en-GB"/>
        </w:rPr>
        <w:t>2019</w:t>
      </w:r>
    </w:p>
    <w:p w14:paraId="7D31167E" w14:textId="63D3D788" w:rsidR="006E06F3" w:rsidRDefault="006E06F3" w:rsidP="006E06F3">
      <w:pPr>
        <w:pStyle w:val="cpParagraph"/>
      </w:pPr>
      <w:r>
        <w:t>This</w:t>
      </w:r>
      <w:r w:rsidR="002971A8">
        <w:t xml:space="preserve"> </w:t>
      </w:r>
      <w:r>
        <w:t>document</w:t>
      </w:r>
      <w:r w:rsidR="002971A8">
        <w:t xml:space="preserve"> </w:t>
      </w:r>
      <w:r>
        <w:t>is</w:t>
      </w:r>
      <w:r w:rsidR="002971A8">
        <w:t xml:space="preserve"> </w:t>
      </w:r>
      <w:r w:rsidR="0095061B">
        <w:t>a</w:t>
      </w:r>
      <w:r w:rsidR="002971A8">
        <w:t xml:space="preserve"> </w:t>
      </w:r>
      <w:r>
        <w:t>cop</w:t>
      </w:r>
      <w:r w:rsidR="0095061B">
        <w:t>y</w:t>
      </w:r>
      <w:r w:rsidR="002971A8">
        <w:t xml:space="preserve"> </w:t>
      </w:r>
      <w:r>
        <w:t>from</w:t>
      </w:r>
      <w:r w:rsidR="002971A8">
        <w:t xml:space="preserve"> </w:t>
      </w:r>
      <w:r>
        <w:t>a</w:t>
      </w:r>
      <w:r w:rsidR="00C067C8">
        <w:t>n</w:t>
      </w:r>
      <w:r w:rsidR="002971A8">
        <w:t xml:space="preserve"> </w:t>
      </w:r>
      <w:r>
        <w:t>Azure</w:t>
      </w:r>
      <w:r w:rsidR="002971A8">
        <w:t xml:space="preserve"> </w:t>
      </w:r>
      <w:r>
        <w:t>DevOps</w:t>
      </w:r>
      <w:r w:rsidR="002971A8">
        <w:t xml:space="preserve"> </w:t>
      </w:r>
      <w:r>
        <w:t>Lab.</w:t>
      </w:r>
    </w:p>
    <w:p w14:paraId="5F491849" w14:textId="6888FAC0" w:rsidR="006E06F3" w:rsidRDefault="006E06F3" w:rsidP="006E06F3">
      <w:pPr>
        <w:pStyle w:val="cpParagraph"/>
      </w:pPr>
      <w:r>
        <w:t>You</w:t>
      </w:r>
      <w:r w:rsidR="002971A8">
        <w:t xml:space="preserve"> </w:t>
      </w:r>
      <w:r>
        <w:t>can,</w:t>
      </w:r>
      <w:r w:rsidR="002971A8">
        <w:t xml:space="preserve"> </w:t>
      </w:r>
      <w:r>
        <w:t>if</w:t>
      </w:r>
      <w:r w:rsidR="002971A8">
        <w:t xml:space="preserve"> </w:t>
      </w:r>
      <w:r>
        <w:t>wanted,</w:t>
      </w:r>
      <w:r w:rsidR="002971A8">
        <w:t xml:space="preserve"> </w:t>
      </w:r>
      <w:r>
        <w:t>use</w:t>
      </w:r>
      <w:r w:rsidR="002971A8">
        <w:t xml:space="preserve"> </w:t>
      </w:r>
      <w:r>
        <w:t>a</w:t>
      </w:r>
      <w:r w:rsidR="002971A8">
        <w:t xml:space="preserve"> </w:t>
      </w:r>
      <w:r>
        <w:t>virtual</w:t>
      </w:r>
      <w:r w:rsidR="002971A8">
        <w:t xml:space="preserve"> </w:t>
      </w:r>
      <w:r>
        <w:t>machine</w:t>
      </w:r>
      <w:r w:rsidR="002971A8">
        <w:t xml:space="preserve"> </w:t>
      </w:r>
      <w:r>
        <w:t>to</w:t>
      </w:r>
      <w:r w:rsidR="002971A8">
        <w:t xml:space="preserve"> </w:t>
      </w:r>
      <w:r>
        <w:t>do</w:t>
      </w:r>
      <w:r w:rsidR="002971A8">
        <w:t xml:space="preserve"> </w:t>
      </w:r>
      <w:r>
        <w:t>the</w:t>
      </w:r>
      <w:r w:rsidR="002971A8">
        <w:t xml:space="preserve"> </w:t>
      </w:r>
      <w:r>
        <w:t>exercise,</w:t>
      </w:r>
      <w:r w:rsidR="002971A8">
        <w:t xml:space="preserve"> </w:t>
      </w:r>
      <w:r>
        <w:t>but</w:t>
      </w:r>
      <w:r w:rsidR="002971A8">
        <w:t xml:space="preserve"> </w:t>
      </w:r>
      <w:r>
        <w:t>it</w:t>
      </w:r>
      <w:r w:rsidR="002971A8">
        <w:t xml:space="preserve"> </w:t>
      </w:r>
      <w:r>
        <w:t>is</w:t>
      </w:r>
      <w:r w:rsidR="002971A8">
        <w:t xml:space="preserve"> </w:t>
      </w:r>
      <w:r>
        <w:t>not</w:t>
      </w:r>
      <w:r w:rsidR="002971A8">
        <w:t xml:space="preserve"> </w:t>
      </w:r>
      <w:r>
        <w:t>needed.</w:t>
      </w:r>
      <w:r w:rsidR="002971A8">
        <w:t xml:space="preserve"> </w:t>
      </w:r>
      <w:r>
        <w:t>All</w:t>
      </w:r>
      <w:r w:rsidR="002971A8">
        <w:t xml:space="preserve"> </w:t>
      </w:r>
      <w:r>
        <w:t>the</w:t>
      </w:r>
      <w:r w:rsidR="002971A8">
        <w:t xml:space="preserve"> </w:t>
      </w:r>
      <w:r>
        <w:t>software</w:t>
      </w:r>
      <w:r w:rsidR="002971A8">
        <w:t xml:space="preserve"> </w:t>
      </w:r>
      <w:r>
        <w:t>is</w:t>
      </w:r>
      <w:r w:rsidR="002971A8">
        <w:t xml:space="preserve"> </w:t>
      </w:r>
      <w:r>
        <w:t>normally</w:t>
      </w:r>
      <w:r w:rsidR="002971A8">
        <w:t xml:space="preserve"> </w:t>
      </w:r>
      <w:r>
        <w:t>on</w:t>
      </w:r>
      <w:r w:rsidR="002971A8">
        <w:t xml:space="preserve"> </w:t>
      </w:r>
      <w:r>
        <w:t>your</w:t>
      </w:r>
      <w:r w:rsidR="002971A8">
        <w:t xml:space="preserve"> </w:t>
      </w:r>
      <w:r>
        <w:t>pc.</w:t>
      </w:r>
    </w:p>
    <w:p w14:paraId="22AB34DA" w14:textId="439F47CF" w:rsidR="0095061B" w:rsidRDefault="0095061B" w:rsidP="001F3470">
      <w:pPr>
        <w:pStyle w:val="cpParagraph"/>
        <w:numPr>
          <w:ilvl w:val="0"/>
          <w:numId w:val="8"/>
        </w:numPr>
      </w:pPr>
      <w:r>
        <w:t>I</w:t>
      </w:r>
      <w:r w:rsidR="002971A8">
        <w:t xml:space="preserve"> </w:t>
      </w:r>
      <w:r>
        <w:t>was</w:t>
      </w:r>
      <w:r w:rsidR="002971A8">
        <w:t xml:space="preserve"> </w:t>
      </w:r>
      <w:r>
        <w:t>not</w:t>
      </w:r>
      <w:r w:rsidR="002971A8">
        <w:t xml:space="preserve"> </w:t>
      </w:r>
      <w:r>
        <w:t>able</w:t>
      </w:r>
      <w:r w:rsidR="002971A8">
        <w:t xml:space="preserve"> </w:t>
      </w:r>
      <w:r>
        <w:t>to</w:t>
      </w:r>
      <w:r w:rsidR="002971A8">
        <w:t xml:space="preserve"> </w:t>
      </w:r>
      <w:r>
        <w:t>download</w:t>
      </w:r>
      <w:r w:rsidR="002971A8">
        <w:t xml:space="preserve"> </w:t>
      </w:r>
      <w:r>
        <w:t>the</w:t>
      </w:r>
      <w:r w:rsidR="002971A8">
        <w:t xml:space="preserve"> </w:t>
      </w:r>
      <w:r>
        <w:t>virtual</w:t>
      </w:r>
      <w:r w:rsidR="002971A8">
        <w:t xml:space="preserve"> </w:t>
      </w:r>
      <w:r>
        <w:t>machine,</w:t>
      </w:r>
      <w:r w:rsidR="002971A8">
        <w:t xml:space="preserve"> </w:t>
      </w:r>
      <w:r>
        <w:t>the</w:t>
      </w:r>
      <w:r w:rsidR="002971A8">
        <w:t xml:space="preserve"> </w:t>
      </w:r>
      <w:r>
        <w:t>moment</w:t>
      </w:r>
      <w:r w:rsidR="002971A8">
        <w:t xml:space="preserve"> </w:t>
      </w:r>
      <w:r>
        <w:t>I</w:t>
      </w:r>
      <w:r w:rsidR="002971A8">
        <w:t xml:space="preserve"> </w:t>
      </w:r>
      <w:r>
        <w:t>created</w:t>
      </w:r>
      <w:r w:rsidR="002971A8">
        <w:t xml:space="preserve"> </w:t>
      </w:r>
      <w:r>
        <w:t>this</w:t>
      </w:r>
      <w:r w:rsidR="002971A8">
        <w:t xml:space="preserve"> </w:t>
      </w:r>
      <w:r>
        <w:t>document.</w:t>
      </w:r>
    </w:p>
    <w:p w14:paraId="5CC6E893" w14:textId="3B709C4E" w:rsidR="006E06F3" w:rsidRDefault="006E06F3" w:rsidP="006E06F3">
      <w:pPr>
        <w:pStyle w:val="cpParagraph"/>
      </w:pPr>
      <w:r>
        <w:t>This</w:t>
      </w:r>
      <w:r w:rsidR="002971A8">
        <w:t xml:space="preserve"> </w:t>
      </w:r>
      <w:r>
        <w:t>is</w:t>
      </w:r>
      <w:r w:rsidR="002971A8">
        <w:t xml:space="preserve"> </w:t>
      </w:r>
      <w:r>
        <w:t>the</w:t>
      </w:r>
      <w:r w:rsidR="002971A8">
        <w:t xml:space="preserve"> </w:t>
      </w:r>
      <w:r>
        <w:t>url:</w:t>
      </w:r>
      <w:r w:rsidR="002971A8">
        <w:t xml:space="preserve"> </w:t>
      </w:r>
      <w:hyperlink r:id="rId8" w:anchor="task-2-cloning-and-configuring-a-github-project-in-visual-studio" w:history="1">
        <w:r>
          <w:rPr>
            <w:rStyle w:val="Hyperlink"/>
          </w:rPr>
          <w:t>Getting</w:t>
        </w:r>
        <w:r w:rsidR="002971A8">
          <w:rPr>
            <w:rStyle w:val="Hyperlink"/>
          </w:rPr>
          <w:t xml:space="preserve"> </w:t>
        </w:r>
        <w:r>
          <w:rPr>
            <w:rStyle w:val="Hyperlink"/>
          </w:rPr>
          <w:t>Started</w:t>
        </w:r>
        <w:r w:rsidR="002971A8">
          <w:rPr>
            <w:rStyle w:val="Hyperlink"/>
          </w:rPr>
          <w:t xml:space="preserve"> </w:t>
        </w:r>
        <w:r>
          <w:rPr>
            <w:rStyle w:val="Hyperlink"/>
          </w:rPr>
          <w:t>with</w:t>
        </w:r>
        <w:r w:rsidR="002971A8">
          <w:rPr>
            <w:rStyle w:val="Hyperlink"/>
          </w:rPr>
          <w:t xml:space="preserve"> </w:t>
        </w:r>
        <w:r>
          <w:rPr>
            <w:rStyle w:val="Hyperlink"/>
          </w:rPr>
          <w:t>GitHub</w:t>
        </w:r>
        <w:r w:rsidR="002971A8">
          <w:rPr>
            <w:rStyle w:val="Hyperlink"/>
          </w:rPr>
          <w:t xml:space="preserve"> </w:t>
        </w:r>
        <w:r>
          <w:rPr>
            <w:rStyle w:val="Hyperlink"/>
          </w:rPr>
          <w:t>using</w:t>
        </w:r>
        <w:r w:rsidR="002971A8">
          <w:rPr>
            <w:rStyle w:val="Hyperlink"/>
          </w:rPr>
          <w:t xml:space="preserve"> </w:t>
        </w:r>
        <w:r>
          <w:rPr>
            <w:rStyle w:val="Hyperlink"/>
          </w:rPr>
          <w:t>Visual</w:t>
        </w:r>
        <w:r w:rsidR="002971A8">
          <w:rPr>
            <w:rStyle w:val="Hyperlink"/>
          </w:rPr>
          <w:t xml:space="preserve"> </w:t>
        </w:r>
        <w:r>
          <w:rPr>
            <w:rStyle w:val="Hyperlink"/>
          </w:rPr>
          <w:t>Studio</w:t>
        </w:r>
        <w:r w:rsidR="002971A8">
          <w:rPr>
            <w:rStyle w:val="Hyperlink"/>
          </w:rPr>
          <w:t xml:space="preserve"> </w:t>
        </w:r>
        <w:r>
          <w:rPr>
            <w:rStyle w:val="Hyperlink"/>
          </w:rPr>
          <w:t>2019</w:t>
        </w:r>
      </w:hyperlink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95061B" w:rsidRPr="00C067C8" w14:paraId="47529027" w14:textId="77777777" w:rsidTr="0095061B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1303CA44" w14:textId="77777777" w:rsidR="0095061B" w:rsidRPr="0095061B" w:rsidRDefault="0095061B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13733F5D" w14:textId="77777777" w:rsidR="0095061B" w:rsidRPr="0095061B" w:rsidRDefault="0095061B">
            <w:pPr>
              <w:pStyle w:val="cpSmallTip"/>
              <w:rPr>
                <w:lang w:val="en-GB"/>
              </w:rPr>
            </w:pPr>
          </w:p>
        </w:tc>
      </w:tr>
      <w:tr w:rsidR="0095061B" w:rsidRPr="00C067C8" w14:paraId="34408DAD" w14:textId="77777777" w:rsidTr="0095061B">
        <w:tc>
          <w:tcPr>
            <w:tcW w:w="1843" w:type="dxa"/>
            <w:tcBorders>
              <w:bottom w:val="nil"/>
            </w:tcBorders>
          </w:tcPr>
          <w:p w14:paraId="4570F8F1" w14:textId="77777777" w:rsidR="0095061B" w:rsidRDefault="0095061B">
            <w:pPr>
              <w:pStyle w:val="cpTip"/>
            </w:pPr>
            <w:r>
              <w:object w:dxaOrig="1995" w:dyaOrig="1530" w14:anchorId="1D74559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15pt;height:59.35pt" o:ole="" fillcolor="window">
                  <v:imagedata r:id="rId9" o:title=""/>
                </v:shape>
                <o:OLEObject Type="Embed" ProgID="PBrush" ShapeID="_x0000_i1025" DrawAspect="Content" ObjectID="_1743568156" r:id="rId10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76DD2A6E" w14:textId="0E2C3ECC" w:rsidR="0095061B" w:rsidRDefault="0095061B">
            <w:pPr>
              <w:pStyle w:val="cpTip"/>
              <w:rPr>
                <w:lang w:val="en-GB"/>
              </w:rPr>
            </w:pPr>
            <w:r w:rsidRPr="0095061B">
              <w:rPr>
                <w:lang w:val="en-GB"/>
              </w:rPr>
              <w:t>I’ve</w:t>
            </w:r>
            <w:r w:rsidR="002971A8">
              <w:rPr>
                <w:lang w:val="en-GB"/>
              </w:rPr>
              <w:t xml:space="preserve"> </w:t>
            </w:r>
            <w:r w:rsidRPr="0095061B">
              <w:rPr>
                <w:lang w:val="en-GB"/>
              </w:rPr>
              <w:t>changed</w:t>
            </w:r>
            <w:r w:rsidR="002971A8">
              <w:rPr>
                <w:lang w:val="en-GB"/>
              </w:rPr>
              <w:t xml:space="preserve"> </w:t>
            </w:r>
            <w:r w:rsidRPr="0095061B">
              <w:rPr>
                <w:lang w:val="en-GB"/>
              </w:rPr>
              <w:t>some</w:t>
            </w:r>
            <w:r w:rsidR="002971A8">
              <w:rPr>
                <w:lang w:val="en-GB"/>
              </w:rPr>
              <w:t xml:space="preserve"> </w:t>
            </w:r>
            <w:r w:rsidRPr="0095061B">
              <w:rPr>
                <w:lang w:val="en-GB"/>
              </w:rPr>
              <w:t>te</w:t>
            </w:r>
            <w:r>
              <w:rPr>
                <w:lang w:val="en-GB"/>
              </w:rPr>
              <w:t>xt</w:t>
            </w:r>
            <w:r w:rsidR="002971A8">
              <w:rPr>
                <w:lang w:val="en-GB"/>
              </w:rPr>
              <w:t xml:space="preserve"> </w:t>
            </w:r>
            <w:r>
              <w:rPr>
                <w:lang w:val="en-GB"/>
              </w:rPr>
              <w:t>and</w:t>
            </w:r>
            <w:r w:rsidR="002971A8">
              <w:rPr>
                <w:lang w:val="en-GB"/>
              </w:rPr>
              <w:t xml:space="preserve"> </w:t>
            </w:r>
            <w:r>
              <w:rPr>
                <w:lang w:val="en-GB"/>
              </w:rPr>
              <w:t>the</w:t>
            </w:r>
            <w:r w:rsidR="002971A8">
              <w:rPr>
                <w:lang w:val="en-GB"/>
              </w:rPr>
              <w:t xml:space="preserve"> </w:t>
            </w:r>
            <w:r>
              <w:rPr>
                <w:lang w:val="en-GB"/>
              </w:rPr>
              <w:t>layout</w:t>
            </w:r>
            <w:r w:rsidR="002971A8">
              <w:rPr>
                <w:lang w:val="en-GB"/>
              </w:rPr>
              <w:t xml:space="preserve"> </w:t>
            </w:r>
            <w:r>
              <w:rPr>
                <w:lang w:val="en-GB"/>
              </w:rPr>
              <w:t>to</w:t>
            </w:r>
            <w:r w:rsidR="002971A8">
              <w:rPr>
                <w:lang w:val="en-GB"/>
              </w:rPr>
              <w:t xml:space="preserve"> </w:t>
            </w:r>
            <w:r>
              <w:rPr>
                <w:lang w:val="en-GB"/>
              </w:rPr>
              <w:t>make</w:t>
            </w:r>
            <w:r w:rsidR="002971A8">
              <w:rPr>
                <w:lang w:val="en-GB"/>
              </w:rPr>
              <w:t xml:space="preserve"> </w:t>
            </w:r>
            <w:r>
              <w:rPr>
                <w:lang w:val="en-GB"/>
              </w:rPr>
              <w:t>it</w:t>
            </w:r>
            <w:r w:rsidR="002971A8">
              <w:rPr>
                <w:lang w:val="en-GB"/>
              </w:rPr>
              <w:t xml:space="preserve"> </w:t>
            </w:r>
            <w:r>
              <w:rPr>
                <w:lang w:val="en-GB"/>
              </w:rPr>
              <w:t>more</w:t>
            </w:r>
            <w:r w:rsidR="002971A8">
              <w:rPr>
                <w:lang w:val="en-GB"/>
              </w:rPr>
              <w:t xml:space="preserve"> </w:t>
            </w:r>
            <w:r>
              <w:rPr>
                <w:lang w:val="en-GB"/>
              </w:rPr>
              <w:t>clear.</w:t>
            </w:r>
          </w:p>
          <w:p w14:paraId="0CEC8B93" w14:textId="0473DF63" w:rsidR="0095061B" w:rsidRDefault="0095061B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You</w:t>
            </w:r>
            <w:r w:rsidR="002971A8">
              <w:rPr>
                <w:lang w:val="en-GB"/>
              </w:rPr>
              <w:t xml:space="preserve"> </w:t>
            </w:r>
            <w:r>
              <w:rPr>
                <w:lang w:val="en-GB"/>
              </w:rPr>
              <w:t>can</w:t>
            </w:r>
            <w:r w:rsidR="002971A8">
              <w:rPr>
                <w:lang w:val="en-GB"/>
              </w:rPr>
              <w:t xml:space="preserve"> </w:t>
            </w:r>
            <w:r>
              <w:rPr>
                <w:lang w:val="en-GB"/>
              </w:rPr>
              <w:t>choose</w:t>
            </w:r>
            <w:r w:rsidR="002971A8">
              <w:rPr>
                <w:lang w:val="en-GB"/>
              </w:rPr>
              <w:t xml:space="preserve"> </w:t>
            </w:r>
            <w:r>
              <w:rPr>
                <w:lang w:val="en-GB"/>
              </w:rPr>
              <w:t>to</w:t>
            </w:r>
            <w:r w:rsidR="002971A8">
              <w:rPr>
                <w:lang w:val="en-GB"/>
              </w:rPr>
              <w:t xml:space="preserve"> </w:t>
            </w:r>
            <w:r>
              <w:rPr>
                <w:lang w:val="en-GB"/>
              </w:rPr>
              <w:t>work</w:t>
            </w:r>
            <w:r w:rsidR="002971A8">
              <w:rPr>
                <w:lang w:val="en-GB"/>
              </w:rPr>
              <w:t xml:space="preserve"> </w:t>
            </w:r>
            <w:r>
              <w:rPr>
                <w:lang w:val="en-GB"/>
              </w:rPr>
              <w:t>with</w:t>
            </w:r>
            <w:r w:rsidR="002971A8">
              <w:rPr>
                <w:lang w:val="en-GB"/>
              </w:rPr>
              <w:t xml:space="preserve"> </w:t>
            </w:r>
            <w:r>
              <w:rPr>
                <w:lang w:val="en-GB"/>
              </w:rPr>
              <w:t>the</w:t>
            </w:r>
            <w:r w:rsidR="002971A8">
              <w:rPr>
                <w:lang w:val="en-GB"/>
              </w:rPr>
              <w:t xml:space="preserve"> </w:t>
            </w:r>
            <w:r>
              <w:rPr>
                <w:lang w:val="en-GB"/>
              </w:rPr>
              <w:t>online</w:t>
            </w:r>
            <w:r w:rsidR="002971A8">
              <w:rPr>
                <w:lang w:val="en-GB"/>
              </w:rPr>
              <w:t xml:space="preserve"> </w:t>
            </w:r>
            <w:r>
              <w:rPr>
                <w:lang w:val="en-GB"/>
              </w:rPr>
              <w:t>page,</w:t>
            </w:r>
            <w:r w:rsidR="002971A8">
              <w:rPr>
                <w:lang w:val="en-GB"/>
              </w:rPr>
              <w:t xml:space="preserve"> </w:t>
            </w:r>
            <w:r>
              <w:rPr>
                <w:lang w:val="en-GB"/>
              </w:rPr>
              <w:t>or</w:t>
            </w:r>
            <w:r w:rsidR="002971A8">
              <w:rPr>
                <w:lang w:val="en-GB"/>
              </w:rPr>
              <w:t xml:space="preserve"> </w:t>
            </w:r>
            <w:r>
              <w:rPr>
                <w:lang w:val="en-GB"/>
              </w:rPr>
              <w:t>with</w:t>
            </w:r>
            <w:r w:rsidR="002971A8">
              <w:rPr>
                <w:lang w:val="en-GB"/>
              </w:rPr>
              <w:t xml:space="preserve"> </w:t>
            </w:r>
            <w:r>
              <w:rPr>
                <w:lang w:val="en-GB"/>
              </w:rPr>
              <w:t>this</w:t>
            </w:r>
            <w:r w:rsidR="002971A8">
              <w:rPr>
                <w:lang w:val="en-GB"/>
              </w:rPr>
              <w:t xml:space="preserve"> </w:t>
            </w:r>
            <w:r>
              <w:rPr>
                <w:lang w:val="en-GB"/>
              </w:rPr>
              <w:t>document.</w:t>
            </w:r>
            <w:r w:rsidR="00F34403">
              <w:rPr>
                <w:lang w:val="en-GB"/>
              </w:rPr>
              <w:t xml:space="preserve"> The online page, assumes you have a virtual machine.</w:t>
            </w:r>
          </w:p>
          <w:p w14:paraId="1A0B080D" w14:textId="21EA7065" w:rsidR="006B7507" w:rsidRPr="0095061B" w:rsidRDefault="006B7507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It</w:t>
            </w:r>
            <w:r w:rsidR="002971A8">
              <w:rPr>
                <w:lang w:val="en-GB"/>
              </w:rPr>
              <w:t xml:space="preserve"> </w:t>
            </w:r>
            <w:r>
              <w:rPr>
                <w:lang w:val="en-GB"/>
              </w:rPr>
              <w:t>is</w:t>
            </w:r>
            <w:r w:rsidR="002971A8">
              <w:rPr>
                <w:lang w:val="en-GB"/>
              </w:rPr>
              <w:t xml:space="preserve"> </w:t>
            </w:r>
            <w:r>
              <w:rPr>
                <w:lang w:val="en-GB"/>
              </w:rPr>
              <w:t>also</w:t>
            </w:r>
            <w:r w:rsidR="002971A8">
              <w:rPr>
                <w:lang w:val="en-GB"/>
              </w:rPr>
              <w:t xml:space="preserve"> </w:t>
            </w:r>
            <w:r>
              <w:rPr>
                <w:lang w:val="en-GB"/>
              </w:rPr>
              <w:t>possible</w:t>
            </w:r>
            <w:r w:rsidR="002971A8">
              <w:rPr>
                <w:lang w:val="en-GB"/>
              </w:rPr>
              <w:t xml:space="preserve"> </w:t>
            </w:r>
            <w:r>
              <w:rPr>
                <w:lang w:val="en-GB"/>
              </w:rPr>
              <w:t>that</w:t>
            </w:r>
            <w:r w:rsidR="002971A8">
              <w:rPr>
                <w:lang w:val="en-GB"/>
              </w:rPr>
              <w:t xml:space="preserve"> </w:t>
            </w:r>
            <w:r>
              <w:rPr>
                <w:lang w:val="en-GB"/>
              </w:rPr>
              <w:t>some</w:t>
            </w:r>
            <w:r w:rsidR="002971A8">
              <w:rPr>
                <w:lang w:val="en-GB"/>
              </w:rPr>
              <w:t xml:space="preserve"> </w:t>
            </w:r>
            <w:r>
              <w:rPr>
                <w:lang w:val="en-GB"/>
              </w:rPr>
              <w:t>screens</w:t>
            </w:r>
            <w:r w:rsidR="002971A8">
              <w:rPr>
                <w:lang w:val="en-GB"/>
              </w:rPr>
              <w:t xml:space="preserve"> </w:t>
            </w:r>
            <w:r>
              <w:rPr>
                <w:lang w:val="en-GB"/>
              </w:rPr>
              <w:t>look</w:t>
            </w:r>
            <w:r w:rsidR="002971A8">
              <w:rPr>
                <w:lang w:val="en-GB"/>
              </w:rPr>
              <w:t xml:space="preserve"> </w:t>
            </w:r>
            <w:r>
              <w:rPr>
                <w:lang w:val="en-GB"/>
              </w:rPr>
              <w:t>different</w:t>
            </w:r>
            <w:r w:rsidR="002971A8">
              <w:rPr>
                <w:lang w:val="en-GB"/>
              </w:rPr>
              <w:t xml:space="preserve"> </w:t>
            </w:r>
            <w:r>
              <w:rPr>
                <w:lang w:val="en-GB"/>
              </w:rPr>
              <w:t>in</w:t>
            </w:r>
            <w:r w:rsidR="002971A8">
              <w:rPr>
                <w:lang w:val="en-GB"/>
              </w:rPr>
              <w:t xml:space="preserve"> </w:t>
            </w:r>
            <w:r>
              <w:rPr>
                <w:lang w:val="en-GB"/>
              </w:rPr>
              <w:t>your</w:t>
            </w:r>
            <w:r w:rsidR="002971A8">
              <w:rPr>
                <w:lang w:val="en-GB"/>
              </w:rPr>
              <w:t xml:space="preserve"> </w:t>
            </w:r>
            <w:r>
              <w:rPr>
                <w:lang w:val="en-GB"/>
              </w:rPr>
              <w:t>version.</w:t>
            </w:r>
            <w:r w:rsidR="00875194">
              <w:rPr>
                <w:lang w:val="en-GB"/>
              </w:rPr>
              <w:t xml:space="preserve"> I’ve put the screens of the latest version available for Visual Studio 2019</w:t>
            </w:r>
            <w:r w:rsidR="00C067C8">
              <w:rPr>
                <w:lang w:val="en-GB"/>
              </w:rPr>
              <w:t xml:space="preserve"> at January 2022.</w:t>
            </w:r>
          </w:p>
        </w:tc>
      </w:tr>
      <w:tr w:rsidR="0095061B" w:rsidRPr="00C067C8" w14:paraId="4B7AA92D" w14:textId="77777777" w:rsidTr="0095061B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2B87ED1B" w14:textId="77777777" w:rsidR="0095061B" w:rsidRPr="0095061B" w:rsidRDefault="0095061B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189FF4AF" w14:textId="77777777" w:rsidR="0095061B" w:rsidRPr="0095061B" w:rsidRDefault="0095061B">
            <w:pPr>
              <w:pStyle w:val="cpSmallTip"/>
              <w:rPr>
                <w:lang w:val="en-GB"/>
              </w:rPr>
            </w:pPr>
          </w:p>
        </w:tc>
      </w:tr>
    </w:tbl>
    <w:p w14:paraId="398B7EC3" w14:textId="293A9DF8" w:rsidR="002A6A68" w:rsidRDefault="002A6A68" w:rsidP="002A6A68">
      <w:pPr>
        <w:pStyle w:val="cpParagraph"/>
      </w:pPr>
      <w:r w:rsidRPr="002A6A68">
        <w:t>We</w:t>
      </w:r>
      <w:r w:rsidR="002971A8">
        <w:t xml:space="preserve"> </w:t>
      </w:r>
      <w:r w:rsidRPr="002A6A68">
        <w:t>are</w:t>
      </w:r>
      <w:r w:rsidR="002971A8">
        <w:t xml:space="preserve"> </w:t>
      </w:r>
      <w:r w:rsidRPr="002A6A68">
        <w:t>using</w:t>
      </w:r>
      <w:r w:rsidR="002971A8">
        <w:t xml:space="preserve"> </w:t>
      </w:r>
      <w:r w:rsidRPr="002A6A68">
        <w:t>some</w:t>
      </w:r>
      <w:r w:rsidR="002971A8">
        <w:t xml:space="preserve"> </w:t>
      </w:r>
      <w:r w:rsidRPr="002A6A68">
        <w:t>c</w:t>
      </w:r>
      <w:r>
        <w:t>ode</w:t>
      </w:r>
      <w:r w:rsidR="002971A8">
        <w:t xml:space="preserve"> </w:t>
      </w:r>
      <w:r>
        <w:t>from</w:t>
      </w:r>
      <w:r w:rsidR="002971A8">
        <w:t xml:space="preserve"> </w:t>
      </w:r>
      <w:r>
        <w:t>GitHub.</w:t>
      </w:r>
      <w:r w:rsidR="002971A8">
        <w:t xml:space="preserve"> </w:t>
      </w:r>
      <w:r>
        <w:t>The</w:t>
      </w:r>
      <w:r w:rsidR="002971A8">
        <w:t xml:space="preserve"> </w:t>
      </w:r>
      <w:r>
        <w:t>goal</w:t>
      </w:r>
      <w:r w:rsidR="002971A8">
        <w:t xml:space="preserve"> </w:t>
      </w:r>
      <w:r>
        <w:t>is</w:t>
      </w:r>
      <w:r w:rsidR="002971A8">
        <w:t xml:space="preserve"> </w:t>
      </w:r>
      <w:r>
        <w:t>not</w:t>
      </w:r>
      <w:r w:rsidR="002971A8">
        <w:t xml:space="preserve"> </w:t>
      </w:r>
      <w:r>
        <w:t>to</w:t>
      </w:r>
      <w:r w:rsidR="002971A8">
        <w:t xml:space="preserve"> </w:t>
      </w:r>
      <w:r>
        <w:t>understand</w:t>
      </w:r>
      <w:r w:rsidR="002971A8">
        <w:t xml:space="preserve"> </w:t>
      </w:r>
      <w:r>
        <w:t>the</w:t>
      </w:r>
      <w:r w:rsidR="002971A8">
        <w:t xml:space="preserve"> </w:t>
      </w:r>
      <w:r>
        <w:t>code.</w:t>
      </w:r>
      <w:r w:rsidR="002971A8">
        <w:t xml:space="preserve"> </w:t>
      </w:r>
      <w:r>
        <w:t>The</w:t>
      </w:r>
      <w:r w:rsidR="002971A8">
        <w:t xml:space="preserve"> </w:t>
      </w:r>
      <w:r>
        <w:t>goal</w:t>
      </w:r>
      <w:r w:rsidR="002971A8">
        <w:t xml:space="preserve"> </w:t>
      </w:r>
      <w:r>
        <w:t>is</w:t>
      </w:r>
      <w:r w:rsidR="002971A8">
        <w:t xml:space="preserve"> </w:t>
      </w:r>
      <w:r>
        <w:t>explaining</w:t>
      </w:r>
      <w:r w:rsidR="002971A8">
        <w:t xml:space="preserve"> </w:t>
      </w:r>
      <w:r>
        <w:t>GitHub</w:t>
      </w:r>
      <w:r w:rsidR="00DF0EF1">
        <w:t xml:space="preserve"> functionality also within Visual Studio 2019.</w:t>
      </w:r>
    </w:p>
    <w:p w14:paraId="612E9E26" w14:textId="257E376A" w:rsidR="007F535E" w:rsidRDefault="007F535E" w:rsidP="007F535E">
      <w:pPr>
        <w:pStyle w:val="Heading2"/>
      </w:pPr>
      <w:r>
        <w:t>Installation of GitHub</w:t>
      </w:r>
    </w:p>
    <w:p w14:paraId="2EC4366F" w14:textId="171BC236" w:rsidR="007F535E" w:rsidRPr="007F535E" w:rsidRDefault="007F535E" w:rsidP="00CB0491">
      <w:pPr>
        <w:pStyle w:val="cpBullet"/>
        <w:rPr>
          <w:lang w:val="en-GB"/>
        </w:rPr>
      </w:pPr>
      <w:r w:rsidRPr="007F535E">
        <w:rPr>
          <w:lang w:val="en-GB"/>
        </w:rPr>
        <w:t>Yo</w:t>
      </w:r>
      <w:r w:rsidR="00F34403">
        <w:rPr>
          <w:lang w:val="en-GB"/>
        </w:rPr>
        <w:t>u</w:t>
      </w:r>
      <w:r w:rsidRPr="007F535E">
        <w:rPr>
          <w:lang w:val="en-GB"/>
        </w:rPr>
        <w:t xml:space="preserve"> have GitHub in a browser.</w:t>
      </w:r>
      <w:r w:rsidR="00176E45">
        <w:rPr>
          <w:lang w:val="en-GB"/>
        </w:rPr>
        <w:t xml:space="preserve"> (Working in the cloud)</w:t>
      </w:r>
    </w:p>
    <w:p w14:paraId="596ACF8D" w14:textId="3D0C35F8" w:rsidR="007F535E" w:rsidRDefault="00722B75" w:rsidP="007F535E">
      <w:pPr>
        <w:pStyle w:val="cpBullet"/>
        <w:numPr>
          <w:ilvl w:val="1"/>
          <w:numId w:val="3"/>
        </w:numPr>
        <w:rPr>
          <w:lang w:val="en-GB"/>
        </w:rPr>
      </w:pPr>
      <w:hyperlink r:id="rId11" w:history="1">
        <w:r w:rsidR="007F535E" w:rsidRPr="00F20414">
          <w:rPr>
            <w:rStyle w:val="Hyperlink"/>
            <w:lang w:val="en-GB"/>
          </w:rPr>
          <w:t>https://github.com/</w:t>
        </w:r>
      </w:hyperlink>
    </w:p>
    <w:p w14:paraId="3A98FFBE" w14:textId="073520AD" w:rsidR="007F535E" w:rsidRDefault="007F535E" w:rsidP="007F535E">
      <w:pPr>
        <w:pStyle w:val="cpBullet"/>
        <w:rPr>
          <w:lang w:val="en-GB"/>
        </w:rPr>
      </w:pPr>
      <w:r w:rsidRPr="007F535E">
        <w:rPr>
          <w:lang w:val="en-GB"/>
        </w:rPr>
        <w:t>You have also GitHub o</w:t>
      </w:r>
      <w:r>
        <w:rPr>
          <w:lang w:val="en-GB"/>
        </w:rPr>
        <w:t>n the desktop.</w:t>
      </w:r>
      <w:r w:rsidR="00176E45">
        <w:rPr>
          <w:lang w:val="en-GB"/>
        </w:rPr>
        <w:t xml:space="preserve"> (Working locally).</w:t>
      </w:r>
    </w:p>
    <w:p w14:paraId="26CF16AD" w14:textId="77777777" w:rsidR="00DF0EF1" w:rsidRPr="00DF0EF1" w:rsidRDefault="00722B75" w:rsidP="005130CA">
      <w:pPr>
        <w:pStyle w:val="cpBullet"/>
        <w:numPr>
          <w:ilvl w:val="1"/>
          <w:numId w:val="3"/>
        </w:numPr>
      </w:pPr>
      <w:hyperlink r:id="rId12" w:history="1">
        <w:r w:rsidR="007F535E" w:rsidRPr="00CB0491">
          <w:rPr>
            <w:rStyle w:val="Hyperlink"/>
            <w:lang w:val="en-GB"/>
          </w:rPr>
          <w:t>https://desktop.github.com/</w:t>
        </w:r>
      </w:hyperlink>
      <w:r w:rsidR="003672AB" w:rsidRPr="00CB0491">
        <w:rPr>
          <w:lang w:val="en-GB"/>
        </w:rPr>
        <w:t>.</w:t>
      </w:r>
    </w:p>
    <w:p w14:paraId="3F8EFDDC" w14:textId="77777777" w:rsidR="00245458" w:rsidRDefault="00245458" w:rsidP="00245458">
      <w:pPr>
        <w:pStyle w:val="Heading2"/>
      </w:pPr>
      <w:r>
        <w:t>Create an account for GitHub</w:t>
      </w:r>
    </w:p>
    <w:p w14:paraId="6BADA807" w14:textId="77777777" w:rsidR="00245458" w:rsidRDefault="00245458" w:rsidP="00245458">
      <w:pPr>
        <w:pStyle w:val="cpParagraph"/>
      </w:pPr>
      <w:r>
        <w:t>It all starts with having an account to work in the cloud.</w:t>
      </w:r>
    </w:p>
    <w:p w14:paraId="0013FCD9" w14:textId="77777777" w:rsidR="00245458" w:rsidRDefault="00245458" w:rsidP="00245458">
      <w:pPr>
        <w:pStyle w:val="cpParagraph"/>
        <w:numPr>
          <w:ilvl w:val="0"/>
          <w:numId w:val="16"/>
        </w:numPr>
      </w:pPr>
      <w:r>
        <w:t>There is no reason not to have one.</w:t>
      </w:r>
    </w:p>
    <w:p w14:paraId="2A001941" w14:textId="77777777" w:rsidR="000E2779" w:rsidRDefault="000E2779" w:rsidP="000E2779">
      <w:pPr>
        <w:pStyle w:val="Heading2"/>
      </w:pPr>
      <w:r>
        <w:lastRenderedPageBreak/>
        <w:t>Setting up GitHub in Visual Studio 2019</w:t>
      </w:r>
    </w:p>
    <w:p w14:paraId="60D59BAB" w14:textId="1E410497" w:rsidR="000E2779" w:rsidRDefault="000E2779" w:rsidP="000E2779">
      <w:pPr>
        <w:pStyle w:val="cpBullet"/>
      </w:pPr>
      <w:r>
        <w:t>Start “Visual Studio Installer”.</w:t>
      </w:r>
    </w:p>
    <w:p w14:paraId="1A948D21" w14:textId="5AED54AE" w:rsidR="000E2779" w:rsidRDefault="000E2779" w:rsidP="000E2779">
      <w:pPr>
        <w:pStyle w:val="cpBullet"/>
        <w:rPr>
          <w:lang w:val="en-GB"/>
        </w:rPr>
      </w:pPr>
      <w:r w:rsidRPr="000E2779">
        <w:rPr>
          <w:lang w:val="en-GB"/>
        </w:rPr>
        <w:t>Select the correct version i</w:t>
      </w:r>
      <w:r>
        <w:rPr>
          <w:lang w:val="en-GB"/>
        </w:rPr>
        <w:t>f you have more than one.</w:t>
      </w:r>
    </w:p>
    <w:p w14:paraId="5DD686A1" w14:textId="5A7E6EDC" w:rsidR="000E2779" w:rsidRDefault="000E2779" w:rsidP="000E2779">
      <w:pPr>
        <w:pStyle w:val="cpBullet"/>
        <w:rPr>
          <w:lang w:val="en-GB"/>
        </w:rPr>
      </w:pPr>
      <w:r>
        <w:rPr>
          <w:lang w:val="en-GB"/>
        </w:rPr>
        <w:t>Hit the button “Modify”.</w:t>
      </w:r>
    </w:p>
    <w:p w14:paraId="3F6FDC97" w14:textId="3F59CDD7" w:rsidR="000E2779" w:rsidRDefault="000E2779" w:rsidP="000E2779">
      <w:pPr>
        <w:pStyle w:val="cpBullet"/>
        <w:rPr>
          <w:lang w:val="en-GB"/>
        </w:rPr>
      </w:pPr>
      <w:r>
        <w:rPr>
          <w:lang w:val="en-GB"/>
        </w:rPr>
        <w:t>You have another window.</w:t>
      </w:r>
    </w:p>
    <w:p w14:paraId="1569D0A0" w14:textId="733A7D0B" w:rsidR="000E2779" w:rsidRDefault="000E2779" w:rsidP="000E2779">
      <w:pPr>
        <w:pStyle w:val="cpBullet"/>
        <w:rPr>
          <w:lang w:val="en-GB"/>
        </w:rPr>
      </w:pPr>
      <w:r>
        <w:rPr>
          <w:lang w:val="en-GB"/>
        </w:rPr>
        <w:t>Select the tab “Individual components”.</w:t>
      </w:r>
    </w:p>
    <w:p w14:paraId="147316DE" w14:textId="266AC907" w:rsidR="000E2779" w:rsidRDefault="000E2779" w:rsidP="000E2779">
      <w:pPr>
        <w:pStyle w:val="cpBullet"/>
        <w:rPr>
          <w:lang w:val="en-GB"/>
        </w:rPr>
      </w:pPr>
      <w:r>
        <w:rPr>
          <w:lang w:val="en-GB"/>
        </w:rPr>
        <w:t>Mark “Git for Windows”.</w:t>
      </w:r>
    </w:p>
    <w:p w14:paraId="69AED74D" w14:textId="08949223" w:rsidR="000E2779" w:rsidRDefault="000E2779" w:rsidP="000E2779">
      <w:pPr>
        <w:pStyle w:val="cpBullet"/>
        <w:rPr>
          <w:lang w:val="en-GB"/>
        </w:rPr>
      </w:pPr>
      <w:r>
        <w:rPr>
          <w:lang w:val="en-GB"/>
        </w:rPr>
        <w:t>Mark “GitHub extension for Visual Studio”.</w:t>
      </w:r>
    </w:p>
    <w:p w14:paraId="46B6F419" w14:textId="1E84A338" w:rsidR="000E2779" w:rsidRPr="000E2779" w:rsidRDefault="000E2779" w:rsidP="000E2779">
      <w:pPr>
        <w:pStyle w:val="cpBullet"/>
        <w:rPr>
          <w:lang w:val="en-GB"/>
        </w:rPr>
      </w:pPr>
      <w:r>
        <w:rPr>
          <w:lang w:val="en-GB"/>
        </w:rPr>
        <w:t>Hit the button “Modify” to install.</w:t>
      </w:r>
    </w:p>
    <w:p w14:paraId="5D13D086" w14:textId="310700D2" w:rsidR="00DF0EF1" w:rsidRDefault="00DF0EF1" w:rsidP="00DF0EF1">
      <w:pPr>
        <w:pStyle w:val="Heading2"/>
      </w:pPr>
      <w:r>
        <w:t>Installation of</w:t>
      </w:r>
      <w:r w:rsidR="0007434D">
        <w:t xml:space="preserve"> Git, Hub</w:t>
      </w:r>
      <w:r w:rsidR="00176E45">
        <w:t xml:space="preserve"> or Git Bash or Git for Windows</w:t>
      </w:r>
    </w:p>
    <w:p w14:paraId="03E72462" w14:textId="48CAEB11" w:rsidR="000E2779" w:rsidRDefault="000E2779" w:rsidP="00DF0EF1">
      <w:pPr>
        <w:pStyle w:val="cpBullet"/>
        <w:rPr>
          <w:lang w:val="en-GB"/>
        </w:rPr>
      </w:pPr>
      <w:r>
        <w:rPr>
          <w:lang w:val="en-GB"/>
        </w:rPr>
        <w:t>If you want (not used in the classroom)</w:t>
      </w:r>
      <w:r w:rsidR="00B121F5">
        <w:rPr>
          <w:lang w:val="en-GB"/>
        </w:rPr>
        <w:t>.</w:t>
      </w:r>
    </w:p>
    <w:p w14:paraId="71A5BA7E" w14:textId="25DBFF8A" w:rsidR="00DF0EF1" w:rsidRDefault="00176E45" w:rsidP="00DF0EF1">
      <w:pPr>
        <w:pStyle w:val="cpBullet"/>
        <w:rPr>
          <w:lang w:val="en-GB"/>
        </w:rPr>
      </w:pPr>
      <w:r>
        <w:rPr>
          <w:lang w:val="en-GB"/>
        </w:rPr>
        <w:t>T</w:t>
      </w:r>
      <w:r w:rsidR="00DF0EF1">
        <w:rPr>
          <w:lang w:val="en-GB"/>
        </w:rPr>
        <w:t>his is part of GitHub desktop.</w:t>
      </w:r>
    </w:p>
    <w:p w14:paraId="7DF07732" w14:textId="016EBDD7" w:rsidR="00DF0EF1" w:rsidRDefault="00176E45" w:rsidP="00DF0EF1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It </w:t>
      </w:r>
      <w:r w:rsidR="00DF0EF1">
        <w:rPr>
          <w:lang w:val="en-GB"/>
        </w:rPr>
        <w:t>is working with Git in a command line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in stead</w:t>
      </w:r>
      <w:proofErr w:type="spellEnd"/>
      <w:r>
        <w:rPr>
          <w:lang w:val="en-GB"/>
        </w:rPr>
        <w:t xml:space="preserve"> of a GUI.</w:t>
      </w:r>
    </w:p>
    <w:p w14:paraId="10758BE5" w14:textId="2BA8B8F4" w:rsidR="008B1E61" w:rsidRDefault="008B1E61" w:rsidP="008B1E61">
      <w:pPr>
        <w:pStyle w:val="cpBullet"/>
        <w:rPr>
          <w:lang w:val="en-GB"/>
        </w:rPr>
      </w:pPr>
      <w:r>
        <w:rPr>
          <w:lang w:val="en-GB"/>
        </w:rPr>
        <w:t xml:space="preserve">A nice </w:t>
      </w:r>
      <w:proofErr w:type="spellStart"/>
      <w:r w:rsidR="00024DEE">
        <w:rPr>
          <w:lang w:val="en-GB"/>
        </w:rPr>
        <w:t>cheatsheet</w:t>
      </w:r>
      <w:proofErr w:type="spellEnd"/>
      <w:r w:rsidR="00024DEE">
        <w:rPr>
          <w:lang w:val="en-GB"/>
        </w:rPr>
        <w:t xml:space="preserve"> to have the basic commands</w:t>
      </w:r>
      <w:r w:rsidR="00B121F5">
        <w:rPr>
          <w:lang w:val="en-GB"/>
        </w:rPr>
        <w:t>.</w:t>
      </w:r>
    </w:p>
    <w:p w14:paraId="2C931CE7" w14:textId="3DEC5855" w:rsidR="00024DEE" w:rsidRPr="00CD47BD" w:rsidRDefault="00722B75" w:rsidP="00024DEE">
      <w:pPr>
        <w:pStyle w:val="cpBullet"/>
        <w:numPr>
          <w:ilvl w:val="1"/>
          <w:numId w:val="3"/>
        </w:numPr>
        <w:rPr>
          <w:lang w:val="en-GB"/>
        </w:rPr>
      </w:pPr>
      <w:hyperlink r:id="rId13" w:history="1">
        <w:r w:rsidR="00024DEE">
          <w:rPr>
            <w:rStyle w:val="Hyperlink"/>
            <w:lang w:val="en-GB"/>
          </w:rPr>
          <w:t>https://education.github.com/git-cheat-sheet-education.pdf</w:t>
        </w:r>
      </w:hyperlink>
    </w:p>
    <w:p w14:paraId="2F05959D" w14:textId="4860866D" w:rsidR="00CD47BD" w:rsidRPr="00024DEE" w:rsidRDefault="00722B75" w:rsidP="00024DEE">
      <w:pPr>
        <w:pStyle w:val="cpBullet"/>
        <w:numPr>
          <w:ilvl w:val="1"/>
          <w:numId w:val="3"/>
        </w:numPr>
        <w:rPr>
          <w:lang w:val="en-GB"/>
        </w:rPr>
      </w:pPr>
      <w:hyperlink r:id="rId14" w:history="1">
        <w:r w:rsidR="00CD47BD" w:rsidRPr="00CD47BD">
          <w:rPr>
            <w:rStyle w:val="Hyperlink"/>
            <w:lang w:val="en-GB"/>
          </w:rPr>
          <w:t>Git - Reference (git-scm.com)</w:t>
        </w:r>
      </w:hyperlink>
    </w:p>
    <w:p w14:paraId="2921DC1C" w14:textId="229D030D" w:rsidR="00024DEE" w:rsidRDefault="00024DEE" w:rsidP="00024DEE">
      <w:pPr>
        <w:pStyle w:val="Heading2"/>
      </w:pPr>
      <w:r>
        <w:t>Alternatives</w:t>
      </w:r>
    </w:p>
    <w:p w14:paraId="177BBF83" w14:textId="02CC30F3" w:rsidR="008B1E61" w:rsidRDefault="00024DEE" w:rsidP="00024DEE">
      <w:pPr>
        <w:pStyle w:val="cpBullet"/>
        <w:rPr>
          <w:lang w:val="en-GB"/>
        </w:rPr>
      </w:pPr>
      <w:proofErr w:type="spellStart"/>
      <w:r>
        <w:rPr>
          <w:lang w:val="en-GB"/>
        </w:rPr>
        <w:t>BitBucket</w:t>
      </w:r>
      <w:proofErr w:type="spellEnd"/>
      <w:r w:rsidR="00B121F5">
        <w:rPr>
          <w:lang w:val="en-GB"/>
        </w:rPr>
        <w:t>.</w:t>
      </w:r>
    </w:p>
    <w:p w14:paraId="30F13F6B" w14:textId="03BA6790" w:rsidR="00024DEE" w:rsidRDefault="00024DEE" w:rsidP="00024DEE">
      <w:pPr>
        <w:pStyle w:val="cpBullet"/>
        <w:rPr>
          <w:lang w:val="en-GB"/>
        </w:rPr>
      </w:pPr>
      <w:r>
        <w:rPr>
          <w:lang w:val="en-GB"/>
        </w:rPr>
        <w:t>Visual Source Safe</w:t>
      </w:r>
      <w:r w:rsidR="00B121F5">
        <w:rPr>
          <w:lang w:val="en-GB"/>
        </w:rPr>
        <w:t>.</w:t>
      </w:r>
    </w:p>
    <w:p w14:paraId="202B0699" w14:textId="647D940B" w:rsidR="00024DEE" w:rsidRDefault="00024DEE" w:rsidP="00024DEE">
      <w:pPr>
        <w:pStyle w:val="cpBullet"/>
        <w:rPr>
          <w:lang w:val="en-GB"/>
        </w:rPr>
      </w:pPr>
      <w:r>
        <w:rPr>
          <w:lang w:val="en-GB"/>
        </w:rPr>
        <w:t>…</w:t>
      </w:r>
    </w:p>
    <w:p w14:paraId="313B0A7F" w14:textId="595DBF87" w:rsidR="00DF0EF1" w:rsidRDefault="00DF0EF1" w:rsidP="00DF0EF1">
      <w:pPr>
        <w:pStyle w:val="Heading2"/>
      </w:pPr>
      <w:r>
        <w:t>Installation movie</w:t>
      </w:r>
    </w:p>
    <w:p w14:paraId="4018C325" w14:textId="3569A711" w:rsidR="00DF0EF1" w:rsidRDefault="00DF0EF1" w:rsidP="00DF0EF1">
      <w:pPr>
        <w:pStyle w:val="cpParagraph"/>
      </w:pPr>
      <w:r>
        <w:t xml:space="preserve">There is a </w:t>
      </w:r>
      <w:proofErr w:type="spellStart"/>
      <w:r w:rsidRPr="00DF0EF1">
        <w:t>Youtube</w:t>
      </w:r>
      <w:proofErr w:type="spellEnd"/>
      <w:r>
        <w:t xml:space="preserve"> movie of about 20 minutes that explains it good. Just for information.</w:t>
      </w:r>
    </w:p>
    <w:p w14:paraId="11032C66" w14:textId="2463BE26" w:rsidR="00DF0EF1" w:rsidRPr="00024DEE" w:rsidRDefault="00722B75" w:rsidP="00DF0EF1">
      <w:pPr>
        <w:pStyle w:val="cpBullet"/>
        <w:rPr>
          <w:rStyle w:val="Hyperlink"/>
          <w:color w:val="auto"/>
          <w:u w:val="none"/>
          <w:lang w:val="en-GB"/>
        </w:rPr>
      </w:pPr>
      <w:hyperlink r:id="rId15" w:history="1">
        <w:r w:rsidR="00DF0EF1">
          <w:rPr>
            <w:rStyle w:val="Hyperlink"/>
            <w:lang w:val="en-GB"/>
          </w:rPr>
          <w:t>https://www.youtube.com/watch?v=J_Clau1bYco</w:t>
        </w:r>
      </w:hyperlink>
    </w:p>
    <w:p w14:paraId="43E329B6" w14:textId="6176600D" w:rsidR="00DF0EF1" w:rsidRDefault="00DF0EF1" w:rsidP="00DF0EF1">
      <w:pPr>
        <w:pStyle w:val="Heading2"/>
      </w:pPr>
      <w:r>
        <w:lastRenderedPageBreak/>
        <w:t>What is GitHub and Git?</w:t>
      </w:r>
    </w:p>
    <w:p w14:paraId="050DB30E" w14:textId="2EC20816" w:rsidR="00DF0EF1" w:rsidRDefault="00DF0EF1" w:rsidP="00DF0EF1">
      <w:pPr>
        <w:pStyle w:val="cpParagraph"/>
      </w:pPr>
      <w:r>
        <w:t>It is a versioning tool and a collaboration tool for files and code.</w:t>
      </w:r>
    </w:p>
    <w:p w14:paraId="64BCED3C" w14:textId="2123AE12" w:rsidR="00DF0EF1" w:rsidRDefault="00DF0EF1" w:rsidP="00DF0EF1">
      <w:pPr>
        <w:pStyle w:val="cpParagraph"/>
      </w:pPr>
      <w:r>
        <w:t>It allows you to organize within your team</w:t>
      </w:r>
      <w:r w:rsidR="00B121F5">
        <w:t>.</w:t>
      </w:r>
    </w:p>
    <w:p w14:paraId="3A36DCFC" w14:textId="664A18CF" w:rsidR="00DF0EF1" w:rsidRDefault="00DF0EF1" w:rsidP="00DF0EF1">
      <w:pPr>
        <w:pStyle w:val="cpBullet"/>
        <w:rPr>
          <w:lang w:val="en-GB"/>
        </w:rPr>
      </w:pPr>
      <w:r w:rsidRPr="00DF0EF1">
        <w:rPr>
          <w:lang w:val="en-GB"/>
        </w:rPr>
        <w:t>Versioning of code or f</w:t>
      </w:r>
      <w:r>
        <w:rPr>
          <w:lang w:val="en-GB"/>
        </w:rPr>
        <w:t>iles.</w:t>
      </w:r>
    </w:p>
    <w:p w14:paraId="551642DD" w14:textId="43A69FE1" w:rsidR="00DF0EF1" w:rsidRDefault="00DF0EF1" w:rsidP="00DF0EF1">
      <w:pPr>
        <w:pStyle w:val="cpBullet"/>
        <w:rPr>
          <w:lang w:val="en-GB"/>
        </w:rPr>
      </w:pPr>
      <w:r>
        <w:rPr>
          <w:lang w:val="en-GB"/>
        </w:rPr>
        <w:t>Creating and maintaining branches.</w:t>
      </w:r>
    </w:p>
    <w:p w14:paraId="6A505D0B" w14:textId="3EE12832" w:rsidR="00DF0EF1" w:rsidRDefault="00DF0EF1" w:rsidP="00DF0EF1">
      <w:pPr>
        <w:pStyle w:val="cpBullet"/>
        <w:rPr>
          <w:lang w:val="en-GB"/>
        </w:rPr>
      </w:pPr>
      <w:r>
        <w:rPr>
          <w:lang w:val="en-GB"/>
        </w:rPr>
        <w:t>Creating and maintaining releases.</w:t>
      </w:r>
    </w:p>
    <w:p w14:paraId="5ECFD36A" w14:textId="2A3A7D91" w:rsidR="00DF0EF1" w:rsidRDefault="00D86F66" w:rsidP="00DF0EF1">
      <w:pPr>
        <w:pStyle w:val="cpBullet"/>
        <w:rPr>
          <w:lang w:val="en-GB"/>
        </w:rPr>
      </w:pPr>
      <w:r>
        <w:rPr>
          <w:lang w:val="en-GB"/>
        </w:rPr>
        <w:t>It’s a part of tooling to have DevOps.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D86F66" w:rsidRPr="00C067C8" w14:paraId="440E63BB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5EB3B7D8" w14:textId="77777777" w:rsidR="00D86F66" w:rsidRPr="0007434D" w:rsidRDefault="00D86F66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2FA0BA0D" w14:textId="77777777" w:rsidR="00D86F66" w:rsidRPr="0007434D" w:rsidRDefault="00D86F66">
            <w:pPr>
              <w:pStyle w:val="cpSmallTip"/>
              <w:rPr>
                <w:lang w:val="en-GB"/>
              </w:rPr>
            </w:pPr>
          </w:p>
        </w:tc>
      </w:tr>
      <w:tr w:rsidR="00D86F66" w:rsidRPr="00C067C8" w14:paraId="7897328D" w14:textId="77777777">
        <w:tc>
          <w:tcPr>
            <w:tcW w:w="1843" w:type="dxa"/>
            <w:tcBorders>
              <w:bottom w:val="nil"/>
            </w:tcBorders>
          </w:tcPr>
          <w:p w14:paraId="7714E30F" w14:textId="77777777" w:rsidR="00D86F66" w:rsidRDefault="00D86F66">
            <w:pPr>
              <w:pStyle w:val="cpTip"/>
            </w:pPr>
            <w:r>
              <w:object w:dxaOrig="1995" w:dyaOrig="1530" w14:anchorId="70AAACCA">
                <v:shape id="_x0000_i1026" type="#_x0000_t75" style="width:77.15pt;height:59.35pt" o:ole="" fillcolor="window">
                  <v:imagedata r:id="rId9" o:title=""/>
                </v:shape>
                <o:OLEObject Type="Embed" ProgID="PBrush" ShapeID="_x0000_i1026" DrawAspect="Content" ObjectID="_1743568157" r:id="rId16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0E22C47D" w14:textId="77777777" w:rsidR="00D86F66" w:rsidRDefault="00D86F66">
            <w:pPr>
              <w:pStyle w:val="cpTip"/>
              <w:rPr>
                <w:lang w:val="en-GB"/>
              </w:rPr>
            </w:pPr>
            <w:r w:rsidRPr="00D86F66">
              <w:rPr>
                <w:lang w:val="en-GB"/>
              </w:rPr>
              <w:t xml:space="preserve">Working with a versioning </w:t>
            </w:r>
            <w:r>
              <w:rPr>
                <w:lang w:val="en-GB"/>
              </w:rPr>
              <w:t>tool is necessary for all your projects. You never know what will happen with your work.</w:t>
            </w:r>
          </w:p>
          <w:p w14:paraId="1018F10F" w14:textId="77777777" w:rsidR="00D86F66" w:rsidRDefault="00D86F66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Working locally with versioning is not a good idea.</w:t>
            </w:r>
          </w:p>
          <w:p w14:paraId="7757A664" w14:textId="4DBDDB99" w:rsidR="00D86F66" w:rsidRPr="00D86F66" w:rsidRDefault="00D86F66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When your PC crashes, and your backup is on the same PC, you will have a problem.</w:t>
            </w:r>
          </w:p>
        </w:tc>
      </w:tr>
      <w:tr w:rsidR="00D86F66" w:rsidRPr="00C067C8" w14:paraId="0058F923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5B7B3E89" w14:textId="77777777" w:rsidR="00D86F66" w:rsidRPr="00D86F66" w:rsidRDefault="00D86F66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221AFC97" w14:textId="77777777" w:rsidR="00D86F66" w:rsidRPr="00D86F66" w:rsidRDefault="00D86F66">
            <w:pPr>
              <w:pStyle w:val="cpSmallTip"/>
              <w:rPr>
                <w:lang w:val="en-GB"/>
              </w:rPr>
            </w:pPr>
          </w:p>
        </w:tc>
      </w:tr>
    </w:tbl>
    <w:p w14:paraId="20EFF307" w14:textId="4B29398A" w:rsidR="00D86F66" w:rsidRDefault="00D86F66" w:rsidP="00D86F66">
      <w:pPr>
        <w:pStyle w:val="cpBullet"/>
        <w:rPr>
          <w:lang w:val="en-GB"/>
        </w:rPr>
      </w:pPr>
      <w:r>
        <w:rPr>
          <w:lang w:val="en-GB"/>
        </w:rPr>
        <w:t>You are responsible of not losing months of work.</w:t>
      </w:r>
    </w:p>
    <w:p w14:paraId="6AB4CF4C" w14:textId="486E6597" w:rsidR="00245458" w:rsidRDefault="00245458" w:rsidP="00967488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</w:p>
    <w:p w14:paraId="415B7EAD" w14:textId="6A22489E" w:rsidR="0015510E" w:rsidRDefault="0015510E" w:rsidP="0015510E">
      <w:pPr>
        <w:pStyle w:val="Heading2"/>
      </w:pPr>
      <w:r>
        <w:t>Adding an existing solution to GitHub</w:t>
      </w:r>
    </w:p>
    <w:p w14:paraId="1BE9206C" w14:textId="185A6CB9" w:rsidR="0015510E" w:rsidRDefault="0015510E" w:rsidP="0015510E">
      <w:pPr>
        <w:pStyle w:val="cpBullet"/>
        <w:rPr>
          <w:lang w:val="en-GB"/>
        </w:rPr>
      </w:pPr>
      <w:r w:rsidRPr="00650B1B">
        <w:rPr>
          <w:lang w:val="en-GB"/>
        </w:rPr>
        <w:t xml:space="preserve">Right-click </w:t>
      </w:r>
      <w:r w:rsidR="00650B1B" w:rsidRPr="00650B1B">
        <w:rPr>
          <w:lang w:val="en-GB"/>
        </w:rPr>
        <w:t>the solution</w:t>
      </w:r>
      <w:r w:rsidR="00650B1B">
        <w:rPr>
          <w:lang w:val="en-GB"/>
        </w:rPr>
        <w:t>.</w:t>
      </w:r>
    </w:p>
    <w:p w14:paraId="6009BBDD" w14:textId="70D9A933" w:rsidR="00650B1B" w:rsidRDefault="00760F94" w:rsidP="0015510E">
      <w:pPr>
        <w:pStyle w:val="cpBullet"/>
        <w:rPr>
          <w:lang w:val="en-GB"/>
        </w:rPr>
      </w:pPr>
      <w:r>
        <w:rPr>
          <w:lang w:val="en-GB"/>
        </w:rPr>
        <w:t>Select “Create Git Repository …”</w:t>
      </w:r>
      <w:r w:rsidR="00B121F5">
        <w:rPr>
          <w:lang w:val="en-GB"/>
        </w:rPr>
        <w:t>.</w:t>
      </w:r>
    </w:p>
    <w:p w14:paraId="50167126" w14:textId="693D005D" w:rsidR="00760F94" w:rsidRDefault="00760F94" w:rsidP="0015510E">
      <w:pPr>
        <w:pStyle w:val="cpBullet"/>
        <w:rPr>
          <w:lang w:val="en-GB"/>
        </w:rPr>
      </w:pPr>
      <w:r>
        <w:rPr>
          <w:lang w:val="en-GB"/>
        </w:rPr>
        <w:t>Fill in the screens</w:t>
      </w:r>
      <w:r w:rsidR="00B121F5">
        <w:rPr>
          <w:lang w:val="en-GB"/>
        </w:rPr>
        <w:t>.</w:t>
      </w:r>
    </w:p>
    <w:p w14:paraId="4E3C2420" w14:textId="443CE2D3" w:rsidR="0015510E" w:rsidRDefault="0015510E" w:rsidP="00967488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</w:p>
    <w:p w14:paraId="47C16023" w14:textId="0B6A7765" w:rsidR="00760F94" w:rsidRDefault="00760F94" w:rsidP="00760F94">
      <w:pPr>
        <w:pStyle w:val="Heading2"/>
      </w:pPr>
      <w:r>
        <w:t>Disconnecting your project from GitHub</w:t>
      </w:r>
    </w:p>
    <w:p w14:paraId="0E7319B6" w14:textId="0802D321" w:rsidR="00760F94" w:rsidRDefault="00760F94" w:rsidP="00760F94">
      <w:pPr>
        <w:pStyle w:val="cpBullet"/>
        <w:rPr>
          <w:lang w:val="en-GB"/>
        </w:rPr>
      </w:pPr>
      <w:r w:rsidRPr="00760F94">
        <w:rPr>
          <w:lang w:val="en-GB"/>
        </w:rPr>
        <w:t xml:space="preserve">Remove from your solution </w:t>
      </w:r>
      <w:r>
        <w:rPr>
          <w:lang w:val="en-GB"/>
        </w:rPr>
        <w:t>2 files.</w:t>
      </w:r>
    </w:p>
    <w:p w14:paraId="7FCA1E8C" w14:textId="38278FF9" w:rsidR="00760F94" w:rsidRDefault="00760F94" w:rsidP="00760F94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Remove </w:t>
      </w:r>
      <w:r w:rsidR="00D13267">
        <w:rPr>
          <w:lang w:val="en-GB"/>
        </w:rPr>
        <w:t>“</w:t>
      </w:r>
      <w:r>
        <w:rPr>
          <w:lang w:val="en-GB"/>
        </w:rPr>
        <w:t>.</w:t>
      </w:r>
      <w:proofErr w:type="spellStart"/>
      <w:r>
        <w:rPr>
          <w:lang w:val="en-GB"/>
        </w:rPr>
        <w:t>gitattributes</w:t>
      </w:r>
      <w:proofErr w:type="spellEnd"/>
      <w:r>
        <w:rPr>
          <w:lang w:val="en-GB"/>
        </w:rPr>
        <w:t>.</w:t>
      </w:r>
      <w:r w:rsidR="00D13267">
        <w:rPr>
          <w:lang w:val="en-GB"/>
        </w:rPr>
        <w:t>”</w:t>
      </w:r>
    </w:p>
    <w:p w14:paraId="36664CD0" w14:textId="531BB620" w:rsidR="00760F94" w:rsidRDefault="00760F94" w:rsidP="00760F94">
      <w:pPr>
        <w:pStyle w:val="cpBullet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Remove </w:t>
      </w:r>
      <w:r w:rsidR="00D13267">
        <w:rPr>
          <w:lang w:val="en-GB"/>
        </w:rPr>
        <w:t>“</w:t>
      </w:r>
      <w:r>
        <w:rPr>
          <w:lang w:val="en-GB"/>
        </w:rPr>
        <w:t>.</w:t>
      </w:r>
      <w:proofErr w:type="spellStart"/>
      <w:r>
        <w:rPr>
          <w:lang w:val="en-GB"/>
        </w:rPr>
        <w:t>gitignore</w:t>
      </w:r>
      <w:proofErr w:type="spellEnd"/>
      <w:r>
        <w:rPr>
          <w:lang w:val="en-GB"/>
        </w:rPr>
        <w:t>.</w:t>
      </w:r>
      <w:r w:rsidR="00D13267">
        <w:rPr>
          <w:lang w:val="en-GB"/>
        </w:rPr>
        <w:t>”</w:t>
      </w:r>
    </w:p>
    <w:p w14:paraId="2FEB6347" w14:textId="6443CCEB" w:rsidR="00D13267" w:rsidRPr="00760F94" w:rsidRDefault="00D13267" w:rsidP="00D13267">
      <w:pPr>
        <w:pStyle w:val="cpBullet"/>
        <w:rPr>
          <w:lang w:val="en-GB"/>
        </w:rPr>
      </w:pPr>
      <w:r>
        <w:rPr>
          <w:lang w:val="en-GB"/>
        </w:rPr>
        <w:t>Remove from your solution the folder “.git”</w:t>
      </w:r>
      <w:r w:rsidR="008F23E7">
        <w:rPr>
          <w:lang w:val="en-GB"/>
        </w:rPr>
        <w:t>.</w:t>
      </w:r>
    </w:p>
    <w:p w14:paraId="32F435D8" w14:textId="1BD690EB" w:rsidR="00187AF2" w:rsidRDefault="00DF0EF1" w:rsidP="008F23E7">
      <w:pPr>
        <w:pStyle w:val="Heading2"/>
      </w:pPr>
      <w:r w:rsidRPr="00DF0EF1">
        <w:br w:type="page"/>
      </w:r>
      <w:r w:rsidR="00187AF2" w:rsidRPr="00187AF2">
        <w:lastRenderedPageBreak/>
        <w:t>How GitHub fits in</w:t>
      </w:r>
    </w:p>
    <w:p w14:paraId="74E3C6B6" w14:textId="77777777" w:rsidR="00187AF2" w:rsidRDefault="00187AF2" w:rsidP="00187AF2">
      <w:pPr>
        <w:pStyle w:val="cpParagraph"/>
      </w:pPr>
      <w:r w:rsidRPr="00187AF2">
        <w:t>GitHub is a Git hosting repository that provides developers with tools to ship better code through command line features, issues (threaded discussions), pull requests, code review, or the use of a collection of free and for-purchase apps in the GitHub Marketplace.</w:t>
      </w:r>
    </w:p>
    <w:p w14:paraId="5E89CB8C" w14:textId="77777777" w:rsidR="00187AF2" w:rsidRDefault="00187AF2" w:rsidP="00187AF2">
      <w:pPr>
        <w:pStyle w:val="cpParagraph"/>
      </w:pPr>
      <w:r w:rsidRPr="00187AF2">
        <w:t>With collaboration layers like the GitHub flow, a community of 15 million developers, and an ecosystem with hundreds of integrations, GitHub changes the way software is built.</w:t>
      </w:r>
    </w:p>
    <w:p w14:paraId="62877126" w14:textId="77777777" w:rsidR="00187AF2" w:rsidRDefault="00187AF2" w:rsidP="00187AF2">
      <w:pPr>
        <w:pStyle w:val="Heading2"/>
      </w:pPr>
      <w:r w:rsidRPr="00187AF2">
        <w:t>How GitHub works</w:t>
      </w:r>
    </w:p>
    <w:p w14:paraId="33749162" w14:textId="77777777" w:rsidR="009D7129" w:rsidRDefault="00187AF2" w:rsidP="00187AF2">
      <w:pPr>
        <w:pStyle w:val="cpParagraph"/>
      </w:pPr>
      <w:r w:rsidRPr="00187AF2">
        <w:t>GitHub builds collaboration directly into the development process. Work is organized into repositories, where developers can outline requirements or direction and set expectations for team members.</w:t>
      </w:r>
    </w:p>
    <w:p w14:paraId="56B58694" w14:textId="77777777" w:rsidR="009D7129" w:rsidRDefault="00187AF2" w:rsidP="00187AF2">
      <w:pPr>
        <w:pStyle w:val="cpParagraph"/>
      </w:pPr>
      <w:r w:rsidRPr="00187AF2">
        <w:t>Then, using the GitHub flow, developers simply create a branch to work on updates, commit changes to save them, open a pull request to propose and discuss changes, and merge pull requests once everyone is on the same page.</w:t>
      </w:r>
    </w:p>
    <w:p w14:paraId="6E9CFCB8" w14:textId="77777777" w:rsidR="009D7129" w:rsidRDefault="009D7129">
      <w:pPr>
        <w:rPr>
          <w:rFonts w:ascii="Paragon" w:hAnsi="Paragon"/>
          <w:i/>
          <w:sz w:val="40"/>
          <w:szCs w:val="20"/>
          <w:lang w:val="en-GB" w:eastAsia="en-US"/>
        </w:rPr>
      </w:pPr>
      <w:r w:rsidRPr="0007434D">
        <w:rPr>
          <w:lang w:val="en-GB"/>
        </w:rPr>
        <w:br w:type="page"/>
      </w:r>
    </w:p>
    <w:p w14:paraId="36A04373" w14:textId="44E05EAD" w:rsidR="009D7129" w:rsidRDefault="00187AF2" w:rsidP="009D7129">
      <w:pPr>
        <w:pStyle w:val="Heading2"/>
      </w:pPr>
      <w:r w:rsidRPr="00187AF2">
        <w:lastRenderedPageBreak/>
        <w:t>The GitHub flow</w:t>
      </w:r>
    </w:p>
    <w:p w14:paraId="0C21D241" w14:textId="088BB326" w:rsidR="009D7129" w:rsidRDefault="00187AF2" w:rsidP="00187AF2">
      <w:pPr>
        <w:pStyle w:val="cpParagraph"/>
      </w:pPr>
      <w:r w:rsidRPr="00187AF2">
        <w:t>The GitHub flow is a lightweight, branch-based workflow built around core Git commands used by teams around the globe.</w:t>
      </w:r>
    </w:p>
    <w:p w14:paraId="156DA5A2" w14:textId="77777777" w:rsidR="009D7129" w:rsidRDefault="00187AF2" w:rsidP="00187AF2">
      <w:pPr>
        <w:pStyle w:val="cpParagraph"/>
      </w:pPr>
      <w:r w:rsidRPr="00187AF2">
        <w:t>The GitHub flow has six steps, each with distinct benefits when implemented:</w:t>
      </w:r>
    </w:p>
    <w:p w14:paraId="2846E2D9" w14:textId="77777777" w:rsidR="009D7129" w:rsidRDefault="00187AF2" w:rsidP="009D7129">
      <w:pPr>
        <w:pStyle w:val="cpParagraph"/>
        <w:numPr>
          <w:ilvl w:val="0"/>
          <w:numId w:val="17"/>
        </w:numPr>
      </w:pPr>
      <w:r w:rsidRPr="00187AF2">
        <w:t>Create a branch:</w:t>
      </w:r>
      <w:r w:rsidR="009D7129">
        <w:t xml:space="preserve"> </w:t>
      </w:r>
      <w:r w:rsidRPr="00187AF2">
        <w:t>Topic branches created from the canonical deployment branch (usually master) allow teams to contribute to many parallel efforts. Short-lived topic branches, in particular, keep teams focused and results in quick ships.</w:t>
      </w:r>
    </w:p>
    <w:p w14:paraId="2E53EB3A" w14:textId="77777777" w:rsidR="009D7129" w:rsidRDefault="00187AF2" w:rsidP="009D7129">
      <w:pPr>
        <w:pStyle w:val="cpParagraph"/>
        <w:numPr>
          <w:ilvl w:val="0"/>
          <w:numId w:val="17"/>
        </w:numPr>
      </w:pPr>
      <w:r w:rsidRPr="00187AF2">
        <w:t>Add commits: Snapshots of development efforts within a branch create safe, revertible points in the project’s history.</w:t>
      </w:r>
    </w:p>
    <w:p w14:paraId="6F5E0B66" w14:textId="77777777" w:rsidR="009D7129" w:rsidRDefault="00187AF2" w:rsidP="009D7129">
      <w:pPr>
        <w:pStyle w:val="cpParagraph"/>
        <w:numPr>
          <w:ilvl w:val="0"/>
          <w:numId w:val="17"/>
        </w:numPr>
      </w:pPr>
      <w:r w:rsidRPr="00187AF2">
        <w:t>Open a pull request: Pull requests publicize a project’s ongoing efforts and set the tone for a transparent development process.</w:t>
      </w:r>
    </w:p>
    <w:p w14:paraId="655A7B48" w14:textId="77777777" w:rsidR="009D7129" w:rsidRDefault="00187AF2" w:rsidP="009D7129">
      <w:pPr>
        <w:pStyle w:val="cpParagraph"/>
        <w:numPr>
          <w:ilvl w:val="0"/>
          <w:numId w:val="17"/>
        </w:numPr>
      </w:pPr>
      <w:r w:rsidRPr="00187AF2">
        <w:t>Discuss and review code: Teams participate in code reviews by commenting, testing, and reviewing open pull requests. Code review is at the core of an open and participatory culture.</w:t>
      </w:r>
    </w:p>
    <w:p w14:paraId="16153EA0" w14:textId="77777777" w:rsidR="009D7129" w:rsidRDefault="00187AF2" w:rsidP="009D7129">
      <w:pPr>
        <w:pStyle w:val="cpParagraph"/>
        <w:numPr>
          <w:ilvl w:val="0"/>
          <w:numId w:val="17"/>
        </w:numPr>
      </w:pPr>
      <w:r w:rsidRPr="00187AF2">
        <w:t>Merge: Upon clicking merge, GitHub automatically performs the equivalent of a local ‘git merge’ operation. GitHub also keeps the entire branch development history on the merged pull request.</w:t>
      </w:r>
    </w:p>
    <w:p w14:paraId="23C9053F" w14:textId="481045BC" w:rsidR="009D7129" w:rsidRDefault="00187AF2" w:rsidP="009D7129">
      <w:pPr>
        <w:pStyle w:val="cpParagraph"/>
        <w:numPr>
          <w:ilvl w:val="0"/>
          <w:numId w:val="17"/>
        </w:numPr>
      </w:pPr>
      <w:r w:rsidRPr="00187AF2">
        <w:t>Deploy: Teams can choose the best release cycles or incorporate continuous integration tools and operate with the assurance that code on the deployment branch has gone through a robust workflow.</w:t>
      </w:r>
    </w:p>
    <w:p w14:paraId="211BDC55" w14:textId="77777777" w:rsidR="009D7129" w:rsidRDefault="009D7129">
      <w:pPr>
        <w:rPr>
          <w:rFonts w:ascii="Paragon" w:hAnsi="Paragon"/>
          <w:i/>
          <w:sz w:val="40"/>
          <w:szCs w:val="20"/>
          <w:lang w:val="en-GB" w:eastAsia="en-US"/>
        </w:rPr>
      </w:pPr>
      <w:r w:rsidRPr="0007434D">
        <w:rPr>
          <w:lang w:val="en-GB"/>
        </w:rPr>
        <w:br w:type="page"/>
      </w:r>
    </w:p>
    <w:p w14:paraId="25F89144" w14:textId="33500D52" w:rsidR="0095061B" w:rsidRDefault="00760499" w:rsidP="009D7129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C19D72" wp14:editId="168B0BA3">
                <wp:simplePos x="0" y="0"/>
                <wp:positionH relativeFrom="column">
                  <wp:posOffset>-5224145</wp:posOffset>
                </wp:positionH>
                <wp:positionV relativeFrom="paragraph">
                  <wp:posOffset>1166495</wp:posOffset>
                </wp:positionV>
                <wp:extent cx="4939665" cy="1209675"/>
                <wp:effectExtent l="0" t="0" r="13335" b="2857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1209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E68829" w14:textId="68F4EB94" w:rsidR="002E7D0E" w:rsidRDefault="002E7D0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4BCA9E" wp14:editId="785F77A9">
                                  <wp:extent cx="4750435" cy="871855"/>
                                  <wp:effectExtent l="0" t="0" r="0" b="4445"/>
                                  <wp:docPr id="64" name="Picture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Picture 4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50435" cy="8718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33E5BA" w14:textId="003CA20F" w:rsidR="00B512B5" w:rsidRDefault="00B512B5" w:rsidP="00B06B9D">
                            <w:pPr>
                              <w:pStyle w:val="Caption"/>
                            </w:pPr>
                            <w:bookmarkStart w:id="0" w:name="GitHubFork"/>
                            <w:proofErr w:type="spellStart"/>
                            <w:r>
                              <w:t>Figure</w:t>
                            </w:r>
                            <w:proofErr w:type="spellEnd"/>
                            <w:r w:rsidR="002971A8">
                              <w:t xml:space="preserve"> </w:t>
                            </w:r>
                            <w:r w:rsidR="00763ABF">
                              <w:fldChar w:fldCharType="begin"/>
                            </w:r>
                            <w:r w:rsidR="00763ABF">
                              <w:instrText xml:space="preserve"> SEQ Figure \* ARABIC </w:instrText>
                            </w:r>
                            <w:r w:rsidR="00763ABF">
                              <w:fldChar w:fldCharType="separate"/>
                            </w:r>
                            <w:r w:rsidR="00722B75">
                              <w:rPr>
                                <w:noProof/>
                              </w:rPr>
                              <w:t>1</w:t>
                            </w:r>
                            <w:r w:rsidR="00763ABF">
                              <w:rPr>
                                <w:noProof/>
                              </w:rPr>
                              <w:fldChar w:fldCharType="end"/>
                            </w:r>
                            <w:bookmarkEnd w:id="0"/>
                            <w:r>
                              <w:t>: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Fork</w:t>
                            </w:r>
                            <w:proofErr w:type="spellEnd"/>
                            <w:r w:rsidR="002971A8">
                              <w:t xml:space="preserve"> </w:t>
                            </w:r>
                            <w:r>
                              <w:t>in</w:t>
                            </w:r>
                            <w:r w:rsidR="002971A8">
                              <w:t xml:space="preserve"> </w:t>
                            </w:r>
                            <w:r>
                              <w:t>GitHub</w:t>
                            </w:r>
                            <w:r w:rsidR="00FF05F0">
                              <w:t>.</w:t>
                            </w:r>
                          </w:p>
                          <w:p w14:paraId="16FE89F9" w14:textId="3E00CD1D" w:rsidR="00B512B5" w:rsidRDefault="00B512B5" w:rsidP="00B06B9D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C19D72"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26" type="#_x0000_t202" style="position:absolute;left:0;text-align:left;margin-left:-411.35pt;margin-top:91.85pt;width:388.95pt;height:95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" fillcolor="white [3201]" strokeweight=".5pt">
                <v:textbox>
                  <w:txbxContent>
                    <w:p w14:paraId="79E68829" w14:textId="68F4EB94" w:rsidR="002E7D0E" w:rsidRDefault="002E7D0E">
                      <w:r>
                        <w:rPr>
                          <w:noProof/>
                        </w:rPr>
                        <w:drawing>
                          <wp:inline distT="0" distB="0" distL="0" distR="0" wp14:anchorId="4E4BCA9E" wp14:editId="785F77A9">
                            <wp:extent cx="4750435" cy="871855"/>
                            <wp:effectExtent l="0" t="0" r="0" b="4445"/>
                            <wp:docPr id="64" name="Picture 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Picture 4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50435" cy="8718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33E5BA" w14:textId="003CA20F" w:rsidR="00B512B5" w:rsidRDefault="00B512B5" w:rsidP="00B06B9D">
                      <w:pPr>
                        <w:pStyle w:val="Caption"/>
                      </w:pPr>
                      <w:bookmarkStart w:id="1" w:name="GitHubFork"/>
                      <w:proofErr w:type="spellStart"/>
                      <w:r>
                        <w:t>Figure</w:t>
                      </w:r>
                      <w:proofErr w:type="spellEnd"/>
                      <w:r w:rsidR="002971A8">
                        <w:t xml:space="preserve"> </w:t>
                      </w:r>
                      <w:r w:rsidR="00763ABF">
                        <w:fldChar w:fldCharType="begin"/>
                      </w:r>
                      <w:r w:rsidR="00763ABF">
                        <w:instrText xml:space="preserve"> SEQ Figure \* ARABIC </w:instrText>
                      </w:r>
                      <w:r w:rsidR="00763ABF">
                        <w:fldChar w:fldCharType="separate"/>
                      </w:r>
                      <w:r w:rsidR="00722B75">
                        <w:rPr>
                          <w:noProof/>
                        </w:rPr>
                        <w:t>1</w:t>
                      </w:r>
                      <w:r w:rsidR="00763ABF">
                        <w:rPr>
                          <w:noProof/>
                        </w:rPr>
                        <w:fldChar w:fldCharType="end"/>
                      </w:r>
                      <w:bookmarkEnd w:id="1"/>
                      <w:r>
                        <w:t>:</w:t>
                      </w:r>
                      <w:r>
                        <w:tab/>
                      </w:r>
                      <w:proofErr w:type="spellStart"/>
                      <w:r>
                        <w:t>Fork</w:t>
                      </w:r>
                      <w:proofErr w:type="spellEnd"/>
                      <w:r w:rsidR="002971A8">
                        <w:t xml:space="preserve"> </w:t>
                      </w:r>
                      <w:r>
                        <w:t>in</w:t>
                      </w:r>
                      <w:r w:rsidR="002971A8">
                        <w:t xml:space="preserve"> </w:t>
                      </w:r>
                      <w:r>
                        <w:t>GitHub</w:t>
                      </w:r>
                      <w:r w:rsidR="00FF05F0">
                        <w:t>.</w:t>
                      </w:r>
                    </w:p>
                    <w:p w14:paraId="16FE89F9" w14:textId="3E00CD1D" w:rsidR="00B512B5" w:rsidRDefault="00B512B5" w:rsidP="00B06B9D">
                      <w:pPr>
                        <w:pStyle w:val="Caption"/>
                      </w:pPr>
                    </w:p>
                  </w:txbxContent>
                </v:textbox>
              </v:shape>
            </w:pict>
          </mc:Fallback>
        </mc:AlternateContent>
      </w:r>
      <w:r w:rsidR="0095061B" w:rsidRPr="002A6A68">
        <w:t>Exercise</w:t>
      </w:r>
      <w:r w:rsidR="002971A8">
        <w:t xml:space="preserve"> </w:t>
      </w:r>
      <w:r w:rsidR="0095061B" w:rsidRPr="002A6A68">
        <w:t>1:</w:t>
      </w:r>
      <w:r w:rsidR="002971A8">
        <w:t xml:space="preserve"> </w:t>
      </w:r>
      <w:r w:rsidR="0095061B" w:rsidRPr="002A6A68">
        <w:t>Getting</w:t>
      </w:r>
      <w:r w:rsidR="002971A8">
        <w:t xml:space="preserve"> </w:t>
      </w:r>
      <w:r w:rsidR="0095061B" w:rsidRPr="002A6A68">
        <w:t>Started</w:t>
      </w:r>
      <w:r w:rsidR="002971A8">
        <w:t xml:space="preserve"> </w:t>
      </w:r>
      <w:r w:rsidR="0095061B" w:rsidRPr="002A6A68">
        <w:t>with</w:t>
      </w:r>
      <w:r w:rsidR="002971A8">
        <w:t xml:space="preserve"> </w:t>
      </w:r>
      <w:r w:rsidR="0095061B" w:rsidRPr="002A6A68">
        <w:t>GitHub</w:t>
      </w:r>
      <w:r w:rsidR="002971A8">
        <w:t xml:space="preserve"> </w:t>
      </w:r>
      <w:r w:rsidR="0095061B" w:rsidRPr="002A6A68">
        <w:t>using</w:t>
      </w:r>
      <w:r w:rsidR="002971A8">
        <w:t xml:space="preserve"> </w:t>
      </w:r>
      <w:r w:rsidR="0095061B" w:rsidRPr="002A6A68">
        <w:t>Visual</w:t>
      </w:r>
      <w:r w:rsidR="002971A8">
        <w:t xml:space="preserve"> </w:t>
      </w:r>
      <w:r w:rsidR="0095061B" w:rsidRPr="002A6A68">
        <w:t>Studio</w:t>
      </w:r>
      <w:r w:rsidR="002971A8">
        <w:t xml:space="preserve"> </w:t>
      </w:r>
      <w:r w:rsidR="0095061B" w:rsidRPr="002A6A68">
        <w:t>2019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760499" w:rsidRPr="00C067C8" w14:paraId="38E481C7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68450A19" w14:textId="77777777" w:rsidR="00760499" w:rsidRPr="00760499" w:rsidRDefault="00760499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3BA15FC9" w14:textId="77777777" w:rsidR="00760499" w:rsidRPr="00760499" w:rsidRDefault="00760499">
            <w:pPr>
              <w:pStyle w:val="cpSmallTip"/>
              <w:rPr>
                <w:lang w:val="en-GB"/>
              </w:rPr>
            </w:pPr>
          </w:p>
        </w:tc>
      </w:tr>
      <w:tr w:rsidR="00760499" w:rsidRPr="00C067C8" w14:paraId="5E4846EA" w14:textId="77777777">
        <w:tc>
          <w:tcPr>
            <w:tcW w:w="1843" w:type="dxa"/>
            <w:tcBorders>
              <w:bottom w:val="nil"/>
            </w:tcBorders>
          </w:tcPr>
          <w:p w14:paraId="31538E61" w14:textId="77777777" w:rsidR="00760499" w:rsidRDefault="00760499">
            <w:pPr>
              <w:pStyle w:val="cpTip"/>
            </w:pPr>
            <w:r>
              <w:object w:dxaOrig="1995" w:dyaOrig="1530" w14:anchorId="41D6CB60">
                <v:shape id="_x0000_i1027" type="#_x0000_t75" style="width:77.15pt;height:59.35pt" o:ole="" fillcolor="window">
                  <v:imagedata r:id="rId9" o:title=""/>
                </v:shape>
                <o:OLEObject Type="Embed" ProgID="PBrush" ShapeID="_x0000_i1027" DrawAspect="Content" ObjectID="_1743568158" r:id="rId18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3E8AF8CE" w14:textId="18194B1C" w:rsidR="00760499" w:rsidRDefault="00760499">
            <w:pPr>
              <w:pStyle w:val="cpTip"/>
              <w:rPr>
                <w:lang w:val="en-GB"/>
              </w:rPr>
            </w:pPr>
            <w:r w:rsidRPr="00760499">
              <w:rPr>
                <w:lang w:val="en-GB"/>
              </w:rPr>
              <w:t>The goal of this l</w:t>
            </w:r>
            <w:r>
              <w:rPr>
                <w:lang w:val="en-GB"/>
              </w:rPr>
              <w:t xml:space="preserve">ab is that you follow this step by step as exercise. This must be done after the explanation of what we are doing in normal life </w:t>
            </w:r>
            <w:r w:rsidRPr="00760499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lang w:val="en-GB"/>
              </w:rPr>
              <mc:AlternateContent>
                <mc:Choice Requires="w16se">
                  <w16se:symEx w16se:font="Segoe UI Emoji" w16se:char="1F60A"/>
                </mc:Choice>
                <mc:Fallback>
                  <w:t>😊</w:t>
                </mc:Fallback>
              </mc:AlternateContent>
            </w:r>
            <w:r w:rsidR="00B121F5">
              <w:rPr>
                <w:lang w:val="en-GB"/>
              </w:rPr>
              <w:t>.</w:t>
            </w:r>
          </w:p>
          <w:p w14:paraId="6D89E5F8" w14:textId="0203CEB2" w:rsidR="00760499" w:rsidRPr="00760499" w:rsidRDefault="00760499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The explanation is a simple example. This step by step method is a more complex exercise.</w:t>
            </w:r>
          </w:p>
        </w:tc>
      </w:tr>
      <w:tr w:rsidR="00760499" w:rsidRPr="00C067C8" w14:paraId="71BF96D2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15D56789" w14:textId="77777777" w:rsidR="00760499" w:rsidRPr="00760499" w:rsidRDefault="00760499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36F1B528" w14:textId="77777777" w:rsidR="00760499" w:rsidRPr="00760499" w:rsidRDefault="00760499">
            <w:pPr>
              <w:pStyle w:val="cpSmallTip"/>
              <w:rPr>
                <w:lang w:val="en-GB"/>
              </w:rPr>
            </w:pPr>
          </w:p>
        </w:tc>
      </w:tr>
    </w:tbl>
    <w:p w14:paraId="4BE9B42C" w14:textId="0A93F543" w:rsidR="0095061B" w:rsidRDefault="0095061B" w:rsidP="00543A28">
      <w:pPr>
        <w:pStyle w:val="Heading3"/>
        <w:rPr>
          <w:lang w:val="en-GB"/>
        </w:rPr>
      </w:pPr>
      <w:r w:rsidRPr="006B7507">
        <w:rPr>
          <w:lang w:val="en-GB"/>
        </w:rPr>
        <w:t>Task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1: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Setting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up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a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GitHub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project</w:t>
      </w:r>
    </w:p>
    <w:p w14:paraId="6B2A2AD5" w14:textId="57D94644" w:rsidR="00543A28" w:rsidRDefault="00760499" w:rsidP="00543A28">
      <w:pPr>
        <w:pStyle w:val="cpBullet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6FFFA3" wp14:editId="7BF899FE">
                <wp:simplePos x="0" y="0"/>
                <wp:positionH relativeFrom="column">
                  <wp:posOffset>-5224145</wp:posOffset>
                </wp:positionH>
                <wp:positionV relativeFrom="paragraph">
                  <wp:posOffset>493395</wp:posOffset>
                </wp:positionV>
                <wp:extent cx="4939665" cy="1209675"/>
                <wp:effectExtent l="0" t="0" r="13335" b="2857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1209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BC33A8" w14:textId="3AAC4304" w:rsidR="002971A8" w:rsidRDefault="00B06B9D" w:rsidP="002971A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93BA67" wp14:editId="52CE3CAC">
                                  <wp:extent cx="4750435" cy="703768"/>
                                  <wp:effectExtent l="0" t="0" r="0" b="1270"/>
                                  <wp:docPr id="65" name="Picture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50435" cy="7037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16A21A" w14:textId="13E6695B" w:rsidR="002971A8" w:rsidRPr="00B06B9D" w:rsidRDefault="002971A8" w:rsidP="00B06B9D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2" w:name="GitHubSettings"/>
                            <w:r w:rsidRPr="00B06B9D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06B9D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22B75">
                              <w:rPr>
                                <w:noProof/>
                                <w:lang w:val="en-GB"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bookmarkEnd w:id="2"/>
                            <w:r w:rsidRPr="00B06B9D">
                              <w:rPr>
                                <w:lang w:val="en-GB"/>
                              </w:rPr>
                              <w:t>:</w:t>
                            </w:r>
                            <w:r w:rsidRPr="00B06B9D">
                              <w:rPr>
                                <w:lang w:val="en-GB"/>
                              </w:rPr>
                              <w:tab/>
                            </w:r>
                            <w:r w:rsidR="00B06B9D" w:rsidRPr="00B06B9D">
                              <w:rPr>
                                <w:lang w:val="en-GB"/>
                              </w:rPr>
                              <w:t xml:space="preserve">Settings </w:t>
                            </w:r>
                            <w:r w:rsidRPr="00B06B9D">
                              <w:rPr>
                                <w:lang w:val="en-GB"/>
                              </w:rPr>
                              <w:t xml:space="preserve">in </w:t>
                            </w:r>
                            <w:r w:rsidR="00B06B9D" w:rsidRPr="00B06B9D">
                              <w:rPr>
                                <w:lang w:val="en-GB"/>
                              </w:rPr>
                              <w:t>GitHub Repository</w:t>
                            </w:r>
                            <w:r w:rsidR="00FF05F0">
                              <w:rPr>
                                <w:lang w:val="en-GB"/>
                              </w:rPr>
                              <w:t>.</w:t>
                            </w:r>
                          </w:p>
                          <w:p w14:paraId="355592D7" w14:textId="77777777" w:rsidR="002971A8" w:rsidRPr="00B06B9D" w:rsidRDefault="002971A8" w:rsidP="00B06B9D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FFFA3" id="Text Box 46" o:spid="_x0000_s1027" type="#_x0000_t202" style="position:absolute;left:0;text-align:left;margin-left:-411.35pt;margin-top:38.85pt;width:388.95pt;height:95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" fillcolor="white [3201]" strokeweight=".5pt">
                <v:textbox>
                  <w:txbxContent>
                    <w:p w14:paraId="6BBC33A8" w14:textId="3AAC4304" w:rsidR="002971A8" w:rsidRDefault="00B06B9D" w:rsidP="002971A8">
                      <w:r>
                        <w:rPr>
                          <w:noProof/>
                        </w:rPr>
                        <w:drawing>
                          <wp:inline distT="0" distB="0" distL="0" distR="0" wp14:anchorId="7D93BA67" wp14:editId="52CE3CAC">
                            <wp:extent cx="4750435" cy="703768"/>
                            <wp:effectExtent l="0" t="0" r="0" b="1270"/>
                            <wp:docPr id="65" name="Picture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50435" cy="7037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E16A21A" w14:textId="13E6695B" w:rsidR="002971A8" w:rsidRPr="00B06B9D" w:rsidRDefault="002971A8" w:rsidP="00B06B9D">
                      <w:pPr>
                        <w:pStyle w:val="Caption"/>
                        <w:rPr>
                          <w:lang w:val="en-GB"/>
                        </w:rPr>
                      </w:pPr>
                      <w:bookmarkStart w:id="3" w:name="GitHubSettings"/>
                      <w:r w:rsidRPr="00B06B9D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06B9D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22B75">
                        <w:rPr>
                          <w:noProof/>
                          <w:lang w:val="en-GB"/>
                        </w:rPr>
                        <w:t>2</w:t>
                      </w:r>
                      <w:r>
                        <w:fldChar w:fldCharType="end"/>
                      </w:r>
                      <w:bookmarkEnd w:id="3"/>
                      <w:r w:rsidRPr="00B06B9D">
                        <w:rPr>
                          <w:lang w:val="en-GB"/>
                        </w:rPr>
                        <w:t>:</w:t>
                      </w:r>
                      <w:r w:rsidRPr="00B06B9D">
                        <w:rPr>
                          <w:lang w:val="en-GB"/>
                        </w:rPr>
                        <w:tab/>
                      </w:r>
                      <w:r w:rsidR="00B06B9D" w:rsidRPr="00B06B9D">
                        <w:rPr>
                          <w:lang w:val="en-GB"/>
                        </w:rPr>
                        <w:t xml:space="preserve">Settings </w:t>
                      </w:r>
                      <w:r w:rsidRPr="00B06B9D">
                        <w:rPr>
                          <w:lang w:val="en-GB"/>
                        </w:rPr>
                        <w:t xml:space="preserve">in </w:t>
                      </w:r>
                      <w:r w:rsidR="00B06B9D" w:rsidRPr="00B06B9D">
                        <w:rPr>
                          <w:lang w:val="en-GB"/>
                        </w:rPr>
                        <w:t>GitHub Repository</w:t>
                      </w:r>
                      <w:r w:rsidR="00FF05F0">
                        <w:rPr>
                          <w:lang w:val="en-GB"/>
                        </w:rPr>
                        <w:t>.</w:t>
                      </w:r>
                    </w:p>
                    <w:p w14:paraId="355592D7" w14:textId="77777777" w:rsidR="002971A8" w:rsidRPr="00B06B9D" w:rsidRDefault="002971A8" w:rsidP="00B06B9D">
                      <w:pPr>
                        <w:pStyle w:val="Caption"/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3A28" w:rsidRPr="00543A28">
        <w:rPr>
          <w:lang w:val="en-GB"/>
        </w:rPr>
        <w:t>We</w:t>
      </w:r>
      <w:r w:rsidR="002971A8">
        <w:rPr>
          <w:lang w:val="en-GB"/>
        </w:rPr>
        <w:t xml:space="preserve"> </w:t>
      </w:r>
      <w:r w:rsidR="00543A28" w:rsidRPr="00543A28">
        <w:rPr>
          <w:lang w:val="en-GB"/>
        </w:rPr>
        <w:t>will</w:t>
      </w:r>
      <w:r w:rsidR="002971A8">
        <w:rPr>
          <w:lang w:val="en-GB"/>
        </w:rPr>
        <w:t xml:space="preserve"> </w:t>
      </w:r>
      <w:r w:rsidR="00543A28" w:rsidRPr="00543A28">
        <w:rPr>
          <w:lang w:val="en-GB"/>
        </w:rPr>
        <w:t>copy</w:t>
      </w:r>
      <w:r w:rsidR="002971A8">
        <w:rPr>
          <w:lang w:val="en-GB"/>
        </w:rPr>
        <w:t xml:space="preserve"> </w:t>
      </w:r>
      <w:r w:rsidR="00543A28" w:rsidRPr="00543A28">
        <w:rPr>
          <w:lang w:val="en-GB"/>
        </w:rPr>
        <w:t>(fork)</w:t>
      </w:r>
      <w:r w:rsidR="002971A8">
        <w:rPr>
          <w:lang w:val="en-GB"/>
        </w:rPr>
        <w:t xml:space="preserve"> </w:t>
      </w:r>
      <w:r w:rsidR="00543A28" w:rsidRPr="00543A28">
        <w:rPr>
          <w:lang w:val="en-GB"/>
        </w:rPr>
        <w:t>a</w:t>
      </w:r>
      <w:r w:rsidR="00543A28">
        <w:rPr>
          <w:lang w:val="en-GB"/>
        </w:rPr>
        <w:t>n</w:t>
      </w:r>
      <w:r w:rsidR="002971A8">
        <w:rPr>
          <w:lang w:val="en-GB"/>
        </w:rPr>
        <w:t xml:space="preserve"> </w:t>
      </w:r>
      <w:r w:rsidR="00543A28">
        <w:rPr>
          <w:lang w:val="en-GB"/>
        </w:rPr>
        <w:t>existing</w:t>
      </w:r>
      <w:r w:rsidR="002971A8">
        <w:rPr>
          <w:lang w:val="en-GB"/>
        </w:rPr>
        <w:t xml:space="preserve"> </w:t>
      </w:r>
      <w:r w:rsidR="00543A28">
        <w:rPr>
          <w:lang w:val="en-GB"/>
        </w:rPr>
        <w:t>project,</w:t>
      </w:r>
      <w:r w:rsidR="002971A8">
        <w:rPr>
          <w:lang w:val="en-GB"/>
        </w:rPr>
        <w:t xml:space="preserve"> </w:t>
      </w:r>
      <w:r w:rsidR="00543A28">
        <w:rPr>
          <w:lang w:val="en-GB"/>
        </w:rPr>
        <w:t>so</w:t>
      </w:r>
      <w:r w:rsidR="002971A8">
        <w:rPr>
          <w:lang w:val="en-GB"/>
        </w:rPr>
        <w:t xml:space="preserve"> </w:t>
      </w:r>
      <w:r w:rsidR="00543A28">
        <w:rPr>
          <w:lang w:val="en-GB"/>
        </w:rPr>
        <w:t>we</w:t>
      </w:r>
      <w:r w:rsidR="002971A8">
        <w:rPr>
          <w:lang w:val="en-GB"/>
        </w:rPr>
        <w:t xml:space="preserve"> </w:t>
      </w:r>
      <w:r w:rsidR="00543A28">
        <w:rPr>
          <w:lang w:val="en-GB"/>
        </w:rPr>
        <w:t>can</w:t>
      </w:r>
      <w:r w:rsidR="002971A8">
        <w:rPr>
          <w:lang w:val="en-GB"/>
        </w:rPr>
        <w:t xml:space="preserve"> </w:t>
      </w:r>
      <w:r w:rsidR="00543A28">
        <w:rPr>
          <w:lang w:val="en-GB"/>
        </w:rPr>
        <w:t>do</w:t>
      </w:r>
      <w:r w:rsidR="002971A8">
        <w:rPr>
          <w:lang w:val="en-GB"/>
        </w:rPr>
        <w:t xml:space="preserve"> </w:t>
      </w:r>
      <w:r w:rsidR="00543A28">
        <w:rPr>
          <w:lang w:val="en-GB"/>
        </w:rPr>
        <w:t>all</w:t>
      </w:r>
      <w:r w:rsidR="002971A8">
        <w:rPr>
          <w:lang w:val="en-GB"/>
        </w:rPr>
        <w:t xml:space="preserve"> </w:t>
      </w:r>
      <w:r w:rsidR="00543A28">
        <w:rPr>
          <w:lang w:val="en-GB"/>
        </w:rPr>
        <w:t>the</w:t>
      </w:r>
      <w:r w:rsidR="002971A8">
        <w:rPr>
          <w:lang w:val="en-GB"/>
        </w:rPr>
        <w:t xml:space="preserve"> </w:t>
      </w:r>
      <w:r w:rsidR="00543A28">
        <w:rPr>
          <w:lang w:val="en-GB"/>
        </w:rPr>
        <w:t>functionalities</w:t>
      </w:r>
      <w:r w:rsidR="002971A8">
        <w:rPr>
          <w:lang w:val="en-GB"/>
        </w:rPr>
        <w:t xml:space="preserve"> </w:t>
      </w:r>
      <w:r w:rsidR="00543A28">
        <w:rPr>
          <w:lang w:val="en-GB"/>
        </w:rPr>
        <w:t>as</w:t>
      </w:r>
      <w:r w:rsidR="002971A8">
        <w:rPr>
          <w:lang w:val="en-GB"/>
        </w:rPr>
        <w:t xml:space="preserve"> </w:t>
      </w:r>
      <w:r w:rsidR="00543A28">
        <w:rPr>
          <w:lang w:val="en-GB"/>
        </w:rPr>
        <w:t>if</w:t>
      </w:r>
      <w:r w:rsidR="002971A8">
        <w:rPr>
          <w:lang w:val="en-GB"/>
        </w:rPr>
        <w:t xml:space="preserve"> </w:t>
      </w:r>
      <w:r w:rsidR="00543A28">
        <w:rPr>
          <w:lang w:val="en-GB"/>
        </w:rPr>
        <w:t>you</w:t>
      </w:r>
      <w:r w:rsidR="002971A8">
        <w:rPr>
          <w:lang w:val="en-GB"/>
        </w:rPr>
        <w:t xml:space="preserve"> </w:t>
      </w:r>
      <w:r w:rsidR="00543A28">
        <w:rPr>
          <w:lang w:val="en-GB"/>
        </w:rPr>
        <w:t>are</w:t>
      </w:r>
      <w:r w:rsidR="002971A8">
        <w:rPr>
          <w:lang w:val="en-GB"/>
        </w:rPr>
        <w:t xml:space="preserve"> </w:t>
      </w:r>
      <w:r w:rsidR="00543A28">
        <w:rPr>
          <w:lang w:val="en-GB"/>
        </w:rPr>
        <w:t>working</w:t>
      </w:r>
      <w:r w:rsidR="002971A8">
        <w:rPr>
          <w:lang w:val="en-GB"/>
        </w:rPr>
        <w:t xml:space="preserve"> </w:t>
      </w:r>
      <w:r w:rsidR="00543A28">
        <w:rPr>
          <w:lang w:val="en-GB"/>
        </w:rPr>
        <w:t>with</w:t>
      </w:r>
      <w:r w:rsidR="002971A8">
        <w:rPr>
          <w:lang w:val="en-GB"/>
        </w:rPr>
        <w:t xml:space="preserve"> </w:t>
      </w:r>
      <w:r w:rsidR="00543A28">
        <w:rPr>
          <w:lang w:val="en-GB"/>
        </w:rPr>
        <w:t>a</w:t>
      </w:r>
      <w:r w:rsidR="002971A8">
        <w:rPr>
          <w:lang w:val="en-GB"/>
        </w:rPr>
        <w:t xml:space="preserve"> </w:t>
      </w:r>
      <w:r w:rsidR="00543A28">
        <w:rPr>
          <w:lang w:val="en-GB"/>
        </w:rPr>
        <w:t>team</w:t>
      </w:r>
      <w:r w:rsidR="002971A8">
        <w:rPr>
          <w:lang w:val="en-GB"/>
        </w:rPr>
        <w:t xml:space="preserve"> </w:t>
      </w:r>
      <w:r w:rsidR="00543A28">
        <w:rPr>
          <w:lang w:val="en-GB"/>
        </w:rPr>
        <w:t>who</w:t>
      </w:r>
      <w:r w:rsidR="002971A8">
        <w:rPr>
          <w:lang w:val="en-GB"/>
        </w:rPr>
        <w:t xml:space="preserve"> </w:t>
      </w:r>
      <w:r w:rsidR="00543A28">
        <w:rPr>
          <w:lang w:val="en-GB"/>
        </w:rPr>
        <w:t>has</w:t>
      </w:r>
      <w:r w:rsidR="002971A8">
        <w:rPr>
          <w:lang w:val="en-GB"/>
        </w:rPr>
        <w:t xml:space="preserve"> </w:t>
      </w:r>
      <w:r w:rsidR="00543A28">
        <w:rPr>
          <w:lang w:val="en-GB"/>
        </w:rPr>
        <w:t>created</w:t>
      </w:r>
      <w:r w:rsidR="002971A8">
        <w:rPr>
          <w:lang w:val="en-GB"/>
        </w:rPr>
        <w:t xml:space="preserve"> </w:t>
      </w:r>
      <w:r w:rsidR="00543A28">
        <w:rPr>
          <w:lang w:val="en-GB"/>
        </w:rPr>
        <w:t>some</w:t>
      </w:r>
      <w:r w:rsidR="002971A8">
        <w:rPr>
          <w:lang w:val="en-GB"/>
        </w:rPr>
        <w:t xml:space="preserve"> </w:t>
      </w:r>
      <w:r w:rsidR="00543A28">
        <w:rPr>
          <w:lang w:val="en-GB"/>
        </w:rPr>
        <w:t>software.</w:t>
      </w:r>
    </w:p>
    <w:p w14:paraId="3AC2D653" w14:textId="14829E04" w:rsidR="005A5FC5" w:rsidRDefault="005A5FC5" w:rsidP="00543A28">
      <w:pPr>
        <w:pStyle w:val="cpBullet"/>
        <w:rPr>
          <w:lang w:val="en-GB"/>
        </w:rPr>
      </w:pPr>
      <w:r>
        <w:rPr>
          <w:lang w:val="en-GB"/>
        </w:rPr>
        <w:t>We will do some changes (fixing an issue) in that project to explain how you can use versioning</w:t>
      </w:r>
      <w:r w:rsidR="00D42F6B">
        <w:rPr>
          <w:lang w:val="en-GB"/>
        </w:rPr>
        <w:t xml:space="preserve"> and</w:t>
      </w:r>
      <w:r>
        <w:rPr>
          <w:lang w:val="en-GB"/>
        </w:rPr>
        <w:t xml:space="preserve"> doing a pull request</w:t>
      </w:r>
      <w:r w:rsidR="00B121F5">
        <w:rPr>
          <w:lang w:val="en-GB"/>
        </w:rPr>
        <w:t>.</w:t>
      </w:r>
    </w:p>
    <w:p w14:paraId="08B34741" w14:textId="29A44734" w:rsidR="002E7D0E" w:rsidRDefault="002E7D0E" w:rsidP="002E7D0E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</w:p>
    <w:p w14:paraId="1E4B6E1F" w14:textId="1D632EB1" w:rsidR="002E7D0E" w:rsidRDefault="002E7D0E" w:rsidP="002E7D0E">
      <w:pPr>
        <w:pStyle w:val="cpStep"/>
        <w:rPr>
          <w:lang w:val="en-GB"/>
        </w:rPr>
      </w:pPr>
      <w:r>
        <w:rPr>
          <w:lang w:val="en-GB"/>
        </w:rPr>
        <w:t>Click</w:t>
      </w:r>
      <w:r w:rsidR="002971A8">
        <w:rPr>
          <w:lang w:val="en-GB"/>
        </w:rPr>
        <w:t xml:space="preserve"> </w:t>
      </w:r>
      <w:r>
        <w:rPr>
          <w:lang w:val="en-GB"/>
        </w:rPr>
        <w:t>on</w:t>
      </w:r>
      <w:r w:rsidR="002971A8">
        <w:rPr>
          <w:lang w:val="en-GB"/>
        </w:rPr>
        <w:t xml:space="preserve"> </w:t>
      </w:r>
      <w:r>
        <w:rPr>
          <w:lang w:val="en-GB"/>
        </w:rPr>
        <w:t>the</w:t>
      </w:r>
      <w:r w:rsidR="002971A8">
        <w:rPr>
          <w:lang w:val="en-GB"/>
        </w:rPr>
        <w:t xml:space="preserve"> </w:t>
      </w:r>
      <w:r>
        <w:rPr>
          <w:lang w:val="en-GB"/>
        </w:rPr>
        <w:t>link</w:t>
      </w:r>
      <w:r w:rsidR="002971A8">
        <w:rPr>
          <w:lang w:val="en-GB"/>
        </w:rPr>
        <w:t xml:space="preserve"> </w:t>
      </w:r>
      <w:r>
        <w:rPr>
          <w:lang w:val="en-GB"/>
        </w:rPr>
        <w:t>here</w:t>
      </w:r>
      <w:r w:rsidR="002971A8">
        <w:rPr>
          <w:lang w:val="en-GB"/>
        </w:rPr>
        <w:t xml:space="preserve"> </w:t>
      </w:r>
      <w:r>
        <w:rPr>
          <w:lang w:val="en-GB"/>
        </w:rPr>
        <w:t>below</w:t>
      </w:r>
      <w:r w:rsidR="00B121F5">
        <w:rPr>
          <w:lang w:val="en-GB"/>
        </w:rPr>
        <w:t>.</w:t>
      </w:r>
    </w:p>
    <w:p w14:paraId="65D8733E" w14:textId="6A293486" w:rsidR="002E7D0E" w:rsidRDefault="00722B75" w:rsidP="002E7D0E">
      <w:pPr>
        <w:pStyle w:val="cpCode"/>
        <w:rPr>
          <w:lang w:val="en-GB"/>
        </w:rPr>
      </w:pPr>
      <w:hyperlink r:id="rId20" w:history="1">
        <w:r w:rsidR="002E7D0E" w:rsidRPr="000114FB">
          <w:rPr>
            <w:rStyle w:val="Hyperlink"/>
            <w:lang w:val="en-GB"/>
          </w:rPr>
          <w:t>https://github.com/Microsoft/PartsUnlimitedE2E</w:t>
        </w:r>
      </w:hyperlink>
    </w:p>
    <w:p w14:paraId="740E5B7B" w14:textId="77777777" w:rsidR="002E7D0E" w:rsidRDefault="002E7D0E" w:rsidP="002E7D0E">
      <w:pPr>
        <w:pStyle w:val="cpStep"/>
        <w:numPr>
          <w:ilvl w:val="0"/>
          <w:numId w:val="0"/>
        </w:numPr>
        <w:ind w:left="1134" w:hanging="142"/>
        <w:rPr>
          <w:lang w:val="en-GB"/>
        </w:rPr>
      </w:pPr>
    </w:p>
    <w:p w14:paraId="05ED9276" w14:textId="31F3874F" w:rsidR="00543A28" w:rsidRDefault="002E7D0E" w:rsidP="002E7D0E">
      <w:pPr>
        <w:pStyle w:val="cpStep"/>
        <w:rPr>
          <w:lang w:val="en-GB"/>
        </w:rPr>
      </w:pPr>
      <w:r>
        <w:rPr>
          <w:lang w:val="en-GB"/>
        </w:rPr>
        <w:t>GitHub</w:t>
      </w:r>
      <w:r w:rsidR="002971A8">
        <w:rPr>
          <w:lang w:val="en-GB"/>
        </w:rPr>
        <w:t xml:space="preserve"> </w:t>
      </w:r>
      <w:r>
        <w:rPr>
          <w:lang w:val="en-GB"/>
        </w:rPr>
        <w:t>will</w:t>
      </w:r>
      <w:r w:rsidR="002971A8">
        <w:rPr>
          <w:lang w:val="en-GB"/>
        </w:rPr>
        <w:t xml:space="preserve"> </w:t>
      </w:r>
      <w:r>
        <w:rPr>
          <w:lang w:val="en-GB"/>
        </w:rPr>
        <w:t>be</w:t>
      </w:r>
      <w:r w:rsidR="002971A8">
        <w:rPr>
          <w:lang w:val="en-GB"/>
        </w:rPr>
        <w:t xml:space="preserve"> </w:t>
      </w:r>
      <w:r>
        <w:rPr>
          <w:lang w:val="en-GB"/>
        </w:rPr>
        <w:t>started</w:t>
      </w:r>
      <w:r w:rsidR="002971A8">
        <w:rPr>
          <w:lang w:val="en-GB"/>
        </w:rPr>
        <w:t xml:space="preserve"> </w:t>
      </w:r>
      <w:r>
        <w:rPr>
          <w:lang w:val="en-GB"/>
        </w:rPr>
        <w:t>in</w:t>
      </w:r>
      <w:r w:rsidR="002971A8">
        <w:rPr>
          <w:lang w:val="en-GB"/>
        </w:rPr>
        <w:t xml:space="preserve"> </w:t>
      </w:r>
      <w:r>
        <w:rPr>
          <w:lang w:val="en-GB"/>
        </w:rPr>
        <w:t>a</w:t>
      </w:r>
      <w:r w:rsidR="002971A8">
        <w:rPr>
          <w:lang w:val="en-GB"/>
        </w:rPr>
        <w:t xml:space="preserve"> </w:t>
      </w:r>
      <w:r>
        <w:rPr>
          <w:lang w:val="en-GB"/>
        </w:rPr>
        <w:t>browser.</w:t>
      </w:r>
    </w:p>
    <w:p w14:paraId="6771876E" w14:textId="71D42924" w:rsidR="002E7D0E" w:rsidRDefault="002E7D0E" w:rsidP="002E7D0E">
      <w:pPr>
        <w:pStyle w:val="cpStep"/>
        <w:rPr>
          <w:lang w:val="en-GB"/>
        </w:rPr>
      </w:pPr>
      <w:r>
        <w:rPr>
          <w:lang w:val="en-GB"/>
        </w:rPr>
        <w:t>Log</w:t>
      </w:r>
      <w:r w:rsidR="002971A8">
        <w:rPr>
          <w:lang w:val="en-GB"/>
        </w:rPr>
        <w:t xml:space="preserve"> </w:t>
      </w:r>
      <w:r>
        <w:rPr>
          <w:lang w:val="en-GB"/>
        </w:rPr>
        <w:t>in,</w:t>
      </w:r>
      <w:r w:rsidR="002971A8">
        <w:rPr>
          <w:lang w:val="en-GB"/>
        </w:rPr>
        <w:t xml:space="preserve"> </w:t>
      </w:r>
      <w:r>
        <w:rPr>
          <w:lang w:val="en-GB"/>
        </w:rPr>
        <w:t>with</w:t>
      </w:r>
      <w:r w:rsidR="002971A8">
        <w:rPr>
          <w:lang w:val="en-GB"/>
        </w:rPr>
        <w:t xml:space="preserve"> </w:t>
      </w:r>
      <w:r>
        <w:rPr>
          <w:lang w:val="en-GB"/>
        </w:rPr>
        <w:t>your</w:t>
      </w:r>
      <w:r w:rsidR="002971A8">
        <w:rPr>
          <w:lang w:val="en-GB"/>
        </w:rPr>
        <w:t xml:space="preserve"> </w:t>
      </w:r>
      <w:r>
        <w:rPr>
          <w:lang w:val="en-GB"/>
        </w:rPr>
        <w:t>account</w:t>
      </w:r>
      <w:r w:rsidR="002971A8">
        <w:rPr>
          <w:lang w:val="en-GB"/>
        </w:rPr>
        <w:t xml:space="preserve"> </w:t>
      </w:r>
      <w:r>
        <w:rPr>
          <w:lang w:val="en-GB"/>
        </w:rPr>
        <w:t>when</w:t>
      </w:r>
      <w:r w:rsidR="002971A8">
        <w:rPr>
          <w:lang w:val="en-GB"/>
        </w:rPr>
        <w:t xml:space="preserve"> </w:t>
      </w:r>
      <w:r>
        <w:rPr>
          <w:lang w:val="en-GB"/>
        </w:rPr>
        <w:t>you</w:t>
      </w:r>
      <w:r w:rsidR="002971A8">
        <w:rPr>
          <w:lang w:val="en-GB"/>
        </w:rPr>
        <w:t xml:space="preserve"> </w:t>
      </w:r>
      <w:r>
        <w:rPr>
          <w:lang w:val="en-GB"/>
        </w:rPr>
        <w:t>are</w:t>
      </w:r>
      <w:r w:rsidR="002971A8">
        <w:rPr>
          <w:lang w:val="en-GB"/>
        </w:rPr>
        <w:t xml:space="preserve"> </w:t>
      </w:r>
      <w:r>
        <w:rPr>
          <w:lang w:val="en-GB"/>
        </w:rPr>
        <w:t>not</w:t>
      </w:r>
      <w:r w:rsidR="002971A8">
        <w:rPr>
          <w:lang w:val="en-GB"/>
        </w:rPr>
        <w:t xml:space="preserve"> </w:t>
      </w:r>
      <w:r>
        <w:rPr>
          <w:lang w:val="en-GB"/>
        </w:rPr>
        <w:t>logged</w:t>
      </w:r>
      <w:r w:rsidR="002971A8">
        <w:rPr>
          <w:lang w:val="en-GB"/>
        </w:rPr>
        <w:t xml:space="preserve"> </w:t>
      </w:r>
      <w:r>
        <w:rPr>
          <w:lang w:val="en-GB"/>
        </w:rPr>
        <w:t>in</w:t>
      </w:r>
      <w:r w:rsidR="002971A8">
        <w:rPr>
          <w:lang w:val="en-GB"/>
        </w:rPr>
        <w:t xml:space="preserve"> </w:t>
      </w:r>
      <w:r>
        <w:rPr>
          <w:lang w:val="en-GB"/>
        </w:rPr>
        <w:t>yet</w:t>
      </w:r>
      <w:r w:rsidR="002971A8">
        <w:rPr>
          <w:lang w:val="en-GB"/>
        </w:rPr>
        <w:t xml:space="preserve"> </w:t>
      </w:r>
      <w:r>
        <w:rPr>
          <w:lang w:val="en-GB"/>
        </w:rPr>
        <w:t>(and</w:t>
      </w:r>
      <w:r w:rsidR="002971A8">
        <w:rPr>
          <w:lang w:val="en-GB"/>
        </w:rPr>
        <w:t xml:space="preserve"> </w:t>
      </w:r>
      <w:r>
        <w:rPr>
          <w:lang w:val="en-GB"/>
        </w:rPr>
        <w:t>if</w:t>
      </w:r>
      <w:r w:rsidR="002971A8">
        <w:rPr>
          <w:lang w:val="en-GB"/>
        </w:rPr>
        <w:t xml:space="preserve"> </w:t>
      </w:r>
      <w:r>
        <w:rPr>
          <w:lang w:val="en-GB"/>
        </w:rPr>
        <w:t>you</w:t>
      </w:r>
      <w:r w:rsidR="002971A8">
        <w:rPr>
          <w:lang w:val="en-GB"/>
        </w:rPr>
        <w:t xml:space="preserve"> </w:t>
      </w:r>
      <w:r>
        <w:rPr>
          <w:lang w:val="en-GB"/>
        </w:rPr>
        <w:t>have</w:t>
      </w:r>
      <w:r w:rsidR="002971A8">
        <w:rPr>
          <w:lang w:val="en-GB"/>
        </w:rPr>
        <w:t xml:space="preserve"> </w:t>
      </w:r>
      <w:r>
        <w:rPr>
          <w:lang w:val="en-GB"/>
        </w:rPr>
        <w:t>an</w:t>
      </w:r>
      <w:r w:rsidR="002971A8">
        <w:rPr>
          <w:lang w:val="en-GB"/>
        </w:rPr>
        <w:t xml:space="preserve"> </w:t>
      </w:r>
      <w:r>
        <w:rPr>
          <w:lang w:val="en-GB"/>
        </w:rPr>
        <w:t>account).</w:t>
      </w:r>
    </w:p>
    <w:p w14:paraId="4D072024" w14:textId="5B4AFEAE" w:rsidR="00F33581" w:rsidRDefault="0095061B" w:rsidP="00F33581">
      <w:pPr>
        <w:pStyle w:val="cpStep"/>
        <w:rPr>
          <w:lang w:val="en-GB"/>
        </w:rPr>
      </w:pPr>
      <w:r w:rsidRPr="006B7507">
        <w:rPr>
          <w:lang w:val="en-GB"/>
        </w:rPr>
        <w:t>Fork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the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project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into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your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own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account.</w:t>
      </w:r>
      <w:r w:rsidR="002971A8">
        <w:rPr>
          <w:lang w:val="en-GB"/>
        </w:rPr>
        <w:t xml:space="preserve"> </w:t>
      </w:r>
      <w:r w:rsidR="00B512B5">
        <w:rPr>
          <w:lang w:val="en-GB"/>
        </w:rPr>
        <w:t>(</w:t>
      </w:r>
      <w:r w:rsidR="00B512B5" w:rsidRPr="002F191D">
        <w:rPr>
          <w:rStyle w:val="cpReference"/>
          <w:lang w:val="en-GB"/>
        </w:rPr>
        <w:t>See</w:t>
      </w:r>
      <w:r w:rsidR="002971A8" w:rsidRPr="002F191D">
        <w:rPr>
          <w:rStyle w:val="cpReference"/>
          <w:lang w:val="en-GB"/>
        </w:rPr>
        <w:t xml:space="preserve"> </w:t>
      </w:r>
      <w:r w:rsidR="001F3470" w:rsidRPr="001F3470">
        <w:rPr>
          <w:rStyle w:val="cpReference"/>
        </w:rPr>
        <w:fldChar w:fldCharType="begin"/>
      </w:r>
      <w:r w:rsidR="001F3470" w:rsidRPr="002F191D">
        <w:rPr>
          <w:rStyle w:val="cpReference"/>
          <w:lang w:val="en-GB"/>
        </w:rPr>
        <w:instrText xml:space="preserve"> REF GitHubFork \h  \* MERGEFORMAT </w:instrText>
      </w:r>
      <w:r w:rsidR="001F3470" w:rsidRPr="001F3470">
        <w:rPr>
          <w:rStyle w:val="cpReference"/>
        </w:rPr>
      </w:r>
      <w:r w:rsidR="001F3470" w:rsidRPr="001F3470">
        <w:rPr>
          <w:rStyle w:val="cpReference"/>
        </w:rPr>
        <w:fldChar w:fldCharType="separate"/>
      </w:r>
      <w:r w:rsidR="00722B75" w:rsidRPr="00722B75">
        <w:rPr>
          <w:rStyle w:val="cpReference"/>
          <w:lang w:val="en-GB"/>
        </w:rPr>
        <w:t>Figure 1</w:t>
      </w:r>
      <w:r w:rsidR="001F3470" w:rsidRPr="001F3470">
        <w:rPr>
          <w:rStyle w:val="cpReference"/>
        </w:rPr>
        <w:fldChar w:fldCharType="end"/>
      </w:r>
      <w:r w:rsidR="001F3470">
        <w:rPr>
          <w:lang w:val="en-GB"/>
        </w:rPr>
        <w:t>)</w:t>
      </w:r>
    </w:p>
    <w:p w14:paraId="791FB43D" w14:textId="0F876BC6" w:rsidR="00F33581" w:rsidRPr="00F33581" w:rsidRDefault="00F33581" w:rsidP="00F33581">
      <w:pPr>
        <w:pStyle w:val="cpStep"/>
        <w:rPr>
          <w:lang w:val="en-GB"/>
        </w:rPr>
      </w:pPr>
      <w:r>
        <w:rPr>
          <w:lang w:val="en-GB"/>
        </w:rPr>
        <w:t>Forking is making a copy of a project whe</w:t>
      </w:r>
      <w:r w:rsidR="00257DC3">
        <w:rPr>
          <w:lang w:val="en-GB"/>
        </w:rPr>
        <w:t>n</w:t>
      </w:r>
      <w:r>
        <w:rPr>
          <w:lang w:val="en-GB"/>
        </w:rPr>
        <w:t xml:space="preserve"> you are not a contributor. Let’s say, part of the programming team.</w:t>
      </w:r>
    </w:p>
    <w:p w14:paraId="6F18C8FA" w14:textId="76466E22" w:rsidR="002F191D" w:rsidRPr="002F191D" w:rsidRDefault="002971A8" w:rsidP="002F191D">
      <w:pPr>
        <w:pStyle w:val="cpStep"/>
        <w:rPr>
          <w:lang w:val="en-GB"/>
        </w:rPr>
      </w:pPr>
      <w:r>
        <w:rPr>
          <w:lang w:val="en-GB"/>
        </w:rPr>
        <w:t>Wait a bit, until everything is load</w:t>
      </w:r>
      <w:r w:rsidR="00212ED8">
        <w:rPr>
          <w:lang w:val="en-GB"/>
        </w:rPr>
        <w:t>ed</w:t>
      </w:r>
      <w:r>
        <w:rPr>
          <w:lang w:val="en-GB"/>
        </w:rPr>
        <w:t xml:space="preserve"> into your GitHub </w:t>
      </w:r>
      <w:r w:rsidR="00212ED8">
        <w:rPr>
          <w:lang w:val="en-GB"/>
        </w:rPr>
        <w:t>repository</w:t>
      </w:r>
      <w:r>
        <w:rPr>
          <w:lang w:val="en-GB"/>
        </w:rPr>
        <w:t>.</w:t>
      </w:r>
      <w:r w:rsidR="002F191D">
        <w:rPr>
          <w:lang w:val="en-GB"/>
        </w:rPr>
        <w:t xml:space="preserve"> You are creating a copy of the project, because you don’t have the rights to change this Microsoft Project.</w:t>
      </w:r>
      <w:r w:rsidR="002F191D">
        <w:rPr>
          <w:lang w:val="en-GB"/>
        </w:rPr>
        <w:tab/>
      </w:r>
      <w:r w:rsidR="002F191D">
        <w:rPr>
          <w:lang w:val="en-GB"/>
        </w:rPr>
        <w:br/>
        <w:t>The starting point is this copy. As if you were the creator of this software.</w:t>
      </w:r>
    </w:p>
    <w:p w14:paraId="4E491522" w14:textId="169BA0CF" w:rsidR="00B06B9D" w:rsidRPr="00F33581" w:rsidRDefault="0095061B" w:rsidP="00EB60FA">
      <w:pPr>
        <w:pStyle w:val="cpStep"/>
        <w:rPr>
          <w:lang w:val="en-GB"/>
        </w:rPr>
      </w:pPr>
      <w:r w:rsidRPr="00F33581">
        <w:rPr>
          <w:lang w:val="en-GB"/>
        </w:rPr>
        <w:t>Select</w:t>
      </w:r>
      <w:r w:rsidR="002971A8" w:rsidRPr="00F33581">
        <w:rPr>
          <w:lang w:val="en-GB"/>
        </w:rPr>
        <w:t xml:space="preserve"> </w:t>
      </w:r>
      <w:r w:rsidRPr="00F33581">
        <w:rPr>
          <w:lang w:val="en-GB"/>
        </w:rPr>
        <w:t>the</w:t>
      </w:r>
      <w:r w:rsidR="002971A8" w:rsidRPr="00F33581">
        <w:rPr>
          <w:lang w:val="en-GB"/>
        </w:rPr>
        <w:t xml:space="preserve"> </w:t>
      </w:r>
      <w:r w:rsidR="00212ED8" w:rsidRPr="00F33581">
        <w:rPr>
          <w:lang w:val="en-GB"/>
        </w:rPr>
        <w:t>“</w:t>
      </w:r>
      <w:r w:rsidRPr="00F33581">
        <w:rPr>
          <w:lang w:val="en-GB"/>
        </w:rPr>
        <w:t>Settings</w:t>
      </w:r>
      <w:r w:rsidR="00212ED8" w:rsidRPr="00F33581">
        <w:rPr>
          <w:lang w:val="en-GB"/>
        </w:rPr>
        <w:t>”</w:t>
      </w:r>
      <w:r w:rsidR="002971A8" w:rsidRPr="00F33581">
        <w:rPr>
          <w:lang w:val="en-GB"/>
        </w:rPr>
        <w:t xml:space="preserve"> </w:t>
      </w:r>
      <w:r w:rsidRPr="00F33581">
        <w:rPr>
          <w:lang w:val="en-GB"/>
        </w:rPr>
        <w:t>tab.</w:t>
      </w:r>
      <w:r w:rsidR="002971A8" w:rsidRPr="00F33581">
        <w:rPr>
          <w:lang w:val="en-GB"/>
        </w:rPr>
        <w:t xml:space="preserve"> (</w:t>
      </w:r>
      <w:r w:rsidR="002971A8" w:rsidRPr="00F33581">
        <w:rPr>
          <w:rStyle w:val="cpReference"/>
          <w:lang w:val="en-GB"/>
        </w:rPr>
        <w:t xml:space="preserve">See </w:t>
      </w:r>
      <w:r w:rsidR="002971A8" w:rsidRPr="002971A8">
        <w:rPr>
          <w:rStyle w:val="cpReference"/>
        </w:rPr>
        <w:fldChar w:fldCharType="begin"/>
      </w:r>
      <w:r w:rsidR="002971A8" w:rsidRPr="00F33581">
        <w:rPr>
          <w:rStyle w:val="cpReference"/>
          <w:lang w:val="en-GB"/>
        </w:rPr>
        <w:instrText xml:space="preserve"> REF GitHubSettings \h  \* MERGEFORMAT </w:instrText>
      </w:r>
      <w:r w:rsidR="002971A8" w:rsidRPr="002971A8">
        <w:rPr>
          <w:rStyle w:val="cpReference"/>
        </w:rPr>
      </w:r>
      <w:r w:rsidR="002971A8" w:rsidRPr="002971A8">
        <w:rPr>
          <w:rStyle w:val="cpReference"/>
        </w:rPr>
        <w:fldChar w:fldCharType="separate"/>
      </w:r>
      <w:r w:rsidR="00722B75" w:rsidRPr="00722B75">
        <w:rPr>
          <w:rStyle w:val="cpReference"/>
          <w:lang w:val="en-US"/>
        </w:rPr>
        <w:t>Figure 2</w:t>
      </w:r>
      <w:r w:rsidR="002971A8" w:rsidRPr="002971A8">
        <w:rPr>
          <w:rStyle w:val="cpReference"/>
        </w:rPr>
        <w:fldChar w:fldCharType="end"/>
      </w:r>
      <w:r w:rsidR="002971A8" w:rsidRPr="00F33581">
        <w:rPr>
          <w:lang w:val="en-GB"/>
        </w:rPr>
        <w:t>)</w:t>
      </w:r>
    </w:p>
    <w:p w14:paraId="0A7EBB46" w14:textId="1A3D194B" w:rsidR="0095061B" w:rsidRPr="002971A8" w:rsidRDefault="00B06B9D" w:rsidP="00E52480">
      <w:pPr>
        <w:pStyle w:val="cpStep"/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21FE59" wp14:editId="31BF1BE8">
                <wp:simplePos x="0" y="0"/>
                <wp:positionH relativeFrom="column">
                  <wp:posOffset>-5214620</wp:posOffset>
                </wp:positionH>
                <wp:positionV relativeFrom="paragraph">
                  <wp:posOffset>5080</wp:posOffset>
                </wp:positionV>
                <wp:extent cx="4939665" cy="2228850"/>
                <wp:effectExtent l="0" t="0" r="13335" b="1905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2228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2059C5" w14:textId="77238B98" w:rsidR="00B06B9D" w:rsidRDefault="00B06B9D" w:rsidP="00B06B9D">
                            <w:r w:rsidRPr="0095061B">
                              <w:rPr>
                                <w:noProof/>
                              </w:rPr>
                              <w:drawing>
                                <wp:inline distT="0" distB="0" distL="0" distR="0" wp14:anchorId="27FCA2C1" wp14:editId="7AB111E1">
                                  <wp:extent cx="4750435" cy="1862742"/>
                                  <wp:effectExtent l="0" t="0" r="0" b="4445"/>
                                  <wp:docPr id="66" name="Picture 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50435" cy="1862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2162BD" w14:textId="6FB22FBA" w:rsidR="00B06B9D" w:rsidRPr="00B06B9D" w:rsidRDefault="00B06B9D" w:rsidP="00B06B9D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4" w:name="GitHubIssues"/>
                            <w:r w:rsidRPr="00B06B9D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06B9D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22B75">
                              <w:rPr>
                                <w:noProof/>
                                <w:lang w:val="en-GB"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bookmarkEnd w:id="4"/>
                            <w:r w:rsidRPr="00B06B9D">
                              <w:rPr>
                                <w:lang w:val="en-GB"/>
                              </w:rPr>
                              <w:t>:</w:t>
                            </w:r>
                            <w:r w:rsidRPr="00B06B9D">
                              <w:rPr>
                                <w:lang w:val="en-GB"/>
                              </w:rPr>
                              <w:tab/>
                              <w:t xml:space="preserve">Mark Issues in </w:t>
                            </w:r>
                            <w:r>
                              <w:rPr>
                                <w:lang w:val="en-GB"/>
                              </w:rPr>
                              <w:t>Settings of Repository</w:t>
                            </w:r>
                            <w:r w:rsidR="00FF05F0">
                              <w:rPr>
                                <w:lang w:val="en-GB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1FE59" id="Text Box 48" o:spid="_x0000_s1028" type="#_x0000_t202" style="position:absolute;left:0;text-align:left;margin-left:-410.6pt;margin-top:.4pt;width:388.95pt;height:175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" fillcolor="white [3201]" strokeweight=".5pt">
                <v:textbox>
                  <w:txbxContent>
                    <w:p w14:paraId="0F2059C5" w14:textId="77238B98" w:rsidR="00B06B9D" w:rsidRDefault="00B06B9D" w:rsidP="00B06B9D">
                      <w:r w:rsidRPr="0095061B">
                        <w:rPr>
                          <w:noProof/>
                        </w:rPr>
                        <w:drawing>
                          <wp:inline distT="0" distB="0" distL="0" distR="0" wp14:anchorId="27FCA2C1" wp14:editId="7AB111E1">
                            <wp:extent cx="4750435" cy="1862742"/>
                            <wp:effectExtent l="0" t="0" r="0" b="4445"/>
                            <wp:docPr id="66" name="Picture 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50435" cy="1862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2162BD" w14:textId="6FB22FBA" w:rsidR="00B06B9D" w:rsidRPr="00B06B9D" w:rsidRDefault="00B06B9D" w:rsidP="00B06B9D">
                      <w:pPr>
                        <w:pStyle w:val="Caption"/>
                        <w:rPr>
                          <w:lang w:val="en-GB"/>
                        </w:rPr>
                      </w:pPr>
                      <w:bookmarkStart w:id="5" w:name="GitHubIssues"/>
                      <w:r w:rsidRPr="00B06B9D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06B9D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22B75">
                        <w:rPr>
                          <w:noProof/>
                          <w:lang w:val="en-GB"/>
                        </w:rPr>
                        <w:t>3</w:t>
                      </w:r>
                      <w:r>
                        <w:fldChar w:fldCharType="end"/>
                      </w:r>
                      <w:bookmarkEnd w:id="5"/>
                      <w:r w:rsidRPr="00B06B9D">
                        <w:rPr>
                          <w:lang w:val="en-GB"/>
                        </w:rPr>
                        <w:t>:</w:t>
                      </w:r>
                      <w:r w:rsidRPr="00B06B9D">
                        <w:rPr>
                          <w:lang w:val="en-GB"/>
                        </w:rPr>
                        <w:tab/>
                        <w:t xml:space="preserve">Mark Issues in </w:t>
                      </w:r>
                      <w:r>
                        <w:rPr>
                          <w:lang w:val="en-GB"/>
                        </w:rPr>
                        <w:t>Settings of Repository</w:t>
                      </w:r>
                      <w:r w:rsidR="00FF05F0">
                        <w:rPr>
                          <w:lang w:val="en-GB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95061B" w:rsidRPr="002971A8">
        <w:rPr>
          <w:lang w:val="en-GB"/>
        </w:rPr>
        <w:t>Enable</w:t>
      </w:r>
      <w:r w:rsidR="002971A8" w:rsidRPr="002971A8">
        <w:rPr>
          <w:lang w:val="en-GB"/>
        </w:rPr>
        <w:t xml:space="preserve"> </w:t>
      </w:r>
      <w:r w:rsidR="00212ED8">
        <w:rPr>
          <w:lang w:val="en-GB"/>
        </w:rPr>
        <w:t>“</w:t>
      </w:r>
      <w:r w:rsidR="0095061B" w:rsidRPr="002971A8">
        <w:rPr>
          <w:lang w:val="en-GB"/>
        </w:rPr>
        <w:t>Issues</w:t>
      </w:r>
      <w:r w:rsidR="00212ED8">
        <w:rPr>
          <w:lang w:val="en-GB"/>
        </w:rPr>
        <w:t>”</w:t>
      </w:r>
      <w:r w:rsidR="002971A8" w:rsidRPr="002971A8">
        <w:rPr>
          <w:lang w:val="en-GB"/>
        </w:rPr>
        <w:t xml:space="preserve"> </w:t>
      </w:r>
      <w:r w:rsidR="0095061B" w:rsidRPr="002971A8">
        <w:rPr>
          <w:lang w:val="en-GB"/>
        </w:rPr>
        <w:t>by</w:t>
      </w:r>
      <w:r w:rsidR="002971A8" w:rsidRPr="002971A8">
        <w:rPr>
          <w:lang w:val="en-GB"/>
        </w:rPr>
        <w:t xml:space="preserve"> </w:t>
      </w:r>
      <w:r w:rsidR="0095061B" w:rsidRPr="002971A8">
        <w:rPr>
          <w:lang w:val="en-GB"/>
        </w:rPr>
        <w:t>checking</w:t>
      </w:r>
      <w:r w:rsidR="002971A8" w:rsidRPr="002971A8">
        <w:rPr>
          <w:lang w:val="en-GB"/>
        </w:rPr>
        <w:t xml:space="preserve"> </w:t>
      </w:r>
      <w:r w:rsidR="0095061B" w:rsidRPr="002971A8">
        <w:rPr>
          <w:lang w:val="en-GB"/>
        </w:rPr>
        <w:t>its</w:t>
      </w:r>
      <w:r w:rsidR="002971A8" w:rsidRPr="002971A8">
        <w:rPr>
          <w:lang w:val="en-GB"/>
        </w:rPr>
        <w:t xml:space="preserve"> </w:t>
      </w:r>
      <w:r w:rsidR="0095061B" w:rsidRPr="002971A8">
        <w:rPr>
          <w:lang w:val="en-GB"/>
        </w:rPr>
        <w:t>box.</w:t>
      </w:r>
      <w:r>
        <w:rPr>
          <w:lang w:val="en-GB"/>
        </w:rPr>
        <w:t xml:space="preserve"> </w:t>
      </w:r>
      <w:r w:rsidRPr="002971A8">
        <w:rPr>
          <w:lang w:val="en-GB"/>
        </w:rPr>
        <w:t>(</w:t>
      </w:r>
      <w:r w:rsidRPr="00B06B9D">
        <w:rPr>
          <w:rStyle w:val="cpReference"/>
          <w:lang w:val="en-GB"/>
        </w:rPr>
        <w:t xml:space="preserve">See </w:t>
      </w:r>
      <w:r w:rsidRPr="00B06B9D">
        <w:rPr>
          <w:rStyle w:val="cpReference"/>
        </w:rPr>
        <w:fldChar w:fldCharType="begin"/>
      </w:r>
      <w:r w:rsidRPr="00212ED8">
        <w:rPr>
          <w:rStyle w:val="cpReference"/>
          <w:lang w:val="en-GB"/>
        </w:rPr>
        <w:instrText xml:space="preserve"> REF  GitHubIssues \h  \* MERGEFORMAT </w:instrText>
      </w:r>
      <w:r w:rsidRPr="00B06B9D">
        <w:rPr>
          <w:rStyle w:val="cpReference"/>
        </w:rPr>
      </w:r>
      <w:r w:rsidRPr="00B06B9D">
        <w:rPr>
          <w:rStyle w:val="cpReference"/>
        </w:rPr>
        <w:fldChar w:fldCharType="separate"/>
      </w:r>
      <w:proofErr w:type="spellStart"/>
      <w:r w:rsidR="00722B75" w:rsidRPr="00722B75">
        <w:rPr>
          <w:rStyle w:val="cpReference"/>
        </w:rPr>
        <w:t>Figure</w:t>
      </w:r>
      <w:proofErr w:type="spellEnd"/>
      <w:r w:rsidR="00722B75" w:rsidRPr="00722B75">
        <w:rPr>
          <w:rStyle w:val="cpReference"/>
        </w:rPr>
        <w:t xml:space="preserve"> 3</w:t>
      </w:r>
      <w:r w:rsidRPr="00B06B9D">
        <w:rPr>
          <w:rStyle w:val="cpReference"/>
        </w:rPr>
        <w:fldChar w:fldCharType="end"/>
      </w:r>
      <w:r w:rsidRPr="002971A8">
        <w:rPr>
          <w:lang w:val="en-GB"/>
        </w:rPr>
        <w:t>)</w:t>
      </w:r>
    </w:p>
    <w:p w14:paraId="34D06A06" w14:textId="2FA5F715" w:rsidR="0095061B" w:rsidRDefault="0095061B" w:rsidP="00B06B9D">
      <w:pPr>
        <w:pStyle w:val="cpStep"/>
        <w:rPr>
          <w:lang w:val="en-GB"/>
        </w:rPr>
      </w:pPr>
      <w:r w:rsidRPr="00B06B9D">
        <w:rPr>
          <w:lang w:val="en-GB"/>
        </w:rPr>
        <w:t>Select</w:t>
      </w:r>
      <w:r w:rsidR="002971A8" w:rsidRPr="00B06B9D">
        <w:rPr>
          <w:lang w:val="en-GB"/>
        </w:rPr>
        <w:t xml:space="preserve"> </w:t>
      </w:r>
      <w:r w:rsidRPr="00B06B9D">
        <w:rPr>
          <w:lang w:val="en-GB"/>
        </w:rPr>
        <w:t>the</w:t>
      </w:r>
      <w:r w:rsidR="002971A8" w:rsidRPr="00B06B9D">
        <w:rPr>
          <w:lang w:val="en-GB"/>
        </w:rPr>
        <w:t xml:space="preserve"> </w:t>
      </w:r>
      <w:r w:rsidR="00212ED8">
        <w:rPr>
          <w:lang w:val="en-GB"/>
        </w:rPr>
        <w:t>“</w:t>
      </w:r>
      <w:r w:rsidRPr="00B06B9D">
        <w:rPr>
          <w:lang w:val="en-GB"/>
        </w:rPr>
        <w:t>Issues</w:t>
      </w:r>
      <w:r w:rsidR="00212ED8">
        <w:rPr>
          <w:lang w:val="en-GB"/>
        </w:rPr>
        <w:t>”</w:t>
      </w:r>
      <w:r w:rsidR="002971A8" w:rsidRPr="00B06B9D">
        <w:rPr>
          <w:lang w:val="en-GB"/>
        </w:rPr>
        <w:t xml:space="preserve"> </w:t>
      </w:r>
      <w:r w:rsidRPr="00B06B9D">
        <w:rPr>
          <w:lang w:val="en-GB"/>
        </w:rPr>
        <w:t>tab.</w:t>
      </w:r>
      <w:r w:rsidR="00B06B9D" w:rsidRPr="00B06B9D">
        <w:rPr>
          <w:lang w:val="en-GB"/>
        </w:rPr>
        <w:t xml:space="preserve"> (</w:t>
      </w:r>
      <w:r w:rsidR="0028269B" w:rsidRPr="007A1FAE">
        <w:rPr>
          <w:rStyle w:val="cpReference"/>
          <w:lang w:val="en-GB"/>
        </w:rPr>
        <w:t xml:space="preserve">See </w:t>
      </w:r>
      <w:r w:rsidR="0028269B" w:rsidRPr="0028269B">
        <w:rPr>
          <w:rStyle w:val="cpReference"/>
        </w:rPr>
        <w:fldChar w:fldCharType="begin"/>
      </w:r>
      <w:r w:rsidR="0028269B" w:rsidRPr="007A1FAE">
        <w:rPr>
          <w:rStyle w:val="cpReference"/>
          <w:lang w:val="en-GB"/>
        </w:rPr>
        <w:instrText xml:space="preserve"> REF RepositoryIssues \h  \* MERGEFORMAT </w:instrText>
      </w:r>
      <w:r w:rsidR="0028269B" w:rsidRPr="0028269B">
        <w:rPr>
          <w:rStyle w:val="cpReference"/>
        </w:rPr>
      </w:r>
      <w:r w:rsidR="0028269B" w:rsidRPr="0028269B">
        <w:rPr>
          <w:rStyle w:val="cpReference"/>
        </w:rPr>
        <w:fldChar w:fldCharType="separate"/>
      </w:r>
      <w:r w:rsidR="00722B75" w:rsidRPr="00722B75">
        <w:rPr>
          <w:rStyle w:val="cpReference"/>
          <w:lang w:val="en-US"/>
        </w:rPr>
        <w:t>Figure 4</w:t>
      </w:r>
      <w:r w:rsidR="0028269B" w:rsidRPr="0028269B">
        <w:rPr>
          <w:rStyle w:val="cpReference"/>
        </w:rPr>
        <w:fldChar w:fldCharType="end"/>
      </w:r>
      <w:r w:rsidR="00B06B9D">
        <w:rPr>
          <w:lang w:val="en-GB"/>
        </w:rPr>
        <w:t>)</w:t>
      </w:r>
    </w:p>
    <w:p w14:paraId="7B6897F3" w14:textId="2A354A52" w:rsidR="007A1FAE" w:rsidRDefault="007A1FAE" w:rsidP="007A1FAE">
      <w:pPr>
        <w:pStyle w:val="cpStep"/>
        <w:numPr>
          <w:ilvl w:val="0"/>
          <w:numId w:val="0"/>
        </w:numPr>
        <w:ind w:left="1134" w:hanging="142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B08756" wp14:editId="0E1C44A2">
                <wp:simplePos x="0" y="0"/>
                <wp:positionH relativeFrom="column">
                  <wp:posOffset>-4445</wp:posOffset>
                </wp:positionH>
                <wp:positionV relativeFrom="paragraph">
                  <wp:posOffset>254635</wp:posOffset>
                </wp:positionV>
                <wp:extent cx="4939665" cy="781050"/>
                <wp:effectExtent l="0" t="0" r="13335" b="19050"/>
                <wp:wrapTopAndBottom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781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7A6C57" w14:textId="0C54293A" w:rsidR="00B06B9D" w:rsidRDefault="0028269B" w:rsidP="00B06B9D">
                            <w:r w:rsidRPr="0095061B">
                              <w:rPr>
                                <w:noProof/>
                              </w:rPr>
                              <w:drawing>
                                <wp:inline distT="0" distB="0" distL="0" distR="0" wp14:anchorId="13BE49D9" wp14:editId="0623D105">
                                  <wp:extent cx="3172460" cy="437515"/>
                                  <wp:effectExtent l="0" t="0" r="8890" b="635"/>
                                  <wp:docPr id="67" name="Picture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2460" cy="437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9B0B97" w14:textId="76F2C8BD" w:rsidR="00B06B9D" w:rsidRPr="00B06B9D" w:rsidRDefault="00B06B9D" w:rsidP="00B06B9D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6" w:name="RepositoryIssues"/>
                            <w:r w:rsidRPr="00B06B9D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06B9D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22B75">
                              <w:rPr>
                                <w:noProof/>
                                <w:lang w:val="en-GB"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bookmarkEnd w:id="6"/>
                            <w:r w:rsidRPr="00B06B9D">
                              <w:rPr>
                                <w:lang w:val="en-GB"/>
                              </w:rPr>
                              <w:t>:</w:t>
                            </w:r>
                            <w:r w:rsidRPr="00B06B9D">
                              <w:rPr>
                                <w:lang w:val="en-GB"/>
                              </w:rPr>
                              <w:tab/>
                            </w:r>
                            <w:r w:rsidR="0028269B">
                              <w:rPr>
                                <w:lang w:val="en-GB"/>
                              </w:rPr>
                              <w:t xml:space="preserve">Select </w:t>
                            </w:r>
                            <w:r w:rsidRPr="00B06B9D">
                              <w:rPr>
                                <w:lang w:val="en-GB"/>
                              </w:rPr>
                              <w:t xml:space="preserve">Issues in </w:t>
                            </w:r>
                            <w:r>
                              <w:rPr>
                                <w:lang w:val="en-GB"/>
                              </w:rPr>
                              <w:t>Repository</w:t>
                            </w:r>
                            <w:r w:rsidR="00FF05F0">
                              <w:rPr>
                                <w:lang w:val="en-GB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08756" id="Text Box 51" o:spid="_x0000_s1029" type="#_x0000_t202" style="position:absolute;left:0;text-align:left;margin-left:-.35pt;margin-top:20.05pt;width:388.95pt;height:61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" fillcolor="white [3201]" strokeweight=".5pt">
                <v:textbox>
                  <w:txbxContent>
                    <w:p w14:paraId="407A6C57" w14:textId="0C54293A" w:rsidR="00B06B9D" w:rsidRDefault="0028269B" w:rsidP="00B06B9D">
                      <w:r w:rsidRPr="0095061B">
                        <w:rPr>
                          <w:noProof/>
                        </w:rPr>
                        <w:drawing>
                          <wp:inline distT="0" distB="0" distL="0" distR="0" wp14:anchorId="13BE49D9" wp14:editId="0623D105">
                            <wp:extent cx="3172460" cy="437515"/>
                            <wp:effectExtent l="0" t="0" r="8890" b="635"/>
                            <wp:docPr id="67" name="Picture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2460" cy="4375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39B0B97" w14:textId="76F2C8BD" w:rsidR="00B06B9D" w:rsidRPr="00B06B9D" w:rsidRDefault="00B06B9D" w:rsidP="00B06B9D">
                      <w:pPr>
                        <w:pStyle w:val="Caption"/>
                        <w:rPr>
                          <w:lang w:val="en-GB"/>
                        </w:rPr>
                      </w:pPr>
                      <w:bookmarkStart w:id="7" w:name="RepositoryIssues"/>
                      <w:r w:rsidRPr="00B06B9D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06B9D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22B75">
                        <w:rPr>
                          <w:noProof/>
                          <w:lang w:val="en-GB"/>
                        </w:rPr>
                        <w:t>4</w:t>
                      </w:r>
                      <w:r>
                        <w:fldChar w:fldCharType="end"/>
                      </w:r>
                      <w:bookmarkEnd w:id="7"/>
                      <w:r w:rsidRPr="00B06B9D">
                        <w:rPr>
                          <w:lang w:val="en-GB"/>
                        </w:rPr>
                        <w:t>:</w:t>
                      </w:r>
                      <w:r w:rsidRPr="00B06B9D">
                        <w:rPr>
                          <w:lang w:val="en-GB"/>
                        </w:rPr>
                        <w:tab/>
                      </w:r>
                      <w:r w:rsidR="0028269B">
                        <w:rPr>
                          <w:lang w:val="en-GB"/>
                        </w:rPr>
                        <w:t xml:space="preserve">Select </w:t>
                      </w:r>
                      <w:r w:rsidRPr="00B06B9D">
                        <w:rPr>
                          <w:lang w:val="en-GB"/>
                        </w:rPr>
                        <w:t xml:space="preserve">Issues in </w:t>
                      </w:r>
                      <w:r>
                        <w:rPr>
                          <w:lang w:val="en-GB"/>
                        </w:rPr>
                        <w:t>Repository</w:t>
                      </w:r>
                      <w:r w:rsidR="00FF05F0">
                        <w:rPr>
                          <w:lang w:val="en-GB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F7FFA4E" w14:textId="77777777" w:rsidR="007A1FAE" w:rsidRPr="007A1FAE" w:rsidRDefault="007A1FAE" w:rsidP="007A1FAE">
      <w:pPr>
        <w:pStyle w:val="cpStep"/>
        <w:numPr>
          <w:ilvl w:val="0"/>
          <w:numId w:val="0"/>
        </w:numPr>
        <w:ind w:left="1134" w:hanging="142"/>
        <w:rPr>
          <w:lang w:val="en-GB"/>
        </w:rPr>
      </w:pPr>
    </w:p>
    <w:p w14:paraId="6668C05D" w14:textId="479E1EBB" w:rsidR="0095061B" w:rsidRPr="007A1FAE" w:rsidRDefault="0095061B" w:rsidP="007A1FAE">
      <w:pPr>
        <w:pStyle w:val="cpStep"/>
        <w:rPr>
          <w:lang w:val="en-GB"/>
        </w:rPr>
      </w:pPr>
      <w:r w:rsidRPr="007A1FAE">
        <w:rPr>
          <w:lang w:val="en-GB"/>
        </w:rPr>
        <w:t>Click</w:t>
      </w:r>
      <w:r w:rsidR="002971A8" w:rsidRPr="007A1FAE">
        <w:rPr>
          <w:lang w:val="en-GB"/>
        </w:rPr>
        <w:t xml:space="preserve"> </w:t>
      </w:r>
      <w:r w:rsidR="00212ED8">
        <w:rPr>
          <w:lang w:val="en-GB"/>
        </w:rPr>
        <w:t>“</w:t>
      </w:r>
      <w:r w:rsidRPr="007A1FAE">
        <w:rPr>
          <w:lang w:val="en-GB"/>
        </w:rPr>
        <w:t>New</w:t>
      </w:r>
      <w:r w:rsidR="002971A8" w:rsidRPr="007A1FAE">
        <w:rPr>
          <w:lang w:val="en-GB"/>
        </w:rPr>
        <w:t xml:space="preserve"> </w:t>
      </w:r>
      <w:r w:rsidRPr="007A1FAE">
        <w:rPr>
          <w:lang w:val="en-GB"/>
        </w:rPr>
        <w:t>issue</w:t>
      </w:r>
      <w:r w:rsidR="00212ED8">
        <w:rPr>
          <w:lang w:val="en-GB"/>
        </w:rPr>
        <w:t>”</w:t>
      </w:r>
      <w:r w:rsidRPr="007A1FAE">
        <w:rPr>
          <w:lang w:val="en-GB"/>
        </w:rPr>
        <w:t>.</w:t>
      </w:r>
      <w:r w:rsidR="007A1FAE" w:rsidRPr="007A1FAE">
        <w:rPr>
          <w:lang w:val="en-GB"/>
        </w:rPr>
        <w:t xml:space="preserve"> (</w:t>
      </w:r>
      <w:r w:rsidR="00FF05F0" w:rsidRPr="007A1FAE">
        <w:rPr>
          <w:rStyle w:val="cpReference"/>
          <w:lang w:val="en-GB"/>
        </w:rPr>
        <w:t xml:space="preserve">See </w:t>
      </w:r>
      <w:r w:rsidR="00FF05F0" w:rsidRPr="0028269B">
        <w:rPr>
          <w:rStyle w:val="cpReference"/>
        </w:rPr>
        <w:fldChar w:fldCharType="begin"/>
      </w:r>
      <w:r w:rsidR="00FF05F0" w:rsidRPr="007A1FAE">
        <w:rPr>
          <w:rStyle w:val="cpReference"/>
          <w:lang w:val="en-GB"/>
        </w:rPr>
        <w:instrText xml:space="preserve"> REF </w:instrText>
      </w:r>
      <w:r w:rsidR="00FF05F0">
        <w:rPr>
          <w:rStyle w:val="cpReference"/>
          <w:lang w:val="en-GB"/>
        </w:rPr>
        <w:instrText xml:space="preserve">SelectNewIssue </w:instrText>
      </w:r>
      <w:r w:rsidR="00FF05F0" w:rsidRPr="007A1FAE">
        <w:rPr>
          <w:rStyle w:val="cpReference"/>
          <w:lang w:val="en-GB"/>
        </w:rPr>
        <w:instrText xml:space="preserve">\h  \* MERGEFORMAT </w:instrText>
      </w:r>
      <w:r w:rsidR="00FF05F0" w:rsidRPr="0028269B">
        <w:rPr>
          <w:rStyle w:val="cpReference"/>
        </w:rPr>
      </w:r>
      <w:r w:rsidR="00FF05F0" w:rsidRPr="0028269B">
        <w:rPr>
          <w:rStyle w:val="cpReference"/>
        </w:rPr>
        <w:fldChar w:fldCharType="separate"/>
      </w:r>
      <w:r w:rsidR="00722B75" w:rsidRPr="00722B75">
        <w:rPr>
          <w:rStyle w:val="cpReference"/>
          <w:lang w:val="en-US"/>
        </w:rPr>
        <w:t>Figure 5</w:t>
      </w:r>
      <w:r w:rsidR="00FF05F0" w:rsidRPr="0028269B">
        <w:rPr>
          <w:rStyle w:val="cpReference"/>
        </w:rPr>
        <w:fldChar w:fldCharType="end"/>
      </w:r>
      <w:r w:rsidR="007A1FAE">
        <w:rPr>
          <w:lang w:val="en-GB"/>
        </w:rPr>
        <w:t>)</w:t>
      </w:r>
    </w:p>
    <w:p w14:paraId="5CC5FDAC" w14:textId="438F07F0" w:rsidR="007A1FAE" w:rsidRPr="007A1FAE" w:rsidRDefault="007A1FAE" w:rsidP="007A1FAE">
      <w:pPr>
        <w:pStyle w:val="cpStep"/>
        <w:numPr>
          <w:ilvl w:val="0"/>
          <w:numId w:val="0"/>
        </w:numPr>
        <w:ind w:left="1134" w:hanging="142"/>
        <w:rPr>
          <w:lang w:val="en-GB"/>
        </w:rPr>
      </w:pPr>
    </w:p>
    <w:p w14:paraId="61304E50" w14:textId="5C1F58AA" w:rsidR="007A1FAE" w:rsidRPr="007A1FAE" w:rsidRDefault="007A1FAE" w:rsidP="007A1FAE">
      <w:pPr>
        <w:pStyle w:val="cpStep"/>
        <w:numPr>
          <w:ilvl w:val="0"/>
          <w:numId w:val="0"/>
        </w:numPr>
        <w:ind w:left="1134" w:hanging="142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994634" wp14:editId="48270791">
                <wp:simplePos x="0" y="0"/>
                <wp:positionH relativeFrom="column">
                  <wp:posOffset>0</wp:posOffset>
                </wp:positionH>
                <wp:positionV relativeFrom="paragraph">
                  <wp:posOffset>180975</wp:posOffset>
                </wp:positionV>
                <wp:extent cx="4939665" cy="781050"/>
                <wp:effectExtent l="0" t="0" r="13335" b="19050"/>
                <wp:wrapTopAndBottom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781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3941E2" w14:textId="3AAC7F4C" w:rsidR="007A1FAE" w:rsidRDefault="007A1FAE" w:rsidP="007A1FAE">
                            <w:r w:rsidRPr="0095061B">
                              <w:rPr>
                                <w:noProof/>
                              </w:rPr>
                              <w:drawing>
                                <wp:inline distT="0" distB="0" distL="0" distR="0" wp14:anchorId="069C6C5E" wp14:editId="39F5F8E3">
                                  <wp:extent cx="3856355" cy="497205"/>
                                  <wp:effectExtent l="0" t="0" r="0" b="0"/>
                                  <wp:docPr id="68" name="Picture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56355" cy="4972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A14761" w14:textId="4C9C5E40" w:rsidR="007A1FAE" w:rsidRPr="00B06B9D" w:rsidRDefault="007A1FAE" w:rsidP="007A1FAE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8" w:name="SelectNewIssue"/>
                            <w:r w:rsidRPr="00B06B9D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06B9D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22B75">
                              <w:rPr>
                                <w:noProof/>
                                <w:lang w:val="en-GB"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bookmarkEnd w:id="8"/>
                            <w:r w:rsidRPr="00B06B9D">
                              <w:rPr>
                                <w:lang w:val="en-GB"/>
                              </w:rPr>
                              <w:t>:</w:t>
                            </w:r>
                            <w:r w:rsidRPr="00B06B9D">
                              <w:rPr>
                                <w:lang w:val="en-GB"/>
                              </w:rPr>
                              <w:tab/>
                            </w:r>
                            <w:r w:rsidR="00FF05F0">
                              <w:rPr>
                                <w:lang w:val="en-GB"/>
                              </w:rPr>
                              <w:t>Select New issue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94634" id="Text Box 53" o:spid="_x0000_s1030" type="#_x0000_t202" style="position:absolute;left:0;text-align:left;margin-left:0;margin-top:14.25pt;width:388.95pt;height:61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" fillcolor="white [3201]" strokeweight=".5pt">
                <v:textbox>
                  <w:txbxContent>
                    <w:p w14:paraId="153941E2" w14:textId="3AAC7F4C" w:rsidR="007A1FAE" w:rsidRDefault="007A1FAE" w:rsidP="007A1FAE">
                      <w:r w:rsidRPr="0095061B">
                        <w:rPr>
                          <w:noProof/>
                        </w:rPr>
                        <w:drawing>
                          <wp:inline distT="0" distB="0" distL="0" distR="0" wp14:anchorId="069C6C5E" wp14:editId="39F5F8E3">
                            <wp:extent cx="3856355" cy="497205"/>
                            <wp:effectExtent l="0" t="0" r="0" b="0"/>
                            <wp:docPr id="68" name="Picture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56355" cy="4972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A14761" w14:textId="4C9C5E40" w:rsidR="007A1FAE" w:rsidRPr="00B06B9D" w:rsidRDefault="007A1FAE" w:rsidP="007A1FAE">
                      <w:pPr>
                        <w:pStyle w:val="Caption"/>
                        <w:rPr>
                          <w:lang w:val="en-GB"/>
                        </w:rPr>
                      </w:pPr>
                      <w:bookmarkStart w:id="9" w:name="SelectNewIssue"/>
                      <w:r w:rsidRPr="00B06B9D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06B9D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22B75">
                        <w:rPr>
                          <w:noProof/>
                          <w:lang w:val="en-GB"/>
                        </w:rPr>
                        <w:t>5</w:t>
                      </w:r>
                      <w:r>
                        <w:fldChar w:fldCharType="end"/>
                      </w:r>
                      <w:bookmarkEnd w:id="9"/>
                      <w:r w:rsidRPr="00B06B9D">
                        <w:rPr>
                          <w:lang w:val="en-GB"/>
                        </w:rPr>
                        <w:t>:</w:t>
                      </w:r>
                      <w:r w:rsidRPr="00B06B9D">
                        <w:rPr>
                          <w:lang w:val="en-GB"/>
                        </w:rPr>
                        <w:tab/>
                      </w:r>
                      <w:r w:rsidR="00FF05F0">
                        <w:rPr>
                          <w:lang w:val="en-GB"/>
                        </w:rPr>
                        <w:t>Select New issue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BA8A665" w14:textId="160A65E2" w:rsidR="0095061B" w:rsidRPr="007A1FAE" w:rsidRDefault="0095061B" w:rsidP="007A1FAE">
      <w:pPr>
        <w:pStyle w:val="cpStep"/>
        <w:numPr>
          <w:ilvl w:val="0"/>
          <w:numId w:val="0"/>
        </w:numPr>
        <w:ind w:left="1134" w:hanging="142"/>
        <w:rPr>
          <w:lang w:val="en-GB"/>
        </w:rPr>
      </w:pPr>
    </w:p>
    <w:p w14:paraId="5B20CBA5" w14:textId="75F19E30" w:rsidR="007A1FAE" w:rsidRDefault="007A1FAE" w:rsidP="007A1FAE">
      <w:pPr>
        <w:pStyle w:val="cpStep"/>
        <w:rPr>
          <w:lang w:val="en-GB"/>
        </w:rPr>
      </w:pPr>
      <w:r w:rsidRPr="006B7507">
        <w:rPr>
          <w:lang w:val="en-GB"/>
        </w:rPr>
        <w:t>Create</w:t>
      </w:r>
      <w:r>
        <w:rPr>
          <w:lang w:val="en-GB"/>
        </w:rPr>
        <w:t xml:space="preserve"> </w:t>
      </w:r>
      <w:r w:rsidRPr="006B7507">
        <w:rPr>
          <w:lang w:val="en-GB"/>
        </w:rPr>
        <w:t>a</w:t>
      </w:r>
      <w:r>
        <w:rPr>
          <w:lang w:val="en-GB"/>
        </w:rPr>
        <w:t xml:space="preserve"> </w:t>
      </w:r>
      <w:r w:rsidRPr="006B7507">
        <w:rPr>
          <w:lang w:val="en-GB"/>
        </w:rPr>
        <w:t>new</w:t>
      </w:r>
      <w:r>
        <w:rPr>
          <w:lang w:val="en-GB"/>
        </w:rPr>
        <w:t xml:space="preserve"> </w:t>
      </w:r>
      <w:r w:rsidRPr="006B7507">
        <w:rPr>
          <w:lang w:val="en-GB"/>
        </w:rPr>
        <w:t>issue</w:t>
      </w:r>
      <w:r>
        <w:rPr>
          <w:lang w:val="en-GB"/>
        </w:rPr>
        <w:t xml:space="preserve"> </w:t>
      </w:r>
      <w:r w:rsidRPr="006B7507">
        <w:rPr>
          <w:lang w:val="en-GB"/>
        </w:rPr>
        <w:t>called</w:t>
      </w:r>
      <w:r>
        <w:rPr>
          <w:lang w:val="en-GB"/>
        </w:rPr>
        <w:t xml:space="preserve"> </w:t>
      </w:r>
      <w:r w:rsidRPr="006B7507">
        <w:rPr>
          <w:lang w:val="en-GB"/>
        </w:rPr>
        <w:t>“Update</w:t>
      </w:r>
      <w:r>
        <w:rPr>
          <w:lang w:val="en-GB"/>
        </w:rPr>
        <w:t xml:space="preserve"> </w:t>
      </w:r>
      <w:r w:rsidRPr="006B7507">
        <w:rPr>
          <w:lang w:val="en-GB"/>
        </w:rPr>
        <w:t>to</w:t>
      </w:r>
      <w:r>
        <w:rPr>
          <w:lang w:val="en-GB"/>
        </w:rPr>
        <w:t xml:space="preserve"> </w:t>
      </w:r>
      <w:r w:rsidRPr="006B7507">
        <w:rPr>
          <w:lang w:val="en-GB"/>
        </w:rPr>
        <w:t>v2.0”</w:t>
      </w:r>
      <w:r>
        <w:rPr>
          <w:lang w:val="en-GB"/>
        </w:rPr>
        <w:t xml:space="preserve"> </w:t>
      </w:r>
      <w:r w:rsidRPr="006B7507">
        <w:rPr>
          <w:lang w:val="en-GB"/>
        </w:rPr>
        <w:t>and</w:t>
      </w:r>
      <w:r>
        <w:rPr>
          <w:lang w:val="en-GB"/>
        </w:rPr>
        <w:t xml:space="preserve"> </w:t>
      </w:r>
      <w:r w:rsidRPr="006B7507">
        <w:rPr>
          <w:lang w:val="en-GB"/>
        </w:rPr>
        <w:t>click</w:t>
      </w:r>
      <w:r>
        <w:rPr>
          <w:lang w:val="en-GB"/>
        </w:rPr>
        <w:t xml:space="preserve"> </w:t>
      </w:r>
      <w:r w:rsidR="00212ED8">
        <w:rPr>
          <w:lang w:val="en-GB"/>
        </w:rPr>
        <w:t>“</w:t>
      </w:r>
      <w:r w:rsidRPr="006B7507">
        <w:rPr>
          <w:lang w:val="en-GB"/>
        </w:rPr>
        <w:t>Submit</w:t>
      </w:r>
      <w:r>
        <w:rPr>
          <w:lang w:val="en-GB"/>
        </w:rPr>
        <w:t xml:space="preserve"> </w:t>
      </w:r>
      <w:r w:rsidRPr="006B7507">
        <w:rPr>
          <w:lang w:val="en-GB"/>
        </w:rPr>
        <w:t>new</w:t>
      </w:r>
      <w:r>
        <w:rPr>
          <w:lang w:val="en-GB"/>
        </w:rPr>
        <w:t xml:space="preserve"> </w:t>
      </w:r>
      <w:r w:rsidRPr="006B7507">
        <w:rPr>
          <w:lang w:val="en-GB"/>
        </w:rPr>
        <w:t>issue</w:t>
      </w:r>
      <w:r w:rsidR="00212ED8">
        <w:rPr>
          <w:lang w:val="en-GB"/>
        </w:rPr>
        <w:t>”</w:t>
      </w:r>
      <w:r w:rsidRPr="006B7507">
        <w:rPr>
          <w:lang w:val="en-GB"/>
        </w:rPr>
        <w:t>.</w:t>
      </w:r>
      <w:r>
        <w:rPr>
          <w:lang w:val="en-GB"/>
        </w:rPr>
        <w:t xml:space="preserve"> (</w:t>
      </w:r>
      <w:r w:rsidR="00FF05F0" w:rsidRPr="00FF05F0">
        <w:rPr>
          <w:rStyle w:val="cpReference"/>
          <w:lang w:val="en-GB"/>
        </w:rPr>
        <w:t xml:space="preserve">See </w:t>
      </w:r>
      <w:r w:rsidR="00FF05F0" w:rsidRPr="00FF05F0">
        <w:rPr>
          <w:rStyle w:val="cpReference"/>
        </w:rPr>
        <w:fldChar w:fldCharType="begin"/>
      </w:r>
      <w:r w:rsidR="00FF05F0" w:rsidRPr="00FF05F0">
        <w:rPr>
          <w:rStyle w:val="cpReference"/>
        </w:rPr>
        <w:instrText xml:space="preserve"> REF  SubmitNewIssue \h  \* MERGEFORMAT </w:instrText>
      </w:r>
      <w:r w:rsidR="00FF05F0" w:rsidRPr="00FF05F0">
        <w:rPr>
          <w:rStyle w:val="cpReference"/>
        </w:rPr>
      </w:r>
      <w:r w:rsidR="00FF05F0" w:rsidRPr="00FF05F0">
        <w:rPr>
          <w:rStyle w:val="cpReference"/>
        </w:rPr>
        <w:fldChar w:fldCharType="separate"/>
      </w:r>
      <w:proofErr w:type="spellStart"/>
      <w:r w:rsidR="00722B75" w:rsidRPr="00722B75">
        <w:rPr>
          <w:rStyle w:val="cpReference"/>
        </w:rPr>
        <w:t>Figure</w:t>
      </w:r>
      <w:proofErr w:type="spellEnd"/>
      <w:r w:rsidR="00722B75" w:rsidRPr="00722B75">
        <w:rPr>
          <w:rStyle w:val="cpReference"/>
        </w:rPr>
        <w:t xml:space="preserve"> 6</w:t>
      </w:r>
      <w:r w:rsidR="00FF05F0" w:rsidRPr="00FF05F0">
        <w:rPr>
          <w:rStyle w:val="cpReference"/>
        </w:rPr>
        <w:fldChar w:fldCharType="end"/>
      </w:r>
      <w:r>
        <w:rPr>
          <w:lang w:val="en-GB"/>
        </w:rPr>
        <w:t>)</w:t>
      </w:r>
    </w:p>
    <w:p w14:paraId="6007ED4A" w14:textId="60EC79E0" w:rsidR="00773AEE" w:rsidRDefault="00773AEE" w:rsidP="00773AEE">
      <w:pPr>
        <w:pStyle w:val="cpStep"/>
        <w:numPr>
          <w:ilvl w:val="0"/>
          <w:numId w:val="0"/>
        </w:numPr>
        <w:ind w:left="1134" w:hanging="142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0C5F2A" wp14:editId="54ABB176">
                <wp:simplePos x="0" y="0"/>
                <wp:positionH relativeFrom="column">
                  <wp:posOffset>0</wp:posOffset>
                </wp:positionH>
                <wp:positionV relativeFrom="paragraph">
                  <wp:posOffset>180975</wp:posOffset>
                </wp:positionV>
                <wp:extent cx="4939665" cy="2209800"/>
                <wp:effectExtent l="0" t="0" r="13335" b="19050"/>
                <wp:wrapTopAndBottom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220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271C3B" w14:textId="77777777" w:rsidR="00773AEE" w:rsidRDefault="00773AEE" w:rsidP="00773AEE">
                            <w:r w:rsidRPr="0095061B">
                              <w:rPr>
                                <w:noProof/>
                              </w:rPr>
                              <w:drawing>
                                <wp:inline distT="0" distB="0" distL="0" distR="0" wp14:anchorId="4D9FEF1F" wp14:editId="0BA5564D">
                                  <wp:extent cx="4750435" cy="1875388"/>
                                  <wp:effectExtent l="0" t="0" r="0" b="0"/>
                                  <wp:docPr id="69" name="Picture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50435" cy="18753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672CFF0" w14:textId="66075EF5" w:rsidR="00773AEE" w:rsidRPr="00B06B9D" w:rsidRDefault="00773AEE" w:rsidP="00773AEE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10" w:name="SubmitNewIssue"/>
                            <w:r w:rsidRPr="00B06B9D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06B9D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22B75">
                              <w:rPr>
                                <w:noProof/>
                                <w:lang w:val="en-GB"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bookmarkEnd w:id="10"/>
                            <w:r w:rsidRPr="00B06B9D">
                              <w:rPr>
                                <w:lang w:val="en-GB"/>
                              </w:rPr>
                              <w:t>:</w:t>
                            </w:r>
                            <w:r w:rsidRPr="00B06B9D">
                              <w:rPr>
                                <w:lang w:val="en-GB"/>
                              </w:rPr>
                              <w:tab/>
                            </w:r>
                            <w:r w:rsidR="00FF05F0">
                              <w:rPr>
                                <w:lang w:val="en-GB"/>
                              </w:rPr>
                              <w:t>Type title of new issue and Submit new issue.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C5F2A" id="Text Box 55" o:spid="_x0000_s1031" type="#_x0000_t202" style="position:absolute;left:0;text-align:left;margin-left:0;margin-top:14.25pt;width:388.95pt;height:174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" fillcolor="white [3201]" strokeweight=".5pt">
                <v:textbox>
                  <w:txbxContent>
                    <w:p w14:paraId="2B271C3B" w14:textId="77777777" w:rsidR="00773AEE" w:rsidRDefault="00773AEE" w:rsidP="00773AEE">
                      <w:r w:rsidRPr="0095061B">
                        <w:rPr>
                          <w:noProof/>
                        </w:rPr>
                        <w:drawing>
                          <wp:inline distT="0" distB="0" distL="0" distR="0" wp14:anchorId="4D9FEF1F" wp14:editId="0BA5564D">
                            <wp:extent cx="4750435" cy="1875388"/>
                            <wp:effectExtent l="0" t="0" r="0" b="0"/>
                            <wp:docPr id="69" name="Picture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50435" cy="18753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672CFF0" w14:textId="66075EF5" w:rsidR="00773AEE" w:rsidRPr="00B06B9D" w:rsidRDefault="00773AEE" w:rsidP="00773AEE">
                      <w:pPr>
                        <w:pStyle w:val="Caption"/>
                        <w:rPr>
                          <w:lang w:val="en-GB"/>
                        </w:rPr>
                      </w:pPr>
                      <w:bookmarkStart w:id="11" w:name="SubmitNewIssue"/>
                      <w:r w:rsidRPr="00B06B9D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06B9D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22B75">
                        <w:rPr>
                          <w:noProof/>
                          <w:lang w:val="en-GB"/>
                        </w:rPr>
                        <w:t>6</w:t>
                      </w:r>
                      <w:r>
                        <w:fldChar w:fldCharType="end"/>
                      </w:r>
                      <w:bookmarkEnd w:id="11"/>
                      <w:r w:rsidRPr="00B06B9D">
                        <w:rPr>
                          <w:lang w:val="en-GB"/>
                        </w:rPr>
                        <w:t>:</w:t>
                      </w:r>
                      <w:r w:rsidRPr="00B06B9D">
                        <w:rPr>
                          <w:lang w:val="en-GB"/>
                        </w:rPr>
                        <w:tab/>
                      </w:r>
                      <w:r w:rsidR="00FF05F0">
                        <w:rPr>
                          <w:lang w:val="en-GB"/>
                        </w:rPr>
                        <w:t>Type title of new issue and Submit new issue.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0CF1BA6" w14:textId="08747779" w:rsidR="007A1FAE" w:rsidRDefault="007A1FAE" w:rsidP="007A1FAE">
      <w:pPr>
        <w:pStyle w:val="cpStep"/>
        <w:numPr>
          <w:ilvl w:val="0"/>
          <w:numId w:val="0"/>
        </w:numPr>
        <w:ind w:left="1134" w:hanging="142"/>
        <w:rPr>
          <w:lang w:val="en-GB"/>
        </w:rPr>
      </w:pP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442E77" w:rsidRPr="00212ED8" w14:paraId="54F79302" w14:textId="77777777" w:rsidTr="00442E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3F8C2E23" w14:textId="77777777" w:rsidR="00442E77" w:rsidRPr="00212ED8" w:rsidRDefault="00442E77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7FD2CC61" w14:textId="77777777" w:rsidR="00442E77" w:rsidRPr="00212ED8" w:rsidRDefault="00442E77">
            <w:pPr>
              <w:pStyle w:val="cpSmallTip"/>
              <w:rPr>
                <w:lang w:val="en-GB"/>
              </w:rPr>
            </w:pPr>
          </w:p>
        </w:tc>
      </w:tr>
      <w:tr w:rsidR="00442E77" w:rsidRPr="00C067C8" w14:paraId="635816D1" w14:textId="77777777" w:rsidTr="00442E77">
        <w:tc>
          <w:tcPr>
            <w:tcW w:w="1843" w:type="dxa"/>
            <w:tcBorders>
              <w:bottom w:val="nil"/>
            </w:tcBorders>
          </w:tcPr>
          <w:p w14:paraId="38CF919D" w14:textId="77777777" w:rsidR="00442E77" w:rsidRDefault="00442E77">
            <w:pPr>
              <w:pStyle w:val="cpTip"/>
            </w:pPr>
            <w:r>
              <w:object w:dxaOrig="1995" w:dyaOrig="1530" w14:anchorId="1188936B">
                <v:shape id="_x0000_i1028" type="#_x0000_t75" style="width:77.25pt;height:59.25pt" o:ole="" fillcolor="window">
                  <v:imagedata r:id="rId9" o:title=""/>
                </v:shape>
                <o:OLEObject Type="Embed" ProgID="PBrush" ShapeID="_x0000_i1028" DrawAspect="Content" ObjectID="_1743568159" r:id="rId25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0E11FE5E" w14:textId="42DCAE26" w:rsidR="00442E77" w:rsidRPr="00442E77" w:rsidRDefault="00442E77">
            <w:pPr>
              <w:pStyle w:val="cpTip"/>
              <w:rPr>
                <w:lang w:val="en-GB"/>
              </w:rPr>
            </w:pPr>
            <w:r w:rsidRPr="00442E77">
              <w:rPr>
                <w:lang w:val="en-GB"/>
              </w:rPr>
              <w:t>Fixing this issue will be the focus of this lab.</w:t>
            </w:r>
          </w:p>
        </w:tc>
      </w:tr>
      <w:tr w:rsidR="00442E77" w:rsidRPr="00C067C8" w14:paraId="30989D31" w14:textId="77777777" w:rsidTr="00442E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45703262" w14:textId="77777777" w:rsidR="00442E77" w:rsidRPr="00442E77" w:rsidRDefault="00442E77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7C49A700" w14:textId="77777777" w:rsidR="00442E77" w:rsidRPr="00442E77" w:rsidRDefault="00442E77">
            <w:pPr>
              <w:pStyle w:val="cpSmallTip"/>
              <w:rPr>
                <w:lang w:val="en-GB"/>
              </w:rPr>
            </w:pPr>
          </w:p>
        </w:tc>
      </w:tr>
    </w:tbl>
    <w:p w14:paraId="28A449A4" w14:textId="77777777" w:rsidR="00D60EAB" w:rsidRPr="00663224" w:rsidRDefault="00D60EAB" w:rsidP="00D60EAB">
      <w:pPr>
        <w:pStyle w:val="cpStep"/>
        <w:numPr>
          <w:ilvl w:val="0"/>
          <w:numId w:val="0"/>
        </w:numPr>
        <w:ind w:left="1134" w:hanging="142"/>
        <w:rPr>
          <w:lang w:val="en-GB"/>
        </w:rPr>
      </w:pPr>
    </w:p>
    <w:p w14:paraId="12AEAC03" w14:textId="2393739B" w:rsidR="00442E77" w:rsidRPr="00D60EAB" w:rsidRDefault="00442E77" w:rsidP="00D60EAB">
      <w:pPr>
        <w:pStyle w:val="cpStep"/>
        <w:rPr>
          <w:lang w:val="en-GB"/>
        </w:rPr>
      </w:pPr>
      <w:r w:rsidRPr="00D60EAB">
        <w:rPr>
          <w:lang w:val="en-GB"/>
        </w:rPr>
        <w:t xml:space="preserve">Note the </w:t>
      </w:r>
      <w:r w:rsidR="00773AEE">
        <w:rPr>
          <w:lang w:val="en-GB"/>
        </w:rPr>
        <w:t>unique Id</w:t>
      </w:r>
      <w:r w:rsidRPr="00D60EAB">
        <w:rPr>
          <w:lang w:val="en-GB"/>
        </w:rPr>
        <w:t xml:space="preserve"> of the newly created issue.</w:t>
      </w:r>
      <w:r w:rsidR="00D60EAB">
        <w:rPr>
          <w:lang w:val="en-GB"/>
        </w:rPr>
        <w:t xml:space="preserve"> (</w:t>
      </w:r>
      <w:r w:rsidR="00CB15EA" w:rsidRPr="00CB15EA">
        <w:rPr>
          <w:rStyle w:val="cpReference"/>
          <w:lang w:val="en-GB"/>
        </w:rPr>
        <w:t xml:space="preserve">See </w:t>
      </w:r>
      <w:r w:rsidR="00CB15EA" w:rsidRPr="00CB15EA">
        <w:rPr>
          <w:rStyle w:val="cpReference"/>
        </w:rPr>
        <w:fldChar w:fldCharType="begin"/>
      </w:r>
      <w:r w:rsidR="00CB15EA" w:rsidRPr="00CB15EA">
        <w:rPr>
          <w:rStyle w:val="cpReference"/>
        </w:rPr>
        <w:instrText xml:space="preserve"> REF  IdentifierNewIssue \h  \* MERGEFORMAT </w:instrText>
      </w:r>
      <w:r w:rsidR="00CB15EA" w:rsidRPr="00CB15EA">
        <w:rPr>
          <w:rStyle w:val="cpReference"/>
        </w:rPr>
      </w:r>
      <w:r w:rsidR="00CB15EA" w:rsidRPr="00CB15EA">
        <w:rPr>
          <w:rStyle w:val="cpReference"/>
        </w:rPr>
        <w:fldChar w:fldCharType="separate"/>
      </w:r>
      <w:proofErr w:type="spellStart"/>
      <w:r w:rsidR="00722B75" w:rsidRPr="00722B75">
        <w:rPr>
          <w:rStyle w:val="cpReference"/>
        </w:rPr>
        <w:t>Figure</w:t>
      </w:r>
      <w:proofErr w:type="spellEnd"/>
      <w:r w:rsidR="00722B75" w:rsidRPr="00722B75">
        <w:rPr>
          <w:rStyle w:val="cpReference"/>
        </w:rPr>
        <w:t xml:space="preserve"> 7</w:t>
      </w:r>
      <w:r w:rsidR="00CB15EA" w:rsidRPr="00CB15EA">
        <w:rPr>
          <w:rStyle w:val="cpReference"/>
        </w:rPr>
        <w:fldChar w:fldCharType="end"/>
      </w:r>
      <w:r w:rsidR="00D60EAB">
        <w:rPr>
          <w:lang w:val="en-GB"/>
        </w:rPr>
        <w:t>)</w:t>
      </w:r>
    </w:p>
    <w:p w14:paraId="72C29183" w14:textId="2749E21E" w:rsidR="0095061B" w:rsidRPr="00D45729" w:rsidRDefault="0095061B" w:rsidP="0095061B">
      <w:pPr>
        <w:rPr>
          <w:lang w:val="en-GB"/>
        </w:rPr>
      </w:pPr>
    </w:p>
    <w:p w14:paraId="2D5539AA" w14:textId="10057985" w:rsidR="0095061B" w:rsidRPr="006B7507" w:rsidRDefault="00D60EAB" w:rsidP="0095061B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1390CC" wp14:editId="1285B489">
                <wp:simplePos x="0" y="0"/>
                <wp:positionH relativeFrom="column">
                  <wp:posOffset>-4445</wp:posOffset>
                </wp:positionH>
                <wp:positionV relativeFrom="paragraph">
                  <wp:posOffset>176530</wp:posOffset>
                </wp:positionV>
                <wp:extent cx="4939665" cy="1181100"/>
                <wp:effectExtent l="0" t="0" r="13335" b="19050"/>
                <wp:wrapTopAndBottom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39A5E1" w14:textId="674B049B" w:rsidR="00D60EAB" w:rsidRDefault="00D60EAB" w:rsidP="00D60EAB">
                            <w:r w:rsidRPr="0095061B">
                              <w:rPr>
                                <w:noProof/>
                              </w:rPr>
                              <w:drawing>
                                <wp:inline distT="0" distB="0" distL="0" distR="0" wp14:anchorId="43FC964F" wp14:editId="4C1F3309">
                                  <wp:extent cx="3792855" cy="771525"/>
                                  <wp:effectExtent l="0" t="0" r="0" b="9525"/>
                                  <wp:docPr id="70" name="Picture 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92855" cy="771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9D8127" w14:textId="746C92B8" w:rsidR="00D60EAB" w:rsidRPr="00B06B9D" w:rsidRDefault="00D60EAB" w:rsidP="00D60EAB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12" w:name="IdentifierNewIssue"/>
                            <w:r w:rsidRPr="00B06B9D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06B9D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22B75">
                              <w:rPr>
                                <w:noProof/>
                                <w:lang w:val="en-GB"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bookmarkEnd w:id="12"/>
                            <w:r w:rsidRPr="00B06B9D">
                              <w:rPr>
                                <w:lang w:val="en-GB"/>
                              </w:rPr>
                              <w:t>:</w:t>
                            </w:r>
                            <w:r w:rsidRPr="00B06B9D">
                              <w:rPr>
                                <w:lang w:val="en-GB"/>
                              </w:rPr>
                              <w:tab/>
                            </w:r>
                            <w:r w:rsidR="00FF05F0">
                              <w:rPr>
                                <w:lang w:val="en-GB"/>
                              </w:rPr>
                              <w:t>The unique identifier of the issue.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390CC" id="Text Box 57" o:spid="_x0000_s1032" type="#_x0000_t202" style="position:absolute;margin-left:-.35pt;margin-top:13.9pt;width:388.95pt;height:93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" fillcolor="white [3201]" strokeweight=".5pt">
                <v:textbox>
                  <w:txbxContent>
                    <w:p w14:paraId="5F39A5E1" w14:textId="674B049B" w:rsidR="00D60EAB" w:rsidRDefault="00D60EAB" w:rsidP="00D60EAB">
                      <w:r w:rsidRPr="0095061B">
                        <w:rPr>
                          <w:noProof/>
                        </w:rPr>
                        <w:drawing>
                          <wp:inline distT="0" distB="0" distL="0" distR="0" wp14:anchorId="43FC964F" wp14:editId="4C1F3309">
                            <wp:extent cx="3792855" cy="771525"/>
                            <wp:effectExtent l="0" t="0" r="0" b="9525"/>
                            <wp:docPr id="70" name="Picture 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92855" cy="771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9D8127" w14:textId="746C92B8" w:rsidR="00D60EAB" w:rsidRPr="00B06B9D" w:rsidRDefault="00D60EAB" w:rsidP="00D60EAB">
                      <w:pPr>
                        <w:pStyle w:val="Caption"/>
                        <w:rPr>
                          <w:lang w:val="en-GB"/>
                        </w:rPr>
                      </w:pPr>
                      <w:bookmarkStart w:id="13" w:name="IdentifierNewIssue"/>
                      <w:r w:rsidRPr="00B06B9D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06B9D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22B75">
                        <w:rPr>
                          <w:noProof/>
                          <w:lang w:val="en-GB"/>
                        </w:rPr>
                        <w:t>7</w:t>
                      </w:r>
                      <w:r>
                        <w:fldChar w:fldCharType="end"/>
                      </w:r>
                      <w:bookmarkEnd w:id="13"/>
                      <w:r w:rsidRPr="00B06B9D">
                        <w:rPr>
                          <w:lang w:val="en-GB"/>
                        </w:rPr>
                        <w:t>:</w:t>
                      </w:r>
                      <w:r w:rsidRPr="00B06B9D">
                        <w:rPr>
                          <w:lang w:val="en-GB"/>
                        </w:rPr>
                        <w:tab/>
                      </w:r>
                      <w:r w:rsidR="00FF05F0">
                        <w:rPr>
                          <w:lang w:val="en-GB"/>
                        </w:rPr>
                        <w:t>The unique identifier of the issue.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991F7F7" w14:textId="0CBE3840" w:rsidR="00D60EAB" w:rsidRPr="00773AEE" w:rsidRDefault="00D60EAB">
      <w:pPr>
        <w:rPr>
          <w:lang w:val="en-GB"/>
        </w:rPr>
      </w:pPr>
      <w:r w:rsidRPr="00773AEE">
        <w:rPr>
          <w:lang w:val="en-GB"/>
        </w:rPr>
        <w:br w:type="page"/>
      </w:r>
    </w:p>
    <w:p w14:paraId="2FE283F7" w14:textId="38E5DEBA" w:rsidR="0095061B" w:rsidRPr="006B7507" w:rsidRDefault="00DE7CF6" w:rsidP="00773AEE">
      <w:pPr>
        <w:pStyle w:val="Heading3"/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7709E7" wp14:editId="045C7546">
                <wp:simplePos x="0" y="0"/>
                <wp:positionH relativeFrom="column">
                  <wp:posOffset>-5233670</wp:posOffset>
                </wp:positionH>
                <wp:positionV relativeFrom="paragraph">
                  <wp:posOffset>62230</wp:posOffset>
                </wp:positionV>
                <wp:extent cx="4939665" cy="1609725"/>
                <wp:effectExtent l="0" t="0" r="13335" b="2857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1609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BDF7FF" w14:textId="73AA5A5B" w:rsidR="00DE7CF6" w:rsidRDefault="00DE7CF6" w:rsidP="00DE7CF6">
                            <w:r w:rsidRPr="0095061B">
                              <w:rPr>
                                <w:noProof/>
                              </w:rPr>
                              <w:drawing>
                                <wp:inline distT="0" distB="0" distL="0" distR="0" wp14:anchorId="6959412E" wp14:editId="20265FC0">
                                  <wp:extent cx="3391535" cy="1248410"/>
                                  <wp:effectExtent l="0" t="0" r="0" b="8890"/>
                                  <wp:docPr id="71" name="Picture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91535" cy="12484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DFCF85" w14:textId="40112F05" w:rsidR="00DE7CF6" w:rsidRPr="00B06B9D" w:rsidRDefault="00DE7CF6" w:rsidP="00DE7CF6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14" w:name="VSCloningAProject"/>
                            <w:r w:rsidRPr="00B06B9D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06B9D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22B75">
                              <w:rPr>
                                <w:noProof/>
                                <w:lang w:val="en-GB"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bookmarkEnd w:id="14"/>
                            <w:r w:rsidRPr="00B06B9D">
                              <w:rPr>
                                <w:lang w:val="en-GB"/>
                              </w:rPr>
                              <w:t>:</w:t>
                            </w:r>
                            <w:r w:rsidRPr="00B06B9D">
                              <w:rPr>
                                <w:lang w:val="en-GB"/>
                              </w:rPr>
                              <w:tab/>
                            </w:r>
                            <w:r w:rsidR="00375364">
                              <w:rPr>
                                <w:lang w:val="en-GB"/>
                              </w:rPr>
                              <w:t>Visual Studio 2019, cloning a project</w:t>
                            </w:r>
                            <w:r>
                              <w:rPr>
                                <w:lang w:val="en-GB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709E7" id="Text Box 59" o:spid="_x0000_s1033" type="#_x0000_t202" style="position:absolute;left:0;text-align:left;margin-left:-412.1pt;margin-top:4.9pt;width:388.95pt;height:126.7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" fillcolor="white [3201]" strokeweight=".5pt">
                <v:textbox>
                  <w:txbxContent>
                    <w:p w14:paraId="4BBDF7FF" w14:textId="73AA5A5B" w:rsidR="00DE7CF6" w:rsidRDefault="00DE7CF6" w:rsidP="00DE7CF6">
                      <w:r w:rsidRPr="0095061B">
                        <w:rPr>
                          <w:noProof/>
                        </w:rPr>
                        <w:drawing>
                          <wp:inline distT="0" distB="0" distL="0" distR="0" wp14:anchorId="6959412E" wp14:editId="20265FC0">
                            <wp:extent cx="3391535" cy="1248410"/>
                            <wp:effectExtent l="0" t="0" r="0" b="8890"/>
                            <wp:docPr id="71" name="Picture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91535" cy="12484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DFCF85" w14:textId="40112F05" w:rsidR="00DE7CF6" w:rsidRPr="00B06B9D" w:rsidRDefault="00DE7CF6" w:rsidP="00DE7CF6">
                      <w:pPr>
                        <w:pStyle w:val="Caption"/>
                        <w:rPr>
                          <w:lang w:val="en-GB"/>
                        </w:rPr>
                      </w:pPr>
                      <w:bookmarkStart w:id="15" w:name="VSCloningAProject"/>
                      <w:r w:rsidRPr="00B06B9D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06B9D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22B75">
                        <w:rPr>
                          <w:noProof/>
                          <w:lang w:val="en-GB"/>
                        </w:rPr>
                        <w:t>8</w:t>
                      </w:r>
                      <w:r>
                        <w:fldChar w:fldCharType="end"/>
                      </w:r>
                      <w:bookmarkEnd w:id="15"/>
                      <w:r w:rsidRPr="00B06B9D">
                        <w:rPr>
                          <w:lang w:val="en-GB"/>
                        </w:rPr>
                        <w:t>:</w:t>
                      </w:r>
                      <w:r w:rsidRPr="00B06B9D">
                        <w:rPr>
                          <w:lang w:val="en-GB"/>
                        </w:rPr>
                        <w:tab/>
                      </w:r>
                      <w:r w:rsidR="00375364">
                        <w:rPr>
                          <w:lang w:val="en-GB"/>
                        </w:rPr>
                        <w:t>Visual Studio 2019, cloning a project</w:t>
                      </w:r>
                      <w:r>
                        <w:rPr>
                          <w:lang w:val="en-GB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95061B" w:rsidRPr="006B7507">
        <w:rPr>
          <w:lang w:val="en-GB"/>
        </w:rPr>
        <w:t>Task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2: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Cloning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and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configuring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a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GitHub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project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in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Visual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Studio</w:t>
      </w:r>
    </w:p>
    <w:p w14:paraId="1FED6E47" w14:textId="6AA0E108" w:rsidR="0095061B" w:rsidRDefault="0095061B" w:rsidP="00DE7CF6">
      <w:pPr>
        <w:pStyle w:val="cpStep"/>
        <w:numPr>
          <w:ilvl w:val="0"/>
          <w:numId w:val="9"/>
        </w:numPr>
        <w:rPr>
          <w:lang w:val="en-GB"/>
        </w:rPr>
      </w:pPr>
      <w:r w:rsidRPr="00DE7CF6">
        <w:rPr>
          <w:lang w:val="en-GB"/>
        </w:rPr>
        <w:t>Open</w:t>
      </w:r>
      <w:r w:rsidR="002971A8" w:rsidRPr="00DE7CF6">
        <w:rPr>
          <w:lang w:val="en-GB"/>
        </w:rPr>
        <w:t xml:space="preserve"> </w:t>
      </w:r>
      <w:r w:rsidRPr="00DE7CF6">
        <w:rPr>
          <w:lang w:val="en-GB"/>
        </w:rPr>
        <w:t>Visual</w:t>
      </w:r>
      <w:r w:rsidR="002971A8" w:rsidRPr="00DE7CF6">
        <w:rPr>
          <w:lang w:val="en-GB"/>
        </w:rPr>
        <w:t xml:space="preserve"> </w:t>
      </w:r>
      <w:r w:rsidRPr="00DE7CF6">
        <w:rPr>
          <w:lang w:val="en-GB"/>
        </w:rPr>
        <w:t>Studio</w:t>
      </w:r>
      <w:r w:rsidR="00DE7CF6">
        <w:rPr>
          <w:lang w:val="en-GB"/>
        </w:rPr>
        <w:t xml:space="preserve"> 2019</w:t>
      </w:r>
      <w:r w:rsidRPr="00DE7CF6">
        <w:rPr>
          <w:lang w:val="en-GB"/>
        </w:rPr>
        <w:t>.</w:t>
      </w:r>
    </w:p>
    <w:p w14:paraId="68B38C23" w14:textId="42809A2F" w:rsidR="00DE7CF6" w:rsidRDefault="0095061B" w:rsidP="00DE7CF6">
      <w:pPr>
        <w:pStyle w:val="cpStep"/>
        <w:rPr>
          <w:lang w:val="en-GB"/>
        </w:rPr>
      </w:pPr>
      <w:r w:rsidRPr="006B7507">
        <w:rPr>
          <w:lang w:val="en-GB"/>
        </w:rPr>
        <w:t>Click</w:t>
      </w:r>
      <w:r w:rsidR="002971A8">
        <w:rPr>
          <w:lang w:val="en-GB"/>
        </w:rPr>
        <w:t xml:space="preserve"> </w:t>
      </w:r>
      <w:r w:rsidR="00DE7CF6">
        <w:rPr>
          <w:lang w:val="en-GB"/>
        </w:rPr>
        <w:t>“</w:t>
      </w:r>
      <w:r w:rsidRPr="006B7507">
        <w:rPr>
          <w:lang w:val="en-GB"/>
        </w:rPr>
        <w:t>Continue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without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code</w:t>
      </w:r>
      <w:r w:rsidR="00DE7CF6">
        <w:rPr>
          <w:lang w:val="en-GB"/>
        </w:rPr>
        <w:t>”</w:t>
      </w:r>
      <w:r w:rsidRPr="006B7507">
        <w:rPr>
          <w:lang w:val="en-GB"/>
        </w:rPr>
        <w:t>.</w:t>
      </w:r>
      <w:r w:rsidR="002971A8">
        <w:rPr>
          <w:lang w:val="en-GB"/>
        </w:rPr>
        <w:t xml:space="preserve"> </w:t>
      </w:r>
      <w:r w:rsidR="00DE7CF6">
        <w:rPr>
          <w:lang w:val="en-GB"/>
        </w:rPr>
        <w:t>(</w:t>
      </w:r>
      <w:r w:rsidR="00375364" w:rsidRPr="004D7C41">
        <w:rPr>
          <w:rStyle w:val="cpReference"/>
          <w:lang w:val="en-GB"/>
        </w:rPr>
        <w:t xml:space="preserve">See </w:t>
      </w:r>
      <w:r w:rsidR="00375364" w:rsidRPr="00375364">
        <w:rPr>
          <w:rStyle w:val="cpReference"/>
        </w:rPr>
        <w:fldChar w:fldCharType="begin"/>
      </w:r>
      <w:r w:rsidR="00375364" w:rsidRPr="004D7C41">
        <w:rPr>
          <w:rStyle w:val="cpReference"/>
          <w:lang w:val="en-GB"/>
        </w:rPr>
        <w:instrText xml:space="preserve"> REF  VSCloningAProject \h  \* MERGEFORMAT </w:instrText>
      </w:r>
      <w:r w:rsidR="00375364" w:rsidRPr="00375364">
        <w:rPr>
          <w:rStyle w:val="cpReference"/>
        </w:rPr>
      </w:r>
      <w:r w:rsidR="00375364" w:rsidRPr="00375364">
        <w:rPr>
          <w:rStyle w:val="cpReference"/>
        </w:rPr>
        <w:fldChar w:fldCharType="separate"/>
      </w:r>
      <w:r w:rsidR="00722B75" w:rsidRPr="00722B75">
        <w:rPr>
          <w:rStyle w:val="cpReference"/>
          <w:lang w:val="en-US"/>
        </w:rPr>
        <w:t>Figure 8</w:t>
      </w:r>
      <w:r w:rsidR="00375364" w:rsidRPr="00375364">
        <w:rPr>
          <w:rStyle w:val="cpReference"/>
        </w:rPr>
        <w:fldChar w:fldCharType="end"/>
      </w:r>
      <w:r w:rsidR="00DE7CF6">
        <w:rPr>
          <w:lang w:val="en-GB"/>
        </w:rPr>
        <w:t>)</w:t>
      </w:r>
    </w:p>
    <w:p w14:paraId="3E4EA313" w14:textId="69D2ED7C" w:rsidR="00DE7CF6" w:rsidRDefault="00DE7CF6" w:rsidP="00DE7CF6">
      <w:pPr>
        <w:pStyle w:val="cpStep"/>
        <w:numPr>
          <w:ilvl w:val="0"/>
          <w:numId w:val="0"/>
        </w:numPr>
        <w:ind w:left="1134" w:hanging="142"/>
        <w:rPr>
          <w:lang w:val="en-GB"/>
        </w:rPr>
      </w:pP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DE7CF6" w:rsidRPr="00C067C8" w14:paraId="2BC1A01D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146EC23A" w14:textId="77777777" w:rsidR="00DE7CF6" w:rsidRPr="00663224" w:rsidRDefault="00DE7CF6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781DD6AD" w14:textId="77777777" w:rsidR="00DE7CF6" w:rsidRPr="00663224" w:rsidRDefault="00DE7CF6">
            <w:pPr>
              <w:pStyle w:val="cpSmallTip"/>
              <w:rPr>
                <w:lang w:val="en-GB"/>
              </w:rPr>
            </w:pPr>
          </w:p>
        </w:tc>
      </w:tr>
      <w:tr w:rsidR="00DE7CF6" w:rsidRPr="00C067C8" w14:paraId="230F6725" w14:textId="77777777">
        <w:tc>
          <w:tcPr>
            <w:tcW w:w="1843" w:type="dxa"/>
            <w:tcBorders>
              <w:bottom w:val="nil"/>
            </w:tcBorders>
          </w:tcPr>
          <w:p w14:paraId="3E28365A" w14:textId="77777777" w:rsidR="00DE7CF6" w:rsidRDefault="00DE7CF6">
            <w:pPr>
              <w:pStyle w:val="cpTip"/>
            </w:pPr>
            <w:r>
              <w:object w:dxaOrig="1995" w:dyaOrig="1530" w14:anchorId="4119C386">
                <v:shape id="_x0000_i1029" type="#_x0000_t75" style="width:77.25pt;height:59.25pt" o:ole="" fillcolor="window">
                  <v:imagedata r:id="rId9" o:title=""/>
                </v:shape>
                <o:OLEObject Type="Embed" ProgID="PBrush" ShapeID="_x0000_i1029" DrawAspect="Content" ObjectID="_1743568160" r:id="rId28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27B9EEEB" w14:textId="47C0937D" w:rsidR="00DE7CF6" w:rsidRPr="00DE7CF6" w:rsidRDefault="00DE7CF6">
            <w:pPr>
              <w:pStyle w:val="cpTip"/>
              <w:rPr>
                <w:lang w:val="en-GB"/>
              </w:rPr>
            </w:pPr>
            <w:r w:rsidRPr="006B7507">
              <w:rPr>
                <w:lang w:val="en-GB"/>
              </w:rPr>
              <w:t>Note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that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you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also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have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the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option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to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start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the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cloning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experience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from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the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welcome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dialog.</w:t>
            </w:r>
          </w:p>
        </w:tc>
      </w:tr>
      <w:tr w:rsidR="00DE7CF6" w:rsidRPr="00C067C8" w14:paraId="1D08F8E0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20F4ABA5" w14:textId="77777777" w:rsidR="00DE7CF6" w:rsidRPr="00DE7CF6" w:rsidRDefault="00DE7CF6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65698B11" w14:textId="77777777" w:rsidR="00DE7CF6" w:rsidRPr="00DE7CF6" w:rsidRDefault="00DE7CF6">
            <w:pPr>
              <w:pStyle w:val="cpSmallTip"/>
              <w:rPr>
                <w:lang w:val="en-GB"/>
              </w:rPr>
            </w:pPr>
          </w:p>
        </w:tc>
      </w:tr>
    </w:tbl>
    <w:p w14:paraId="55EC2EF9" w14:textId="258A27D5" w:rsidR="00DE7CF6" w:rsidRDefault="00A765F5" w:rsidP="00DE7CF6">
      <w:pPr>
        <w:pStyle w:val="cpStep"/>
        <w:numPr>
          <w:ilvl w:val="0"/>
          <w:numId w:val="0"/>
        </w:numPr>
        <w:ind w:left="1134" w:hanging="142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E60138" wp14:editId="12BC5F1F">
                <wp:simplePos x="0" y="0"/>
                <wp:positionH relativeFrom="column">
                  <wp:posOffset>-5229225</wp:posOffset>
                </wp:positionH>
                <wp:positionV relativeFrom="paragraph">
                  <wp:posOffset>50800</wp:posOffset>
                </wp:positionV>
                <wp:extent cx="4939665" cy="1609725"/>
                <wp:effectExtent l="0" t="0" r="13335" b="2857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1609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E29236" w14:textId="7E67A55C" w:rsidR="00A765F5" w:rsidRDefault="00A765F5" w:rsidP="00A765F5">
                            <w:r w:rsidRPr="0095061B">
                              <w:rPr>
                                <w:noProof/>
                              </w:rPr>
                              <w:drawing>
                                <wp:inline distT="0" distB="0" distL="0" distR="0" wp14:anchorId="693FB3E1" wp14:editId="4BE4A983">
                                  <wp:extent cx="3363595" cy="989965"/>
                                  <wp:effectExtent l="0" t="0" r="8255" b="635"/>
                                  <wp:docPr id="72" name="Picture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63595" cy="9899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0FF529" w14:textId="77E0B856" w:rsidR="00A765F5" w:rsidRPr="00B06B9D" w:rsidRDefault="00A765F5" w:rsidP="00A765F5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16" w:name="VSShowTeamConnections"/>
                            <w:r w:rsidRPr="00B06B9D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06B9D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22B75">
                              <w:rPr>
                                <w:noProof/>
                                <w:lang w:val="en-GB"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bookmarkEnd w:id="16"/>
                            <w:r w:rsidRPr="00B06B9D">
                              <w:rPr>
                                <w:lang w:val="en-GB"/>
                              </w:rPr>
                              <w:t>:</w:t>
                            </w:r>
                            <w:r w:rsidRPr="00B06B9D">
                              <w:rPr>
                                <w:lang w:val="en-GB"/>
                              </w:rPr>
                              <w:tab/>
                            </w:r>
                            <w:r>
                              <w:rPr>
                                <w:lang w:val="en-GB"/>
                              </w:rPr>
                              <w:t>Show connections for the team.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60138" id="Text Box 54" o:spid="_x0000_s1034" type="#_x0000_t202" style="position:absolute;left:0;text-align:left;margin-left:-411.75pt;margin-top:4pt;width:388.95pt;height:126.7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" fillcolor="white [3201]" strokeweight=".5pt">
                <v:textbox>
                  <w:txbxContent>
                    <w:p w14:paraId="3CE29236" w14:textId="7E67A55C" w:rsidR="00A765F5" w:rsidRDefault="00A765F5" w:rsidP="00A765F5">
                      <w:r w:rsidRPr="0095061B">
                        <w:rPr>
                          <w:noProof/>
                        </w:rPr>
                        <w:drawing>
                          <wp:inline distT="0" distB="0" distL="0" distR="0" wp14:anchorId="693FB3E1" wp14:editId="4BE4A983">
                            <wp:extent cx="3363595" cy="989965"/>
                            <wp:effectExtent l="0" t="0" r="8255" b="635"/>
                            <wp:docPr id="72" name="Picture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63595" cy="9899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0FF529" w14:textId="77E0B856" w:rsidR="00A765F5" w:rsidRPr="00B06B9D" w:rsidRDefault="00A765F5" w:rsidP="00A765F5">
                      <w:pPr>
                        <w:pStyle w:val="Caption"/>
                        <w:rPr>
                          <w:lang w:val="en-GB"/>
                        </w:rPr>
                      </w:pPr>
                      <w:bookmarkStart w:id="17" w:name="VSShowTeamConnections"/>
                      <w:r w:rsidRPr="00B06B9D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06B9D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22B75">
                        <w:rPr>
                          <w:noProof/>
                          <w:lang w:val="en-GB"/>
                        </w:rPr>
                        <w:t>9</w:t>
                      </w:r>
                      <w:r>
                        <w:fldChar w:fldCharType="end"/>
                      </w:r>
                      <w:bookmarkEnd w:id="17"/>
                      <w:r w:rsidRPr="00B06B9D">
                        <w:rPr>
                          <w:lang w:val="en-GB"/>
                        </w:rPr>
                        <w:t>:</w:t>
                      </w:r>
                      <w:r w:rsidRPr="00B06B9D">
                        <w:rPr>
                          <w:lang w:val="en-GB"/>
                        </w:rPr>
                        <w:tab/>
                      </w:r>
                      <w:r>
                        <w:rPr>
                          <w:lang w:val="en-GB"/>
                        </w:rPr>
                        <w:t>Show connections for the team.</w:t>
                      </w:r>
                    </w:p>
                  </w:txbxContent>
                </v:textbox>
              </v:shape>
            </w:pict>
          </mc:Fallback>
        </mc:AlternateContent>
      </w:r>
    </w:p>
    <w:p w14:paraId="502E417E" w14:textId="728CFB1B" w:rsidR="0095061B" w:rsidRDefault="0095061B" w:rsidP="00DE7CF6">
      <w:pPr>
        <w:pStyle w:val="cpStep"/>
        <w:rPr>
          <w:lang w:val="en-GB"/>
        </w:rPr>
      </w:pPr>
      <w:r w:rsidRPr="006B7507">
        <w:rPr>
          <w:lang w:val="en-GB"/>
        </w:rPr>
        <w:t>From</w:t>
      </w:r>
      <w:r w:rsidR="002971A8">
        <w:rPr>
          <w:lang w:val="en-GB"/>
        </w:rPr>
        <w:t xml:space="preserve"> </w:t>
      </w:r>
      <w:r w:rsidR="00DE7CF6">
        <w:rPr>
          <w:lang w:val="en-GB"/>
        </w:rPr>
        <w:t>“</w:t>
      </w:r>
      <w:r w:rsidRPr="006B7507">
        <w:rPr>
          <w:lang w:val="en-GB"/>
        </w:rPr>
        <w:t>Team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Explorer</w:t>
      </w:r>
      <w:r w:rsidR="00DE7CF6">
        <w:rPr>
          <w:lang w:val="en-GB"/>
        </w:rPr>
        <w:t>”</w:t>
      </w:r>
      <w:r w:rsidRPr="006B7507">
        <w:rPr>
          <w:lang w:val="en-GB"/>
        </w:rPr>
        <w:t>,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click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the</w:t>
      </w:r>
      <w:r w:rsidR="002971A8">
        <w:rPr>
          <w:lang w:val="en-GB"/>
        </w:rPr>
        <w:t xml:space="preserve"> </w:t>
      </w:r>
      <w:r w:rsidR="00DE7CF6">
        <w:rPr>
          <w:lang w:val="en-GB"/>
        </w:rPr>
        <w:t>“</w:t>
      </w:r>
      <w:r w:rsidRPr="006B7507">
        <w:rPr>
          <w:lang w:val="en-GB"/>
        </w:rPr>
        <w:t>Manage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Connections</w:t>
      </w:r>
      <w:r w:rsidR="00DE7CF6">
        <w:rPr>
          <w:lang w:val="en-GB"/>
        </w:rPr>
        <w:t>”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button.</w:t>
      </w:r>
      <w:r w:rsidR="00375364">
        <w:rPr>
          <w:lang w:val="en-GB"/>
        </w:rPr>
        <w:t xml:space="preserve"> It is possible that you have to switch on the window “Team Explorer”.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375364" w:rsidRPr="00C067C8" w14:paraId="183D36B3" w14:textId="77777777" w:rsidTr="00477E93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0403BE31" w14:textId="77777777" w:rsidR="00375364" w:rsidRPr="004D7C41" w:rsidRDefault="00375364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1EA41819" w14:textId="77777777" w:rsidR="00375364" w:rsidRPr="004D7C41" w:rsidRDefault="00375364">
            <w:pPr>
              <w:pStyle w:val="cpSmallTip"/>
              <w:rPr>
                <w:lang w:val="en-GB"/>
              </w:rPr>
            </w:pPr>
          </w:p>
        </w:tc>
      </w:tr>
      <w:tr w:rsidR="00375364" w:rsidRPr="00C067C8" w14:paraId="76C68950" w14:textId="77777777" w:rsidTr="00477E93">
        <w:tc>
          <w:tcPr>
            <w:tcW w:w="1843" w:type="dxa"/>
            <w:tcBorders>
              <w:bottom w:val="nil"/>
            </w:tcBorders>
          </w:tcPr>
          <w:p w14:paraId="7F682CAB" w14:textId="77777777" w:rsidR="00375364" w:rsidRDefault="00375364">
            <w:pPr>
              <w:pStyle w:val="cpTip"/>
            </w:pPr>
            <w:r>
              <w:object w:dxaOrig="1995" w:dyaOrig="1530" w14:anchorId="1D6698E1">
                <v:shape id="_x0000_i1030" type="#_x0000_t75" style="width:77.25pt;height:59.25pt" o:ole="" fillcolor="window">
                  <v:imagedata r:id="rId9" o:title=""/>
                </v:shape>
                <o:OLEObject Type="Embed" ProgID="PBrush" ShapeID="_x0000_i1030" DrawAspect="Content" ObjectID="_1743568161" r:id="rId30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2B6D3395" w14:textId="77777777" w:rsidR="00375364" w:rsidRDefault="00375364">
            <w:pPr>
              <w:pStyle w:val="cpTip"/>
              <w:rPr>
                <w:lang w:val="en-GB"/>
              </w:rPr>
            </w:pPr>
            <w:r w:rsidRPr="00375364">
              <w:rPr>
                <w:lang w:val="en-GB"/>
              </w:rPr>
              <w:t>It is possible that you are already logged in to GitHub.</w:t>
            </w:r>
          </w:p>
          <w:p w14:paraId="5A868C70" w14:textId="0926F365" w:rsidR="00375364" w:rsidRPr="00375364" w:rsidRDefault="00375364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The next step assumes you are not logged in.</w:t>
            </w:r>
          </w:p>
        </w:tc>
      </w:tr>
      <w:tr w:rsidR="00375364" w:rsidRPr="00C067C8" w14:paraId="331F092D" w14:textId="77777777" w:rsidTr="00477E93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398EC018" w14:textId="77777777" w:rsidR="00375364" w:rsidRPr="00375364" w:rsidRDefault="00375364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346C2047" w14:textId="77777777" w:rsidR="00375364" w:rsidRPr="00375364" w:rsidRDefault="00375364">
            <w:pPr>
              <w:pStyle w:val="cpSmallTip"/>
              <w:rPr>
                <w:lang w:val="en-GB"/>
              </w:rPr>
            </w:pPr>
          </w:p>
        </w:tc>
      </w:tr>
    </w:tbl>
    <w:p w14:paraId="516BC6E1" w14:textId="662F6730" w:rsidR="00A765F5" w:rsidRDefault="00A765F5" w:rsidP="0095061B">
      <w:pPr>
        <w:pStyle w:val="cpStep"/>
        <w:rPr>
          <w:lang w:val="en-GB"/>
        </w:rPr>
      </w:pPr>
      <w:r w:rsidRPr="00A765F5">
        <w:rPr>
          <w:lang w:val="en-GB"/>
        </w:rPr>
        <w:t>Make sure you see the connections part. (</w:t>
      </w:r>
      <w:r w:rsidRPr="00477E93">
        <w:rPr>
          <w:rStyle w:val="cpReference"/>
          <w:lang w:val="en-GB"/>
        </w:rPr>
        <w:t xml:space="preserve">See </w:t>
      </w:r>
      <w:r w:rsidRPr="00A765F5">
        <w:rPr>
          <w:rStyle w:val="cpReference"/>
        </w:rPr>
        <w:fldChar w:fldCharType="begin"/>
      </w:r>
      <w:r w:rsidRPr="00477E93">
        <w:rPr>
          <w:rStyle w:val="cpReference"/>
          <w:lang w:val="en-GB"/>
        </w:rPr>
        <w:instrText xml:space="preserve"> REF  VSShowTeamConnections \h  \* MERGEFORMAT </w:instrText>
      </w:r>
      <w:r w:rsidRPr="00A765F5">
        <w:rPr>
          <w:rStyle w:val="cpReference"/>
        </w:rPr>
      </w:r>
      <w:r w:rsidRPr="00A765F5">
        <w:rPr>
          <w:rStyle w:val="cpReference"/>
        </w:rPr>
        <w:fldChar w:fldCharType="separate"/>
      </w:r>
      <w:proofErr w:type="spellStart"/>
      <w:r w:rsidR="00722B75" w:rsidRPr="00722B75">
        <w:rPr>
          <w:rStyle w:val="cpReference"/>
        </w:rPr>
        <w:t>Figure</w:t>
      </w:r>
      <w:proofErr w:type="spellEnd"/>
      <w:r w:rsidR="00722B75" w:rsidRPr="00722B75">
        <w:rPr>
          <w:rStyle w:val="cpReference"/>
        </w:rPr>
        <w:t xml:space="preserve"> 9</w:t>
      </w:r>
      <w:r w:rsidRPr="00A765F5">
        <w:rPr>
          <w:rStyle w:val="cpReference"/>
        </w:rPr>
        <w:fldChar w:fldCharType="end"/>
      </w:r>
      <w:r w:rsidRPr="00A765F5">
        <w:rPr>
          <w:lang w:val="en-GB"/>
        </w:rPr>
        <w:t>)</w:t>
      </w:r>
    </w:p>
    <w:p w14:paraId="095DB432" w14:textId="77777777" w:rsidR="0004402B" w:rsidRDefault="0095061B" w:rsidP="0004402B">
      <w:pPr>
        <w:pStyle w:val="cpStep"/>
        <w:rPr>
          <w:lang w:val="en-GB"/>
        </w:rPr>
      </w:pPr>
      <w:r w:rsidRPr="0004402B">
        <w:rPr>
          <w:lang w:val="en-GB"/>
        </w:rPr>
        <w:t>Under</w:t>
      </w:r>
      <w:r w:rsidR="002971A8" w:rsidRPr="0004402B">
        <w:rPr>
          <w:lang w:val="en-GB"/>
        </w:rPr>
        <w:t xml:space="preserve"> </w:t>
      </w:r>
      <w:r w:rsidR="00A765F5" w:rsidRPr="0004402B">
        <w:rPr>
          <w:lang w:val="en-GB"/>
        </w:rPr>
        <w:t>“</w:t>
      </w:r>
      <w:r w:rsidRPr="0004402B">
        <w:rPr>
          <w:lang w:val="en-GB"/>
        </w:rPr>
        <w:t>GitHub</w:t>
      </w:r>
      <w:r w:rsidR="00A765F5" w:rsidRPr="0004402B">
        <w:rPr>
          <w:lang w:val="en-GB"/>
        </w:rPr>
        <w:t>”</w:t>
      </w:r>
      <w:r w:rsidRPr="0004402B">
        <w:rPr>
          <w:lang w:val="en-GB"/>
        </w:rPr>
        <w:t>,</w:t>
      </w:r>
      <w:r w:rsidR="002971A8" w:rsidRPr="0004402B">
        <w:rPr>
          <w:lang w:val="en-GB"/>
        </w:rPr>
        <w:t xml:space="preserve"> </w:t>
      </w:r>
      <w:r w:rsidRPr="0004402B">
        <w:rPr>
          <w:lang w:val="en-GB"/>
        </w:rPr>
        <w:t>click</w:t>
      </w:r>
      <w:r w:rsidR="002971A8" w:rsidRPr="0004402B">
        <w:rPr>
          <w:lang w:val="en-GB"/>
        </w:rPr>
        <w:t xml:space="preserve"> </w:t>
      </w:r>
      <w:r w:rsidR="00A765F5" w:rsidRPr="0004402B">
        <w:rPr>
          <w:lang w:val="en-GB"/>
        </w:rPr>
        <w:t>“</w:t>
      </w:r>
      <w:r w:rsidRPr="0004402B">
        <w:rPr>
          <w:lang w:val="en-GB"/>
        </w:rPr>
        <w:t>Connect</w:t>
      </w:r>
      <w:r w:rsidR="0004402B" w:rsidRPr="0004402B">
        <w:rPr>
          <w:lang w:val="en-GB"/>
        </w:rPr>
        <w:t xml:space="preserve"> …</w:t>
      </w:r>
      <w:r w:rsidR="00A765F5" w:rsidRPr="0004402B">
        <w:rPr>
          <w:lang w:val="en-GB"/>
        </w:rPr>
        <w:t>”</w:t>
      </w:r>
      <w:r w:rsidRPr="0004402B">
        <w:rPr>
          <w:lang w:val="en-GB"/>
        </w:rPr>
        <w:t>.</w:t>
      </w:r>
    </w:p>
    <w:p w14:paraId="773EE2F8" w14:textId="77777777" w:rsidR="0004402B" w:rsidRDefault="0095061B" w:rsidP="0004402B">
      <w:pPr>
        <w:pStyle w:val="cpStep"/>
        <w:rPr>
          <w:lang w:val="en-GB"/>
        </w:rPr>
      </w:pPr>
      <w:r w:rsidRPr="0004402B">
        <w:rPr>
          <w:lang w:val="en-GB"/>
        </w:rPr>
        <w:t>Complete</w:t>
      </w:r>
      <w:r w:rsidR="002971A8" w:rsidRPr="0004402B">
        <w:rPr>
          <w:lang w:val="en-GB"/>
        </w:rPr>
        <w:t xml:space="preserve"> </w:t>
      </w:r>
      <w:r w:rsidRPr="0004402B">
        <w:rPr>
          <w:lang w:val="en-GB"/>
        </w:rPr>
        <w:t>the</w:t>
      </w:r>
      <w:r w:rsidR="002971A8" w:rsidRPr="0004402B">
        <w:rPr>
          <w:lang w:val="en-GB"/>
        </w:rPr>
        <w:t xml:space="preserve"> </w:t>
      </w:r>
      <w:r w:rsidRPr="0004402B">
        <w:rPr>
          <w:lang w:val="en-GB"/>
        </w:rPr>
        <w:t>process</w:t>
      </w:r>
      <w:r w:rsidR="002971A8" w:rsidRPr="0004402B">
        <w:rPr>
          <w:lang w:val="en-GB"/>
        </w:rPr>
        <w:t xml:space="preserve"> </w:t>
      </w:r>
      <w:r w:rsidRPr="0004402B">
        <w:rPr>
          <w:lang w:val="en-GB"/>
        </w:rPr>
        <w:t>to</w:t>
      </w:r>
      <w:r w:rsidR="002971A8" w:rsidRPr="0004402B">
        <w:rPr>
          <w:lang w:val="en-GB"/>
        </w:rPr>
        <w:t xml:space="preserve"> </w:t>
      </w:r>
      <w:r w:rsidRPr="0004402B">
        <w:rPr>
          <w:lang w:val="en-GB"/>
        </w:rPr>
        <w:t>sign</w:t>
      </w:r>
      <w:r w:rsidR="002971A8" w:rsidRPr="0004402B">
        <w:rPr>
          <w:lang w:val="en-GB"/>
        </w:rPr>
        <w:t xml:space="preserve"> </w:t>
      </w:r>
      <w:r w:rsidRPr="0004402B">
        <w:rPr>
          <w:lang w:val="en-GB"/>
        </w:rPr>
        <w:t>in</w:t>
      </w:r>
      <w:r w:rsidR="002971A8" w:rsidRPr="0004402B">
        <w:rPr>
          <w:lang w:val="en-GB"/>
        </w:rPr>
        <w:t xml:space="preserve"> </w:t>
      </w:r>
      <w:r w:rsidRPr="0004402B">
        <w:rPr>
          <w:lang w:val="en-GB"/>
        </w:rPr>
        <w:t>to</w:t>
      </w:r>
      <w:r w:rsidR="002971A8" w:rsidRPr="0004402B">
        <w:rPr>
          <w:lang w:val="en-GB"/>
        </w:rPr>
        <w:t xml:space="preserve"> </w:t>
      </w:r>
      <w:r w:rsidRPr="0004402B">
        <w:rPr>
          <w:lang w:val="en-GB"/>
        </w:rPr>
        <w:t>your</w:t>
      </w:r>
      <w:r w:rsidR="002971A8" w:rsidRPr="0004402B">
        <w:rPr>
          <w:lang w:val="en-GB"/>
        </w:rPr>
        <w:t xml:space="preserve"> </w:t>
      </w:r>
      <w:r w:rsidRPr="0004402B">
        <w:rPr>
          <w:lang w:val="en-GB"/>
        </w:rPr>
        <w:t>GitHub</w:t>
      </w:r>
      <w:r w:rsidR="002971A8" w:rsidRPr="0004402B">
        <w:rPr>
          <w:lang w:val="en-GB"/>
        </w:rPr>
        <w:t xml:space="preserve"> </w:t>
      </w:r>
      <w:r w:rsidRPr="0004402B">
        <w:rPr>
          <w:lang w:val="en-GB"/>
        </w:rPr>
        <w:t>account.</w:t>
      </w:r>
      <w:r w:rsidR="0004402B" w:rsidRPr="0004402B">
        <w:rPr>
          <w:lang w:val="en-GB"/>
        </w:rPr>
        <w:t xml:space="preserve"> It is possible that you are already logged in.</w:t>
      </w:r>
    </w:p>
    <w:p w14:paraId="3289A333" w14:textId="6A09C84C" w:rsidR="0004402B" w:rsidRDefault="0004402B" w:rsidP="0004402B">
      <w:pPr>
        <w:pStyle w:val="cpStep"/>
        <w:rPr>
          <w:lang w:val="en-GB"/>
        </w:rPr>
      </w:pPr>
      <w:r w:rsidRPr="0004402B">
        <w:rPr>
          <w:lang w:val="en-GB"/>
        </w:rPr>
        <w:t>Click the “Clone” item. (</w:t>
      </w:r>
      <w:r w:rsidRPr="0004402B">
        <w:rPr>
          <w:rStyle w:val="cpReference"/>
          <w:lang w:val="en-GB"/>
        </w:rPr>
        <w:t xml:space="preserve">See </w:t>
      </w:r>
      <w:r w:rsidRPr="0004402B">
        <w:rPr>
          <w:rStyle w:val="cpReference"/>
        </w:rPr>
        <w:fldChar w:fldCharType="begin"/>
      </w:r>
      <w:r w:rsidRPr="0004402B">
        <w:rPr>
          <w:rStyle w:val="cpReference"/>
          <w:lang w:val="en-GB"/>
        </w:rPr>
        <w:instrText xml:space="preserve"> REF  VSCloneGitHubRepository \h  \* MERGEFORMAT </w:instrText>
      </w:r>
      <w:r w:rsidRPr="0004402B">
        <w:rPr>
          <w:rStyle w:val="cpReference"/>
        </w:rPr>
      </w:r>
      <w:r w:rsidRPr="0004402B">
        <w:rPr>
          <w:rStyle w:val="cpReference"/>
        </w:rPr>
        <w:fldChar w:fldCharType="separate"/>
      </w:r>
      <w:r w:rsidR="00722B75" w:rsidRPr="00722B75">
        <w:rPr>
          <w:rStyle w:val="cpReference"/>
          <w:lang w:val="en-US"/>
        </w:rPr>
        <w:t>Figure 10</w:t>
      </w:r>
      <w:r w:rsidRPr="0004402B">
        <w:rPr>
          <w:rStyle w:val="cpReference"/>
        </w:rPr>
        <w:fldChar w:fldCharType="end"/>
      </w:r>
      <w:r w:rsidRPr="0004402B">
        <w:rPr>
          <w:lang w:val="en-GB"/>
        </w:rPr>
        <w:t>)</w:t>
      </w:r>
      <w:r w:rsidR="005A050B">
        <w:rPr>
          <w:lang w:val="en-GB"/>
        </w:rPr>
        <w:t>. Cloning means, you are a contributor to the program. You are part of the programming team.</w:t>
      </w:r>
    </w:p>
    <w:p w14:paraId="2EE80217" w14:textId="6161CDFA" w:rsidR="005A050B" w:rsidRPr="0004402B" w:rsidRDefault="005A050B" w:rsidP="005A050B">
      <w:pPr>
        <w:pStyle w:val="cpStep"/>
        <w:numPr>
          <w:ilvl w:val="0"/>
          <w:numId w:val="0"/>
        </w:numPr>
        <w:ind w:left="1134" w:hanging="142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420A4C" wp14:editId="7C2FACB1">
                <wp:simplePos x="0" y="0"/>
                <wp:positionH relativeFrom="column">
                  <wp:posOffset>-4445</wp:posOffset>
                </wp:positionH>
                <wp:positionV relativeFrom="paragraph">
                  <wp:posOffset>229566</wp:posOffset>
                </wp:positionV>
                <wp:extent cx="4939665" cy="1066800"/>
                <wp:effectExtent l="0" t="0" r="13335" b="19050"/>
                <wp:wrapTopAndBottom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26F160" w14:textId="6A2ACB1E" w:rsidR="0004402B" w:rsidRDefault="0004402B" w:rsidP="0004402B">
                            <w:r w:rsidRPr="0095061B">
                              <w:rPr>
                                <w:noProof/>
                              </w:rPr>
                              <w:drawing>
                                <wp:inline distT="0" distB="0" distL="0" distR="0" wp14:anchorId="06BF3AA8" wp14:editId="3ECEDB51">
                                  <wp:extent cx="2552700" cy="749669"/>
                                  <wp:effectExtent l="0" t="0" r="0" b="0"/>
                                  <wp:docPr id="73" name="Picture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64276" cy="7530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506ACB8" w14:textId="6080CCF9" w:rsidR="0004402B" w:rsidRPr="00B06B9D" w:rsidRDefault="0004402B" w:rsidP="0004402B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18" w:name="VSCloneGitHubRepository"/>
                            <w:r w:rsidRPr="00B06B9D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06B9D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22B75">
                              <w:rPr>
                                <w:noProof/>
                                <w:lang w:val="en-GB"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bookmarkEnd w:id="18"/>
                            <w:r w:rsidRPr="00B06B9D">
                              <w:rPr>
                                <w:lang w:val="en-GB"/>
                              </w:rPr>
                              <w:t>:</w:t>
                            </w:r>
                            <w:r w:rsidRPr="00B06B9D">
                              <w:rPr>
                                <w:lang w:val="en-GB"/>
                              </w:rPr>
                              <w:tab/>
                            </w:r>
                            <w:r>
                              <w:rPr>
                                <w:lang w:val="en-GB"/>
                              </w:rPr>
                              <w:t>Clone a GitHub repository.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20A4C" id="Text Box 58" o:spid="_x0000_s1035" type="#_x0000_t202" style="position:absolute;left:0;text-align:left;margin-left:-.35pt;margin-top:18.1pt;width:388.95pt;height:84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" fillcolor="white [3201]" strokeweight=".5pt">
                <v:textbox>
                  <w:txbxContent>
                    <w:p w14:paraId="1426F160" w14:textId="6A2ACB1E" w:rsidR="0004402B" w:rsidRDefault="0004402B" w:rsidP="0004402B">
                      <w:r w:rsidRPr="0095061B">
                        <w:rPr>
                          <w:noProof/>
                        </w:rPr>
                        <w:drawing>
                          <wp:inline distT="0" distB="0" distL="0" distR="0" wp14:anchorId="06BF3AA8" wp14:editId="3ECEDB51">
                            <wp:extent cx="2552700" cy="749669"/>
                            <wp:effectExtent l="0" t="0" r="0" b="0"/>
                            <wp:docPr id="73" name="Picture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64276" cy="75306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506ACB8" w14:textId="6080CCF9" w:rsidR="0004402B" w:rsidRPr="00B06B9D" w:rsidRDefault="0004402B" w:rsidP="0004402B">
                      <w:pPr>
                        <w:pStyle w:val="Caption"/>
                        <w:rPr>
                          <w:lang w:val="en-GB"/>
                        </w:rPr>
                      </w:pPr>
                      <w:bookmarkStart w:id="19" w:name="VSCloneGitHubRepository"/>
                      <w:r w:rsidRPr="00B06B9D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06B9D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22B75">
                        <w:rPr>
                          <w:noProof/>
                          <w:lang w:val="en-GB"/>
                        </w:rPr>
                        <w:t>10</w:t>
                      </w:r>
                      <w:r>
                        <w:fldChar w:fldCharType="end"/>
                      </w:r>
                      <w:bookmarkEnd w:id="19"/>
                      <w:r w:rsidRPr="00B06B9D">
                        <w:rPr>
                          <w:lang w:val="en-GB"/>
                        </w:rPr>
                        <w:t>:</w:t>
                      </w:r>
                      <w:r w:rsidRPr="00B06B9D">
                        <w:rPr>
                          <w:lang w:val="en-GB"/>
                        </w:rPr>
                        <w:tab/>
                      </w:r>
                      <w:r>
                        <w:rPr>
                          <w:lang w:val="en-GB"/>
                        </w:rPr>
                        <w:t>Clone a GitHub repository.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DB0149A" w14:textId="42220503" w:rsidR="00477E93" w:rsidRDefault="0004391F" w:rsidP="00477E93">
      <w:pPr>
        <w:pStyle w:val="cpStep"/>
        <w:numPr>
          <w:ilvl w:val="0"/>
          <w:numId w:val="0"/>
        </w:numPr>
        <w:ind w:left="1134" w:hanging="142"/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94F0CB" wp14:editId="4EEDB5F8">
                <wp:simplePos x="0" y="0"/>
                <wp:positionH relativeFrom="column">
                  <wp:posOffset>-5224145</wp:posOffset>
                </wp:positionH>
                <wp:positionV relativeFrom="paragraph">
                  <wp:posOffset>-4445</wp:posOffset>
                </wp:positionV>
                <wp:extent cx="4939665" cy="3533775"/>
                <wp:effectExtent l="0" t="0" r="13335" b="2857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3533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6650C5" w14:textId="55641B44" w:rsidR="0004391F" w:rsidRDefault="0004391F" w:rsidP="0004391F">
                            <w:r w:rsidRPr="0095061B">
                              <w:rPr>
                                <w:noProof/>
                              </w:rPr>
                              <w:drawing>
                                <wp:inline distT="0" distB="0" distL="0" distR="0" wp14:anchorId="7C76D677" wp14:editId="760EA078">
                                  <wp:extent cx="3764915" cy="3208655"/>
                                  <wp:effectExtent l="0" t="0" r="6985" b="0"/>
                                  <wp:docPr id="76" name="Picture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64915" cy="32086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354C91" w14:textId="1C13BA5A" w:rsidR="0004391F" w:rsidRPr="00B06B9D" w:rsidRDefault="0004391F" w:rsidP="0004391F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20" w:name="VSSelectGitHubRepositoryToClone"/>
                            <w:r w:rsidRPr="00B06B9D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06B9D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22B75">
                              <w:rPr>
                                <w:noProof/>
                                <w:lang w:val="en-GB"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bookmarkEnd w:id="20"/>
                            <w:r w:rsidRPr="00B06B9D">
                              <w:rPr>
                                <w:lang w:val="en-GB"/>
                              </w:rPr>
                              <w:t>:</w:t>
                            </w:r>
                            <w:r w:rsidRPr="00B06B9D">
                              <w:rPr>
                                <w:lang w:val="en-GB"/>
                              </w:rPr>
                              <w:tab/>
                            </w:r>
                            <w:r>
                              <w:rPr>
                                <w:lang w:val="en-GB"/>
                              </w:rPr>
                              <w:t>Show connections for the team</w:t>
                            </w:r>
                            <w:r w:rsidR="00A55042">
                              <w:rPr>
                                <w:lang w:val="en-GB"/>
                              </w:rPr>
                              <w:t xml:space="preserve"> and clone one.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4F0CB" id="Text Box 61" o:spid="_x0000_s1036" type="#_x0000_t202" style="position:absolute;left:0;text-align:left;margin-left:-411.35pt;margin-top:-.35pt;width:388.95pt;height:278.2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" fillcolor="white [3201]" strokeweight=".5pt">
                <v:textbox>
                  <w:txbxContent>
                    <w:p w14:paraId="206650C5" w14:textId="55641B44" w:rsidR="0004391F" w:rsidRDefault="0004391F" w:rsidP="0004391F">
                      <w:r w:rsidRPr="0095061B">
                        <w:rPr>
                          <w:noProof/>
                        </w:rPr>
                        <w:drawing>
                          <wp:inline distT="0" distB="0" distL="0" distR="0" wp14:anchorId="7C76D677" wp14:editId="760EA078">
                            <wp:extent cx="3764915" cy="3208655"/>
                            <wp:effectExtent l="0" t="0" r="6985" b="0"/>
                            <wp:docPr id="76" name="Picture 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64915" cy="32086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0354C91" w14:textId="1C13BA5A" w:rsidR="0004391F" w:rsidRPr="00B06B9D" w:rsidRDefault="0004391F" w:rsidP="0004391F">
                      <w:pPr>
                        <w:pStyle w:val="Caption"/>
                        <w:rPr>
                          <w:lang w:val="en-GB"/>
                        </w:rPr>
                      </w:pPr>
                      <w:bookmarkStart w:id="21" w:name="VSSelectGitHubRepositoryToClone"/>
                      <w:r w:rsidRPr="00B06B9D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06B9D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22B75">
                        <w:rPr>
                          <w:noProof/>
                          <w:lang w:val="en-GB"/>
                        </w:rPr>
                        <w:t>11</w:t>
                      </w:r>
                      <w:r>
                        <w:fldChar w:fldCharType="end"/>
                      </w:r>
                      <w:bookmarkEnd w:id="21"/>
                      <w:r w:rsidRPr="00B06B9D">
                        <w:rPr>
                          <w:lang w:val="en-GB"/>
                        </w:rPr>
                        <w:t>:</w:t>
                      </w:r>
                      <w:r w:rsidRPr="00B06B9D">
                        <w:rPr>
                          <w:lang w:val="en-GB"/>
                        </w:rPr>
                        <w:tab/>
                      </w:r>
                      <w:r>
                        <w:rPr>
                          <w:lang w:val="en-GB"/>
                        </w:rPr>
                        <w:t>Show connections for the team</w:t>
                      </w:r>
                      <w:r w:rsidR="00A55042">
                        <w:rPr>
                          <w:lang w:val="en-GB"/>
                        </w:rPr>
                        <w:t xml:space="preserve"> and clone one.</w:t>
                      </w:r>
                    </w:p>
                  </w:txbxContent>
                </v:textbox>
              </v:shape>
            </w:pict>
          </mc:Fallback>
        </mc:AlternateContent>
      </w:r>
    </w:p>
    <w:p w14:paraId="6F4E2F8D" w14:textId="4FB2D450" w:rsidR="00477E93" w:rsidRDefault="00477E93" w:rsidP="00477E93">
      <w:pPr>
        <w:pStyle w:val="cpStep"/>
        <w:rPr>
          <w:lang w:val="en-GB"/>
        </w:rPr>
      </w:pPr>
      <w:r w:rsidRPr="006B7507">
        <w:rPr>
          <w:lang w:val="en-GB"/>
        </w:rPr>
        <w:t>Select</w:t>
      </w:r>
      <w:r>
        <w:rPr>
          <w:lang w:val="en-GB"/>
        </w:rPr>
        <w:t xml:space="preserve"> </w:t>
      </w:r>
      <w:r w:rsidRPr="006B7507">
        <w:rPr>
          <w:lang w:val="en-GB"/>
        </w:rPr>
        <w:t>the</w:t>
      </w:r>
      <w:r>
        <w:rPr>
          <w:lang w:val="en-GB"/>
        </w:rPr>
        <w:t xml:space="preserve"> </w:t>
      </w:r>
      <w:r w:rsidRPr="006B7507">
        <w:rPr>
          <w:lang w:val="en-GB"/>
        </w:rPr>
        <w:t>project</w:t>
      </w:r>
      <w:r>
        <w:rPr>
          <w:lang w:val="en-GB"/>
        </w:rPr>
        <w:t xml:space="preserve"> </w:t>
      </w:r>
      <w:r w:rsidR="00B121F5">
        <w:rPr>
          <w:lang w:val="en-GB"/>
        </w:rPr>
        <w:t>forked</w:t>
      </w:r>
      <w:r>
        <w:rPr>
          <w:lang w:val="en-GB"/>
        </w:rPr>
        <w:t xml:space="preserve"> </w:t>
      </w:r>
      <w:r w:rsidRPr="006B7507">
        <w:rPr>
          <w:lang w:val="en-GB"/>
        </w:rPr>
        <w:t>earlier</w:t>
      </w:r>
      <w:r>
        <w:rPr>
          <w:lang w:val="en-GB"/>
        </w:rPr>
        <w:t xml:space="preserve"> in </w:t>
      </w:r>
      <w:r w:rsidR="00257DC3">
        <w:rPr>
          <w:lang w:val="en-GB"/>
        </w:rPr>
        <w:t>task</w:t>
      </w:r>
      <w:r>
        <w:rPr>
          <w:lang w:val="en-GB"/>
        </w:rPr>
        <w:t xml:space="preserve"> 1 </w:t>
      </w:r>
      <w:r w:rsidRPr="006B7507">
        <w:rPr>
          <w:lang w:val="en-GB"/>
        </w:rPr>
        <w:t>and</w:t>
      </w:r>
      <w:r>
        <w:rPr>
          <w:lang w:val="en-GB"/>
        </w:rPr>
        <w:t xml:space="preserve"> </w:t>
      </w:r>
      <w:r w:rsidRPr="006B7507">
        <w:rPr>
          <w:lang w:val="en-GB"/>
        </w:rPr>
        <w:t>click</w:t>
      </w:r>
      <w:r>
        <w:rPr>
          <w:lang w:val="en-GB"/>
        </w:rPr>
        <w:t xml:space="preserve"> “</w:t>
      </w:r>
      <w:r w:rsidRPr="006B7507">
        <w:rPr>
          <w:lang w:val="en-GB"/>
        </w:rPr>
        <w:t>Clone</w:t>
      </w:r>
      <w:r>
        <w:rPr>
          <w:lang w:val="en-GB"/>
        </w:rPr>
        <w:t>”</w:t>
      </w:r>
      <w:r w:rsidRPr="006B7507">
        <w:rPr>
          <w:lang w:val="en-GB"/>
        </w:rPr>
        <w:t>.</w:t>
      </w:r>
      <w:r>
        <w:rPr>
          <w:lang w:val="en-GB"/>
        </w:rPr>
        <w:t xml:space="preserve"> (</w:t>
      </w:r>
      <w:r w:rsidR="0004391F" w:rsidRPr="0004402B">
        <w:rPr>
          <w:rStyle w:val="cpReference"/>
          <w:lang w:val="en-GB"/>
        </w:rPr>
        <w:t xml:space="preserve">See </w:t>
      </w:r>
      <w:r w:rsidR="0004391F">
        <w:rPr>
          <w:rStyle w:val="cpReference"/>
        </w:rPr>
        <w:fldChar w:fldCharType="begin"/>
      </w:r>
      <w:r w:rsidR="0004391F" w:rsidRPr="0004391F">
        <w:rPr>
          <w:rStyle w:val="cpReference"/>
          <w:lang w:val="en-GB"/>
        </w:rPr>
        <w:instrText xml:space="preserve"> REF  VSSelectGitHubRepositoryToClone \h  \* MERGEFORMAT </w:instrText>
      </w:r>
      <w:r w:rsidR="0004391F">
        <w:rPr>
          <w:rStyle w:val="cpReference"/>
        </w:rPr>
      </w:r>
      <w:r w:rsidR="0004391F">
        <w:rPr>
          <w:rStyle w:val="cpReference"/>
        </w:rPr>
        <w:fldChar w:fldCharType="separate"/>
      </w:r>
      <w:r w:rsidR="00722B75" w:rsidRPr="00722B75">
        <w:rPr>
          <w:rStyle w:val="cpReference"/>
          <w:lang w:val="en-US"/>
        </w:rPr>
        <w:t>Figure</w:t>
      </w:r>
      <w:r w:rsidR="00722B75" w:rsidRPr="00B06B9D">
        <w:rPr>
          <w:lang w:val="en-GB"/>
        </w:rPr>
        <w:t xml:space="preserve"> </w:t>
      </w:r>
      <w:r w:rsidR="00722B75" w:rsidRPr="00722B75">
        <w:rPr>
          <w:rStyle w:val="cpReference"/>
          <w:lang w:val="en-US"/>
        </w:rPr>
        <w:t>11</w:t>
      </w:r>
      <w:r w:rsidR="0004391F">
        <w:rPr>
          <w:rStyle w:val="cpReference"/>
        </w:rPr>
        <w:fldChar w:fldCharType="end"/>
      </w:r>
      <w:r>
        <w:rPr>
          <w:lang w:val="en-GB"/>
        </w:rPr>
        <w:t>)</w:t>
      </w:r>
    </w:p>
    <w:p w14:paraId="7CCE8097" w14:textId="457A9CAF" w:rsidR="001C6BF7" w:rsidRDefault="001C6BF7" w:rsidP="00477E93">
      <w:pPr>
        <w:pStyle w:val="cpStep"/>
        <w:rPr>
          <w:lang w:val="en-GB"/>
        </w:rPr>
      </w:pPr>
      <w:r>
        <w:rPr>
          <w:lang w:val="en-GB"/>
        </w:rPr>
        <w:t>Pay attention to where the project is cloned to on your computer.</w:t>
      </w:r>
    </w:p>
    <w:p w14:paraId="3009B625" w14:textId="77777777" w:rsidR="00763ABF" w:rsidRDefault="00763ABF" w:rsidP="00477E93">
      <w:pPr>
        <w:pStyle w:val="cpStep"/>
        <w:rPr>
          <w:lang w:val="en-GB"/>
        </w:rPr>
      </w:pPr>
      <w:r w:rsidRPr="006B7507">
        <w:rPr>
          <w:lang w:val="en-GB"/>
        </w:rPr>
        <w:t>After</w:t>
      </w:r>
      <w:r>
        <w:rPr>
          <w:lang w:val="en-GB"/>
        </w:rPr>
        <w:t xml:space="preserve"> </w:t>
      </w:r>
      <w:r w:rsidRPr="006B7507">
        <w:rPr>
          <w:lang w:val="en-GB"/>
        </w:rPr>
        <w:t>logging</w:t>
      </w:r>
      <w:r>
        <w:rPr>
          <w:lang w:val="en-GB"/>
        </w:rPr>
        <w:t xml:space="preserve"> </w:t>
      </w:r>
      <w:r w:rsidRPr="006B7507">
        <w:rPr>
          <w:lang w:val="en-GB"/>
        </w:rPr>
        <w:t>in,</w:t>
      </w:r>
      <w:r>
        <w:rPr>
          <w:lang w:val="en-GB"/>
        </w:rPr>
        <w:t xml:space="preserve"> </w:t>
      </w:r>
      <w:r w:rsidRPr="006B7507">
        <w:rPr>
          <w:lang w:val="en-GB"/>
        </w:rPr>
        <w:t>Team</w:t>
      </w:r>
      <w:r>
        <w:rPr>
          <w:lang w:val="en-GB"/>
        </w:rPr>
        <w:t xml:space="preserve"> </w:t>
      </w:r>
      <w:r w:rsidRPr="006B7507">
        <w:rPr>
          <w:lang w:val="en-GB"/>
        </w:rPr>
        <w:t>Explorer</w:t>
      </w:r>
      <w:r>
        <w:rPr>
          <w:lang w:val="en-GB"/>
        </w:rPr>
        <w:t xml:space="preserve"> </w:t>
      </w:r>
      <w:r w:rsidRPr="006B7507">
        <w:rPr>
          <w:lang w:val="en-GB"/>
        </w:rPr>
        <w:t>lights</w:t>
      </w:r>
      <w:r>
        <w:rPr>
          <w:lang w:val="en-GB"/>
        </w:rPr>
        <w:t xml:space="preserve"> </w:t>
      </w:r>
      <w:r w:rsidRPr="006B7507">
        <w:rPr>
          <w:lang w:val="en-GB"/>
        </w:rPr>
        <w:t>up</w:t>
      </w:r>
      <w:r>
        <w:rPr>
          <w:lang w:val="en-GB"/>
        </w:rPr>
        <w:t xml:space="preserve"> </w:t>
      </w:r>
      <w:r w:rsidRPr="006B7507">
        <w:rPr>
          <w:lang w:val="en-GB"/>
        </w:rPr>
        <w:t>with</w:t>
      </w:r>
      <w:r>
        <w:rPr>
          <w:lang w:val="en-GB"/>
        </w:rPr>
        <w:t xml:space="preserve"> </w:t>
      </w:r>
      <w:r w:rsidRPr="006B7507">
        <w:rPr>
          <w:lang w:val="en-GB"/>
        </w:rPr>
        <w:t>a</w:t>
      </w:r>
      <w:r>
        <w:rPr>
          <w:lang w:val="en-GB"/>
        </w:rPr>
        <w:t xml:space="preserve"> </w:t>
      </w:r>
      <w:r w:rsidRPr="006B7507">
        <w:rPr>
          <w:lang w:val="en-GB"/>
        </w:rPr>
        <w:t>variety</w:t>
      </w:r>
      <w:r>
        <w:rPr>
          <w:lang w:val="en-GB"/>
        </w:rPr>
        <w:t xml:space="preserve"> </w:t>
      </w:r>
      <w:r w:rsidRPr="006B7507">
        <w:rPr>
          <w:lang w:val="en-GB"/>
        </w:rPr>
        <w:t>of</w:t>
      </w:r>
      <w:r>
        <w:rPr>
          <w:lang w:val="en-GB"/>
        </w:rPr>
        <w:t xml:space="preserve"> </w:t>
      </w:r>
      <w:r w:rsidRPr="006B7507">
        <w:rPr>
          <w:lang w:val="en-GB"/>
        </w:rPr>
        <w:t>shortcuts</w:t>
      </w:r>
      <w:r>
        <w:rPr>
          <w:lang w:val="en-GB"/>
        </w:rPr>
        <w:t xml:space="preserve"> </w:t>
      </w:r>
      <w:r w:rsidRPr="006B7507">
        <w:rPr>
          <w:lang w:val="en-GB"/>
        </w:rPr>
        <w:t>and</w:t>
      </w:r>
      <w:r>
        <w:rPr>
          <w:lang w:val="en-GB"/>
        </w:rPr>
        <w:t xml:space="preserve"> </w:t>
      </w:r>
      <w:r w:rsidRPr="006B7507">
        <w:rPr>
          <w:lang w:val="en-GB"/>
        </w:rPr>
        <w:t>features</w:t>
      </w:r>
      <w:r>
        <w:rPr>
          <w:lang w:val="en-GB"/>
        </w:rPr>
        <w:t xml:space="preserve"> </w:t>
      </w:r>
      <w:r w:rsidRPr="006B7507">
        <w:rPr>
          <w:lang w:val="en-GB"/>
        </w:rPr>
        <w:t>to</w:t>
      </w:r>
      <w:r>
        <w:rPr>
          <w:lang w:val="en-GB"/>
        </w:rPr>
        <w:t xml:space="preserve"> </w:t>
      </w:r>
      <w:r w:rsidRPr="006B7507">
        <w:rPr>
          <w:lang w:val="en-GB"/>
        </w:rPr>
        <w:t>make</w:t>
      </w:r>
      <w:r>
        <w:rPr>
          <w:lang w:val="en-GB"/>
        </w:rPr>
        <w:t xml:space="preserve"> </w:t>
      </w:r>
      <w:r w:rsidRPr="006B7507">
        <w:rPr>
          <w:lang w:val="en-GB"/>
        </w:rPr>
        <w:t>your</w:t>
      </w:r>
      <w:r>
        <w:rPr>
          <w:lang w:val="en-GB"/>
        </w:rPr>
        <w:t xml:space="preserve"> </w:t>
      </w:r>
      <w:r w:rsidRPr="006B7507">
        <w:rPr>
          <w:lang w:val="en-GB"/>
        </w:rPr>
        <w:t>experience</w:t>
      </w:r>
      <w:r>
        <w:rPr>
          <w:lang w:val="en-GB"/>
        </w:rPr>
        <w:t xml:space="preserve"> </w:t>
      </w:r>
      <w:r w:rsidRPr="006B7507">
        <w:rPr>
          <w:lang w:val="en-GB"/>
        </w:rPr>
        <w:t>with</w:t>
      </w:r>
      <w:r>
        <w:rPr>
          <w:lang w:val="en-GB"/>
        </w:rPr>
        <w:t xml:space="preserve"> </w:t>
      </w:r>
      <w:r w:rsidRPr="006B7507">
        <w:rPr>
          <w:lang w:val="en-GB"/>
        </w:rPr>
        <w:t>GitHub</w:t>
      </w:r>
      <w:r>
        <w:rPr>
          <w:lang w:val="en-GB"/>
        </w:rPr>
        <w:t xml:space="preserve"> </w:t>
      </w:r>
      <w:r w:rsidRPr="006B7507">
        <w:rPr>
          <w:lang w:val="en-GB"/>
        </w:rPr>
        <w:t>as</w:t>
      </w:r>
      <w:r>
        <w:rPr>
          <w:lang w:val="en-GB"/>
        </w:rPr>
        <w:t xml:space="preserve"> </w:t>
      </w:r>
      <w:r w:rsidRPr="006B7507">
        <w:rPr>
          <w:lang w:val="en-GB"/>
        </w:rPr>
        <w:t>seamless</w:t>
      </w:r>
      <w:r>
        <w:rPr>
          <w:lang w:val="en-GB"/>
        </w:rPr>
        <w:t xml:space="preserve"> </w:t>
      </w:r>
      <w:r w:rsidRPr="006B7507">
        <w:rPr>
          <w:lang w:val="en-GB"/>
        </w:rPr>
        <w:t>as</w:t>
      </w:r>
      <w:r>
        <w:rPr>
          <w:lang w:val="en-GB"/>
        </w:rPr>
        <w:t xml:space="preserve"> </w:t>
      </w:r>
      <w:r w:rsidRPr="006B7507">
        <w:rPr>
          <w:lang w:val="en-GB"/>
        </w:rPr>
        <w:t>possible.</w:t>
      </w:r>
    </w:p>
    <w:p w14:paraId="7A5B5EA4" w14:textId="31AFC5C9" w:rsidR="00763ABF" w:rsidRDefault="00763ABF" w:rsidP="00477E93">
      <w:pPr>
        <w:pStyle w:val="cpStep"/>
        <w:rPr>
          <w:lang w:val="en-GB"/>
        </w:rPr>
      </w:pPr>
      <w:r w:rsidRPr="006B7507">
        <w:rPr>
          <w:lang w:val="en-GB"/>
        </w:rPr>
        <w:t>Many</w:t>
      </w:r>
      <w:r>
        <w:rPr>
          <w:lang w:val="en-GB"/>
        </w:rPr>
        <w:t xml:space="preserve"> </w:t>
      </w:r>
      <w:r w:rsidRPr="006B7507">
        <w:rPr>
          <w:lang w:val="en-GB"/>
        </w:rPr>
        <w:t>of</w:t>
      </w:r>
      <w:r>
        <w:rPr>
          <w:lang w:val="en-GB"/>
        </w:rPr>
        <w:t xml:space="preserve"> </w:t>
      </w:r>
      <w:r w:rsidRPr="006B7507">
        <w:rPr>
          <w:lang w:val="en-GB"/>
        </w:rPr>
        <w:t>the</w:t>
      </w:r>
      <w:r>
        <w:rPr>
          <w:lang w:val="en-GB"/>
        </w:rPr>
        <w:t xml:space="preserve"> </w:t>
      </w:r>
      <w:r w:rsidRPr="006B7507">
        <w:rPr>
          <w:lang w:val="en-GB"/>
        </w:rPr>
        <w:t>buttons</w:t>
      </w:r>
      <w:r>
        <w:rPr>
          <w:lang w:val="en-GB"/>
        </w:rPr>
        <w:t xml:space="preserve"> </w:t>
      </w:r>
      <w:r w:rsidRPr="006B7507">
        <w:rPr>
          <w:lang w:val="en-GB"/>
        </w:rPr>
        <w:t>are</w:t>
      </w:r>
      <w:r>
        <w:rPr>
          <w:lang w:val="en-GB"/>
        </w:rPr>
        <w:t xml:space="preserve"> </w:t>
      </w:r>
      <w:r w:rsidRPr="006B7507">
        <w:rPr>
          <w:lang w:val="en-GB"/>
        </w:rPr>
        <w:t>shortcuts</w:t>
      </w:r>
      <w:r>
        <w:rPr>
          <w:lang w:val="en-GB"/>
        </w:rPr>
        <w:t xml:space="preserve"> </w:t>
      </w:r>
      <w:r w:rsidRPr="006B7507">
        <w:rPr>
          <w:lang w:val="en-GB"/>
        </w:rPr>
        <w:t>to</w:t>
      </w:r>
      <w:r>
        <w:rPr>
          <w:lang w:val="en-GB"/>
        </w:rPr>
        <w:t xml:space="preserve"> </w:t>
      </w:r>
      <w:r w:rsidRPr="006B7507">
        <w:rPr>
          <w:lang w:val="en-GB"/>
        </w:rPr>
        <w:t>the</w:t>
      </w:r>
      <w:r>
        <w:rPr>
          <w:lang w:val="en-GB"/>
        </w:rPr>
        <w:t xml:space="preserve"> </w:t>
      </w:r>
      <w:r w:rsidRPr="006B7507">
        <w:rPr>
          <w:lang w:val="en-GB"/>
        </w:rPr>
        <w:t>GitHub</w:t>
      </w:r>
      <w:r>
        <w:rPr>
          <w:lang w:val="en-GB"/>
        </w:rPr>
        <w:t xml:space="preserve"> </w:t>
      </w:r>
      <w:r w:rsidRPr="006B7507">
        <w:rPr>
          <w:lang w:val="en-GB"/>
        </w:rPr>
        <w:t>portal</w:t>
      </w:r>
      <w:r>
        <w:rPr>
          <w:lang w:val="en-GB"/>
        </w:rPr>
        <w:t xml:space="preserve"> </w:t>
      </w:r>
      <w:r w:rsidRPr="006B7507">
        <w:rPr>
          <w:lang w:val="en-GB"/>
        </w:rPr>
        <w:t>page</w:t>
      </w:r>
      <w:r>
        <w:rPr>
          <w:lang w:val="en-GB"/>
        </w:rPr>
        <w:t xml:space="preserve"> </w:t>
      </w:r>
      <w:r w:rsidRPr="006B7507">
        <w:rPr>
          <w:lang w:val="en-GB"/>
        </w:rPr>
        <w:t>for</w:t>
      </w:r>
      <w:r>
        <w:rPr>
          <w:lang w:val="en-GB"/>
        </w:rPr>
        <w:t xml:space="preserve"> </w:t>
      </w:r>
      <w:r w:rsidRPr="006B7507">
        <w:rPr>
          <w:lang w:val="en-GB"/>
        </w:rPr>
        <w:t>this</w:t>
      </w:r>
      <w:r>
        <w:rPr>
          <w:lang w:val="en-GB"/>
        </w:rPr>
        <w:t xml:space="preserve"> </w:t>
      </w:r>
      <w:r w:rsidRPr="006B7507">
        <w:rPr>
          <w:lang w:val="en-GB"/>
        </w:rPr>
        <w:t>project,</w:t>
      </w:r>
      <w:r>
        <w:rPr>
          <w:lang w:val="en-GB"/>
        </w:rPr>
        <w:t xml:space="preserve"> </w:t>
      </w:r>
      <w:r w:rsidRPr="006B7507">
        <w:rPr>
          <w:lang w:val="en-GB"/>
        </w:rPr>
        <w:t>such</w:t>
      </w:r>
      <w:r>
        <w:rPr>
          <w:lang w:val="en-GB"/>
        </w:rPr>
        <w:t xml:space="preserve"> </w:t>
      </w:r>
      <w:r w:rsidRPr="006B7507">
        <w:rPr>
          <w:lang w:val="en-GB"/>
        </w:rPr>
        <w:t>as</w:t>
      </w:r>
      <w:r>
        <w:rPr>
          <w:lang w:val="en-GB"/>
        </w:rPr>
        <w:t xml:space="preserve"> </w:t>
      </w:r>
      <w:r w:rsidR="001C6BF7">
        <w:rPr>
          <w:lang w:val="en-GB"/>
        </w:rPr>
        <w:t>“</w:t>
      </w:r>
      <w:r w:rsidRPr="006B7507">
        <w:rPr>
          <w:lang w:val="en-GB"/>
        </w:rPr>
        <w:t>Pulse</w:t>
      </w:r>
      <w:r w:rsidR="001C6BF7">
        <w:rPr>
          <w:lang w:val="en-GB"/>
        </w:rPr>
        <w:t>”</w:t>
      </w:r>
      <w:r w:rsidRPr="006B7507">
        <w:rPr>
          <w:lang w:val="en-GB"/>
        </w:rPr>
        <w:t>,</w:t>
      </w:r>
      <w:r>
        <w:rPr>
          <w:lang w:val="en-GB"/>
        </w:rPr>
        <w:t xml:space="preserve"> </w:t>
      </w:r>
      <w:r w:rsidR="001C6BF7">
        <w:rPr>
          <w:lang w:val="en-GB"/>
        </w:rPr>
        <w:t>“</w:t>
      </w:r>
      <w:r w:rsidRPr="006B7507">
        <w:rPr>
          <w:lang w:val="en-GB"/>
        </w:rPr>
        <w:t>Graphs</w:t>
      </w:r>
      <w:r w:rsidR="001C6BF7">
        <w:rPr>
          <w:lang w:val="en-GB"/>
        </w:rPr>
        <w:t>”</w:t>
      </w:r>
      <w:r w:rsidRPr="006B7507">
        <w:rPr>
          <w:lang w:val="en-GB"/>
        </w:rPr>
        <w:t>,</w:t>
      </w:r>
      <w:r>
        <w:rPr>
          <w:lang w:val="en-GB"/>
        </w:rPr>
        <w:t xml:space="preserve"> </w:t>
      </w:r>
      <w:r w:rsidRPr="006B7507">
        <w:rPr>
          <w:lang w:val="en-GB"/>
        </w:rPr>
        <w:t>and</w:t>
      </w:r>
      <w:r>
        <w:rPr>
          <w:lang w:val="en-GB"/>
        </w:rPr>
        <w:t xml:space="preserve"> </w:t>
      </w:r>
      <w:r w:rsidR="001C6BF7">
        <w:rPr>
          <w:lang w:val="en-GB"/>
        </w:rPr>
        <w:t>“</w:t>
      </w:r>
      <w:r w:rsidRPr="006B7507">
        <w:rPr>
          <w:lang w:val="en-GB"/>
        </w:rPr>
        <w:t>Wiki</w:t>
      </w:r>
      <w:r w:rsidR="001C6BF7">
        <w:rPr>
          <w:lang w:val="en-GB"/>
        </w:rPr>
        <w:t>”</w:t>
      </w:r>
      <w:r w:rsidRPr="006B7507">
        <w:rPr>
          <w:lang w:val="en-GB"/>
        </w:rPr>
        <w:t>.</w:t>
      </w:r>
    </w:p>
    <w:p w14:paraId="41BF0C21" w14:textId="34CA0A0C" w:rsidR="00763ABF" w:rsidRDefault="00763ABF" w:rsidP="00477E93">
      <w:pPr>
        <w:pStyle w:val="cpStep"/>
        <w:rPr>
          <w:lang w:val="en-GB"/>
        </w:rPr>
      </w:pPr>
      <w:r w:rsidRPr="00763ABF">
        <w:rPr>
          <w:lang w:val="en-GB"/>
        </w:rPr>
        <w:t xml:space="preserve">Click </w:t>
      </w:r>
      <w:r>
        <w:rPr>
          <w:lang w:val="en-GB"/>
        </w:rPr>
        <w:t>“</w:t>
      </w:r>
      <w:r w:rsidRPr="00763ABF">
        <w:rPr>
          <w:lang w:val="en-GB"/>
        </w:rPr>
        <w:t>Settings</w:t>
      </w:r>
      <w:r>
        <w:rPr>
          <w:lang w:val="en-GB"/>
        </w:rPr>
        <w:t>”</w:t>
      </w:r>
      <w:r w:rsidRPr="00763ABF">
        <w:rPr>
          <w:lang w:val="en-GB"/>
        </w:rPr>
        <w:t>.</w:t>
      </w:r>
      <w:r>
        <w:rPr>
          <w:lang w:val="en-GB"/>
        </w:rPr>
        <w:t xml:space="preserve"> (</w:t>
      </w:r>
      <w:r w:rsidR="00A55042" w:rsidRPr="00A55042">
        <w:rPr>
          <w:rStyle w:val="cpReference"/>
        </w:rPr>
        <w:t xml:space="preserve">See </w:t>
      </w:r>
      <w:r w:rsidR="00A55042" w:rsidRPr="00A55042">
        <w:rPr>
          <w:rStyle w:val="cpReference"/>
        </w:rPr>
        <w:fldChar w:fldCharType="begin"/>
      </w:r>
      <w:r w:rsidR="00A55042" w:rsidRPr="00A55042">
        <w:rPr>
          <w:rStyle w:val="cpReference"/>
        </w:rPr>
        <w:instrText xml:space="preserve"> REF  VSGitHubShortCuts \h  \* MERGEFORMAT </w:instrText>
      </w:r>
      <w:r w:rsidR="00A55042" w:rsidRPr="00A55042">
        <w:rPr>
          <w:rStyle w:val="cpReference"/>
        </w:rPr>
      </w:r>
      <w:r w:rsidR="00A55042" w:rsidRPr="00A55042">
        <w:rPr>
          <w:rStyle w:val="cpReference"/>
        </w:rPr>
        <w:fldChar w:fldCharType="separate"/>
      </w:r>
      <w:proofErr w:type="spellStart"/>
      <w:r w:rsidR="00722B75" w:rsidRPr="00722B75">
        <w:rPr>
          <w:rStyle w:val="cpReference"/>
        </w:rPr>
        <w:t>Figure</w:t>
      </w:r>
      <w:proofErr w:type="spellEnd"/>
      <w:r w:rsidR="00722B75" w:rsidRPr="00722B75">
        <w:rPr>
          <w:rStyle w:val="cpReference"/>
        </w:rPr>
        <w:t xml:space="preserve"> 12</w:t>
      </w:r>
      <w:r w:rsidR="00A55042" w:rsidRPr="00A55042">
        <w:rPr>
          <w:rStyle w:val="cpReference"/>
        </w:rPr>
        <w:fldChar w:fldCharType="end"/>
      </w:r>
      <w:r>
        <w:rPr>
          <w:lang w:val="en-GB"/>
        </w:rPr>
        <w:t>)</w:t>
      </w:r>
    </w:p>
    <w:p w14:paraId="25D50158" w14:textId="6303A7D5" w:rsidR="00763ABF" w:rsidRDefault="00763ABF" w:rsidP="00763ABF">
      <w:pPr>
        <w:pStyle w:val="cpStep"/>
        <w:numPr>
          <w:ilvl w:val="0"/>
          <w:numId w:val="0"/>
        </w:numPr>
        <w:ind w:left="1134" w:hanging="142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E6BCCB8" wp14:editId="67B2D8F9">
                <wp:simplePos x="0" y="0"/>
                <wp:positionH relativeFrom="column">
                  <wp:posOffset>-52070</wp:posOffset>
                </wp:positionH>
                <wp:positionV relativeFrom="paragraph">
                  <wp:posOffset>227965</wp:posOffset>
                </wp:positionV>
                <wp:extent cx="4939665" cy="3533775"/>
                <wp:effectExtent l="0" t="0" r="13335" b="28575"/>
                <wp:wrapTopAndBottom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3533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D12089" w14:textId="6C9DA1C0" w:rsidR="00763ABF" w:rsidRDefault="00763ABF" w:rsidP="00763ABF">
                            <w:r w:rsidRPr="0095061B">
                              <w:rPr>
                                <w:noProof/>
                              </w:rPr>
                              <w:drawing>
                                <wp:inline distT="0" distB="0" distL="0" distR="0" wp14:anchorId="76532A5F" wp14:editId="60BEB33E">
                                  <wp:extent cx="2392045" cy="3114675"/>
                                  <wp:effectExtent l="0" t="0" r="8255" b="9525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2530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92466" cy="31152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9DA202E" w14:textId="1ADA53E6" w:rsidR="00763ABF" w:rsidRPr="00B06B9D" w:rsidRDefault="00763ABF" w:rsidP="00763ABF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22" w:name="VSGitHubShortCuts"/>
                            <w:r w:rsidRPr="00B06B9D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06B9D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22B75">
                              <w:rPr>
                                <w:noProof/>
                                <w:lang w:val="en-GB"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bookmarkEnd w:id="22"/>
                            <w:r w:rsidRPr="00B06B9D">
                              <w:rPr>
                                <w:lang w:val="en-GB"/>
                              </w:rPr>
                              <w:t>:</w:t>
                            </w:r>
                            <w:r w:rsidRPr="00B06B9D">
                              <w:rPr>
                                <w:lang w:val="en-GB"/>
                              </w:rPr>
                              <w:tab/>
                            </w:r>
                            <w:r w:rsidR="00A55042">
                              <w:rPr>
                                <w:lang w:val="en-GB"/>
                              </w:rPr>
                              <w:t>Go to GitHub settings.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BCCB8" id="Text Box 77" o:spid="_x0000_s1037" type="#_x0000_t202" style="position:absolute;left:0;text-align:left;margin-left:-4.1pt;margin-top:17.95pt;width:388.95pt;height:278.2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" fillcolor="white [3201]" strokeweight=".5pt">
                <v:textbox>
                  <w:txbxContent>
                    <w:p w14:paraId="68D12089" w14:textId="6C9DA1C0" w:rsidR="00763ABF" w:rsidRDefault="00763ABF" w:rsidP="00763ABF">
                      <w:r w:rsidRPr="0095061B">
                        <w:rPr>
                          <w:noProof/>
                        </w:rPr>
                        <w:drawing>
                          <wp:inline distT="0" distB="0" distL="0" distR="0" wp14:anchorId="76532A5F" wp14:editId="60BEB33E">
                            <wp:extent cx="2392045" cy="3114675"/>
                            <wp:effectExtent l="0" t="0" r="8255" b="9525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2530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392466" cy="31152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9DA202E" w14:textId="1ADA53E6" w:rsidR="00763ABF" w:rsidRPr="00B06B9D" w:rsidRDefault="00763ABF" w:rsidP="00763ABF">
                      <w:pPr>
                        <w:pStyle w:val="Caption"/>
                        <w:rPr>
                          <w:lang w:val="en-GB"/>
                        </w:rPr>
                      </w:pPr>
                      <w:bookmarkStart w:id="23" w:name="VSGitHubShortCuts"/>
                      <w:r w:rsidRPr="00B06B9D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06B9D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22B75">
                        <w:rPr>
                          <w:noProof/>
                          <w:lang w:val="en-GB"/>
                        </w:rPr>
                        <w:t>12</w:t>
                      </w:r>
                      <w:r>
                        <w:fldChar w:fldCharType="end"/>
                      </w:r>
                      <w:bookmarkEnd w:id="23"/>
                      <w:r w:rsidRPr="00B06B9D">
                        <w:rPr>
                          <w:lang w:val="en-GB"/>
                        </w:rPr>
                        <w:t>:</w:t>
                      </w:r>
                      <w:r w:rsidRPr="00B06B9D">
                        <w:rPr>
                          <w:lang w:val="en-GB"/>
                        </w:rPr>
                        <w:tab/>
                      </w:r>
                      <w:r w:rsidR="00A55042">
                        <w:rPr>
                          <w:lang w:val="en-GB"/>
                        </w:rPr>
                        <w:t>Go to GitHub settings.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9A2FBCD" w14:textId="0BD9B873" w:rsidR="00763ABF" w:rsidRDefault="00763ABF" w:rsidP="00763ABF">
      <w:pPr>
        <w:pStyle w:val="cpStep"/>
        <w:numPr>
          <w:ilvl w:val="0"/>
          <w:numId w:val="0"/>
        </w:numPr>
        <w:ind w:left="1134" w:hanging="142"/>
        <w:rPr>
          <w:lang w:val="en-GB"/>
        </w:rPr>
      </w:pPr>
    </w:p>
    <w:p w14:paraId="3A85C335" w14:textId="389EA145" w:rsidR="001C6BF7" w:rsidRDefault="001C6BF7">
      <w:pPr>
        <w:rPr>
          <w:lang w:val="en-GB"/>
        </w:rPr>
      </w:pPr>
      <w:r>
        <w:rPr>
          <w:lang w:val="en-GB"/>
        </w:rPr>
        <w:br w:type="page"/>
      </w:r>
    </w:p>
    <w:p w14:paraId="592EED64" w14:textId="6D972236" w:rsidR="001C6BF7" w:rsidRDefault="001C6BF7" w:rsidP="001C6BF7">
      <w:pPr>
        <w:pStyle w:val="cpStep"/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90200E" wp14:editId="58BCFC97">
                <wp:simplePos x="0" y="0"/>
                <wp:positionH relativeFrom="column">
                  <wp:posOffset>-5228452</wp:posOffset>
                </wp:positionH>
                <wp:positionV relativeFrom="paragraph">
                  <wp:posOffset>52375</wp:posOffset>
                </wp:positionV>
                <wp:extent cx="4939665" cy="1828800"/>
                <wp:effectExtent l="0" t="0" r="13335" b="1905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A062AD" w14:textId="7E2F20B2" w:rsidR="001C6BF7" w:rsidRDefault="001C6BF7" w:rsidP="001C6BF7">
                            <w:r w:rsidRPr="0095061B">
                              <w:rPr>
                                <w:noProof/>
                              </w:rPr>
                              <w:drawing>
                                <wp:inline distT="0" distB="0" distL="0" distR="0" wp14:anchorId="71063BEE" wp14:editId="17361E03">
                                  <wp:extent cx="3343275" cy="1447165"/>
                                  <wp:effectExtent l="0" t="0" r="9525" b="635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43275" cy="14471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F674EB" w14:textId="18D95AB8" w:rsidR="001C6BF7" w:rsidRPr="00B06B9D" w:rsidRDefault="001C6BF7" w:rsidP="001C6BF7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24" w:name="VSGitHubGlobalSettings"/>
                            <w:r w:rsidRPr="00B06B9D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06B9D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22B75">
                              <w:rPr>
                                <w:noProof/>
                                <w:lang w:val="en-GB"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bookmarkEnd w:id="24"/>
                            <w:r w:rsidRPr="00B06B9D">
                              <w:rPr>
                                <w:lang w:val="en-GB"/>
                              </w:rPr>
                              <w:t>:</w:t>
                            </w:r>
                            <w:r w:rsidRPr="00B06B9D">
                              <w:rPr>
                                <w:lang w:val="en-GB"/>
                              </w:rPr>
                              <w:tab/>
                            </w:r>
                            <w:r w:rsidR="00B6353E">
                              <w:rPr>
                                <w:lang w:val="en-GB"/>
                              </w:rPr>
                              <w:t>Show Global Settings for GitHub in Visual Studio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0200E" id="Text Box 33" o:spid="_x0000_s1038" type="#_x0000_t202" style="position:absolute;left:0;text-align:left;margin-left:-411.7pt;margin-top:4.1pt;width:388.95pt;height:2in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" fillcolor="white [3201]" strokeweight=".5pt">
                <v:textbox>
                  <w:txbxContent>
                    <w:p w14:paraId="78A062AD" w14:textId="7E2F20B2" w:rsidR="001C6BF7" w:rsidRDefault="001C6BF7" w:rsidP="001C6BF7">
                      <w:r w:rsidRPr="0095061B">
                        <w:rPr>
                          <w:noProof/>
                        </w:rPr>
                        <w:drawing>
                          <wp:inline distT="0" distB="0" distL="0" distR="0" wp14:anchorId="71063BEE" wp14:editId="17361E03">
                            <wp:extent cx="3343275" cy="1447165"/>
                            <wp:effectExtent l="0" t="0" r="9525" b="635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43275" cy="14471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F674EB" w14:textId="18D95AB8" w:rsidR="001C6BF7" w:rsidRPr="00B06B9D" w:rsidRDefault="001C6BF7" w:rsidP="001C6BF7">
                      <w:pPr>
                        <w:pStyle w:val="Caption"/>
                        <w:rPr>
                          <w:lang w:val="en-GB"/>
                        </w:rPr>
                      </w:pPr>
                      <w:bookmarkStart w:id="25" w:name="VSGitHubGlobalSettings"/>
                      <w:r w:rsidRPr="00B06B9D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06B9D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22B75">
                        <w:rPr>
                          <w:noProof/>
                          <w:lang w:val="en-GB"/>
                        </w:rPr>
                        <w:t>13</w:t>
                      </w:r>
                      <w:r>
                        <w:fldChar w:fldCharType="end"/>
                      </w:r>
                      <w:bookmarkEnd w:id="25"/>
                      <w:r w:rsidRPr="00B06B9D">
                        <w:rPr>
                          <w:lang w:val="en-GB"/>
                        </w:rPr>
                        <w:t>:</w:t>
                      </w:r>
                      <w:r w:rsidRPr="00B06B9D">
                        <w:rPr>
                          <w:lang w:val="en-GB"/>
                        </w:rPr>
                        <w:tab/>
                      </w:r>
                      <w:r w:rsidR="00B6353E">
                        <w:rPr>
                          <w:lang w:val="en-GB"/>
                        </w:rPr>
                        <w:t>Show Global Settings for GitHub in Visual Studio</w:t>
                      </w:r>
                    </w:p>
                  </w:txbxContent>
                </v:textbox>
              </v:shape>
            </w:pict>
          </mc:Fallback>
        </mc:AlternateContent>
      </w:r>
      <w:r w:rsidR="0095061B" w:rsidRPr="006B7507">
        <w:rPr>
          <w:lang w:val="en-GB"/>
        </w:rPr>
        <w:t>You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can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configure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settings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at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two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levels.</w:t>
      </w:r>
    </w:p>
    <w:p w14:paraId="287FA8A7" w14:textId="31F73AC2" w:rsidR="00B6353E" w:rsidRDefault="0095061B" w:rsidP="00B6353E">
      <w:pPr>
        <w:pStyle w:val="cpStep"/>
        <w:rPr>
          <w:lang w:val="en-GB"/>
        </w:rPr>
      </w:pPr>
      <w:r w:rsidRPr="006B7507">
        <w:rPr>
          <w:lang w:val="en-GB"/>
        </w:rPr>
        <w:t>Click</w:t>
      </w:r>
      <w:r w:rsidR="002971A8">
        <w:rPr>
          <w:lang w:val="en-GB"/>
        </w:rPr>
        <w:t xml:space="preserve"> </w:t>
      </w:r>
      <w:r w:rsidR="001C6BF7">
        <w:rPr>
          <w:lang w:val="en-GB"/>
        </w:rPr>
        <w:t>“</w:t>
      </w:r>
      <w:r w:rsidRPr="006B7507">
        <w:rPr>
          <w:lang w:val="en-GB"/>
        </w:rPr>
        <w:t>Global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Settings</w:t>
      </w:r>
      <w:r w:rsidR="00D66826">
        <w:rPr>
          <w:lang w:val="en-GB"/>
        </w:rPr>
        <w:t>”</w:t>
      </w:r>
      <w:r w:rsidRPr="006B7507">
        <w:rPr>
          <w:lang w:val="en-GB"/>
        </w:rPr>
        <w:t>.</w:t>
      </w:r>
      <w:r w:rsidR="00B6353E">
        <w:rPr>
          <w:lang w:val="en-GB"/>
        </w:rPr>
        <w:t xml:space="preserve"> (</w:t>
      </w:r>
      <w:r w:rsidR="00B6353E" w:rsidRPr="00D66826">
        <w:rPr>
          <w:rStyle w:val="cpReference"/>
          <w:lang w:val="en-GB"/>
        </w:rPr>
        <w:t xml:space="preserve">See </w:t>
      </w:r>
      <w:r w:rsidR="00B6353E" w:rsidRPr="00B6353E">
        <w:rPr>
          <w:rStyle w:val="cpReference"/>
        </w:rPr>
        <w:fldChar w:fldCharType="begin"/>
      </w:r>
      <w:r w:rsidR="00B6353E" w:rsidRPr="00D66826">
        <w:rPr>
          <w:rStyle w:val="cpReference"/>
          <w:lang w:val="en-GB"/>
        </w:rPr>
        <w:instrText xml:space="preserve"> REF  VSGitHubGlobalSettings \h  \* MERGEFORMAT </w:instrText>
      </w:r>
      <w:r w:rsidR="00B6353E" w:rsidRPr="00B6353E">
        <w:rPr>
          <w:rStyle w:val="cpReference"/>
        </w:rPr>
      </w:r>
      <w:r w:rsidR="00B6353E" w:rsidRPr="00B6353E">
        <w:rPr>
          <w:rStyle w:val="cpReference"/>
        </w:rPr>
        <w:fldChar w:fldCharType="separate"/>
      </w:r>
      <w:r w:rsidR="00722B75" w:rsidRPr="00722B75">
        <w:rPr>
          <w:rStyle w:val="cpReference"/>
          <w:lang w:val="en-US"/>
        </w:rPr>
        <w:t>Figure 13</w:t>
      </w:r>
      <w:r w:rsidR="00B6353E" w:rsidRPr="00B6353E">
        <w:rPr>
          <w:rStyle w:val="cpReference"/>
        </w:rPr>
        <w:fldChar w:fldCharType="end"/>
      </w:r>
      <w:r w:rsidR="00B6353E">
        <w:rPr>
          <w:lang w:val="en-GB"/>
        </w:rPr>
        <w:t>)</w:t>
      </w:r>
    </w:p>
    <w:p w14:paraId="71CD636F" w14:textId="5C226B9D" w:rsidR="00B6353E" w:rsidRDefault="00B6353E" w:rsidP="00D960B2">
      <w:pPr>
        <w:pStyle w:val="cpStep"/>
        <w:rPr>
          <w:lang w:val="en-GB"/>
        </w:rPr>
      </w:pPr>
      <w:r w:rsidRPr="00B6353E">
        <w:rPr>
          <w:lang w:val="en-GB"/>
        </w:rPr>
        <w:t>The Global Settings view provides a way for you to set global defaults that apply to all projects.</w:t>
      </w:r>
      <w:r w:rsidRPr="00B6353E">
        <w:rPr>
          <w:lang w:val="en-GB"/>
        </w:rPr>
        <w:tab/>
      </w:r>
      <w:r w:rsidRPr="00B6353E">
        <w:rPr>
          <w:lang w:val="en-GB"/>
        </w:rPr>
        <w:br/>
        <w:t>In this case, the “User name” and “Email” are already configured. However, you may want to change them for your instance.</w:t>
      </w:r>
      <w:r>
        <w:rPr>
          <w:lang w:val="en-GB"/>
        </w:rPr>
        <w:t xml:space="preserve"> (</w:t>
      </w:r>
      <w:r w:rsidRPr="00B6353E">
        <w:rPr>
          <w:rStyle w:val="cpReference"/>
        </w:rPr>
        <w:t xml:space="preserve">See </w:t>
      </w:r>
      <w:r w:rsidRPr="00B6353E">
        <w:rPr>
          <w:rStyle w:val="cpReference"/>
        </w:rPr>
        <w:fldChar w:fldCharType="begin"/>
      </w:r>
      <w:r w:rsidRPr="00B6353E">
        <w:rPr>
          <w:rStyle w:val="cpReference"/>
        </w:rPr>
        <w:instrText xml:space="preserve"> REF  VSGitHubGlobalSettingsOptions \h  \* MERGEFORMAT </w:instrText>
      </w:r>
      <w:r w:rsidRPr="00B6353E">
        <w:rPr>
          <w:rStyle w:val="cpReference"/>
        </w:rPr>
      </w:r>
      <w:r w:rsidRPr="00B6353E">
        <w:rPr>
          <w:rStyle w:val="cpReference"/>
        </w:rPr>
        <w:fldChar w:fldCharType="separate"/>
      </w:r>
      <w:proofErr w:type="spellStart"/>
      <w:r w:rsidR="00722B75" w:rsidRPr="00722B75">
        <w:rPr>
          <w:rStyle w:val="cpReference"/>
        </w:rPr>
        <w:t>Figure</w:t>
      </w:r>
      <w:proofErr w:type="spellEnd"/>
      <w:r w:rsidR="00722B75" w:rsidRPr="00722B75">
        <w:rPr>
          <w:rStyle w:val="cpReference"/>
        </w:rPr>
        <w:t xml:space="preserve"> 15</w:t>
      </w:r>
      <w:r w:rsidRPr="00B6353E">
        <w:rPr>
          <w:rStyle w:val="cpReference"/>
        </w:rPr>
        <w:fldChar w:fldCharType="end"/>
      </w:r>
      <w:r>
        <w:rPr>
          <w:lang w:val="en-GB"/>
        </w:rPr>
        <w:t>)</w:t>
      </w:r>
    </w:p>
    <w:p w14:paraId="672C902F" w14:textId="5A086AB3" w:rsidR="00B6353E" w:rsidRDefault="00B6353E" w:rsidP="00B6353E">
      <w:pPr>
        <w:pStyle w:val="cpStep"/>
        <w:numPr>
          <w:ilvl w:val="0"/>
          <w:numId w:val="0"/>
        </w:numPr>
        <w:ind w:left="1134" w:hanging="142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B040F9" wp14:editId="17AC20BA">
                <wp:simplePos x="0" y="0"/>
                <wp:positionH relativeFrom="column">
                  <wp:posOffset>-5226630</wp:posOffset>
                </wp:positionH>
                <wp:positionV relativeFrom="paragraph">
                  <wp:posOffset>798498</wp:posOffset>
                </wp:positionV>
                <wp:extent cx="4939665" cy="1828800"/>
                <wp:effectExtent l="0" t="0" r="13335" b="190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B741A1" w14:textId="667E194E" w:rsidR="00B6353E" w:rsidRDefault="00D66826" w:rsidP="00B6353E">
                            <w:r w:rsidRPr="0095061B">
                              <w:rPr>
                                <w:noProof/>
                              </w:rPr>
                              <w:drawing>
                                <wp:inline distT="0" distB="0" distL="0" distR="0" wp14:anchorId="0E9DA27A" wp14:editId="506ECD54">
                                  <wp:extent cx="3343275" cy="1454785"/>
                                  <wp:effectExtent l="0" t="0" r="9525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43275" cy="14547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65D8F29" w14:textId="3E1466D8" w:rsidR="00B6353E" w:rsidRPr="00B06B9D" w:rsidRDefault="00B6353E" w:rsidP="00B6353E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26" w:name="VSGitHubRepositorySettings"/>
                            <w:r w:rsidRPr="00B06B9D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06B9D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22B75">
                              <w:rPr>
                                <w:noProof/>
                                <w:lang w:val="en-GB"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bookmarkEnd w:id="26"/>
                            <w:r w:rsidRPr="00B06B9D">
                              <w:rPr>
                                <w:lang w:val="en-GB"/>
                              </w:rPr>
                              <w:t>:</w:t>
                            </w:r>
                            <w:r w:rsidRPr="00B06B9D">
                              <w:rPr>
                                <w:lang w:val="en-GB"/>
                              </w:rPr>
                              <w:tab/>
                            </w:r>
                            <w:r>
                              <w:rPr>
                                <w:lang w:val="en-GB"/>
                              </w:rPr>
                              <w:t>Show Repository Settings for GitHub in Visual Studio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040F9" id="Text Box 38" o:spid="_x0000_s1039" type="#_x0000_t202" style="position:absolute;left:0;text-align:left;margin-left:-411.55pt;margin-top:62.85pt;width:388.95pt;height:2in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" fillcolor="white [3201]" strokeweight=".5pt">
                <v:textbox>
                  <w:txbxContent>
                    <w:p w14:paraId="39B741A1" w14:textId="667E194E" w:rsidR="00B6353E" w:rsidRDefault="00D66826" w:rsidP="00B6353E">
                      <w:r w:rsidRPr="0095061B">
                        <w:rPr>
                          <w:noProof/>
                        </w:rPr>
                        <w:drawing>
                          <wp:inline distT="0" distB="0" distL="0" distR="0" wp14:anchorId="0E9DA27A" wp14:editId="506ECD54">
                            <wp:extent cx="3343275" cy="1454785"/>
                            <wp:effectExtent l="0" t="0" r="9525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43275" cy="14547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65D8F29" w14:textId="3E1466D8" w:rsidR="00B6353E" w:rsidRPr="00B06B9D" w:rsidRDefault="00B6353E" w:rsidP="00B6353E">
                      <w:pPr>
                        <w:pStyle w:val="Caption"/>
                        <w:rPr>
                          <w:lang w:val="en-GB"/>
                        </w:rPr>
                      </w:pPr>
                      <w:bookmarkStart w:id="27" w:name="VSGitHubRepositorySettings"/>
                      <w:r w:rsidRPr="00B06B9D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06B9D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22B75">
                        <w:rPr>
                          <w:noProof/>
                          <w:lang w:val="en-GB"/>
                        </w:rPr>
                        <w:t>14</w:t>
                      </w:r>
                      <w:r>
                        <w:fldChar w:fldCharType="end"/>
                      </w:r>
                      <w:bookmarkEnd w:id="27"/>
                      <w:r w:rsidRPr="00B06B9D">
                        <w:rPr>
                          <w:lang w:val="en-GB"/>
                        </w:rPr>
                        <w:t>:</w:t>
                      </w:r>
                      <w:r w:rsidRPr="00B06B9D">
                        <w:rPr>
                          <w:lang w:val="en-GB"/>
                        </w:rPr>
                        <w:tab/>
                      </w:r>
                      <w:r>
                        <w:rPr>
                          <w:lang w:val="en-GB"/>
                        </w:rPr>
                        <w:t>Show Repository Settings for GitHub in Visual Studio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73520D" wp14:editId="4EDDB369">
                <wp:simplePos x="0" y="0"/>
                <wp:positionH relativeFrom="column">
                  <wp:posOffset>3175</wp:posOffset>
                </wp:positionH>
                <wp:positionV relativeFrom="paragraph">
                  <wp:posOffset>177165</wp:posOffset>
                </wp:positionV>
                <wp:extent cx="4939665" cy="1319530"/>
                <wp:effectExtent l="0" t="0" r="13335" b="1397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13195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56890E" w14:textId="684160F7" w:rsidR="00B6353E" w:rsidRDefault="00B6353E" w:rsidP="00B6353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31CF54" wp14:editId="078A7DDF">
                                  <wp:extent cx="4750435" cy="1009015"/>
                                  <wp:effectExtent l="0" t="0" r="0" b="635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Picture 37"/>
                                          <pic:cNvPicPr/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50435" cy="10090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6D4D6F2" w14:textId="1DE69E72" w:rsidR="00B6353E" w:rsidRPr="00B06B9D" w:rsidRDefault="00B6353E" w:rsidP="00B6353E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28" w:name="VSGitHubGlobalSettingsOptions"/>
                            <w:r w:rsidRPr="00B06B9D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06B9D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22B75">
                              <w:rPr>
                                <w:noProof/>
                                <w:lang w:val="en-GB"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bookmarkEnd w:id="28"/>
                            <w:r w:rsidRPr="00B06B9D">
                              <w:rPr>
                                <w:lang w:val="en-GB"/>
                              </w:rPr>
                              <w:t>:</w:t>
                            </w:r>
                            <w:r w:rsidRPr="00B06B9D">
                              <w:rPr>
                                <w:lang w:val="en-GB"/>
                              </w:rPr>
                              <w:tab/>
                            </w:r>
                            <w:r>
                              <w:rPr>
                                <w:lang w:val="en-GB"/>
                              </w:rPr>
                              <w:t xml:space="preserve">Show </w:t>
                            </w:r>
                            <w:r w:rsidR="00D66826">
                              <w:rPr>
                                <w:lang w:val="en-GB"/>
                              </w:rPr>
                              <w:t>Options of the Global Settings for GitHub.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3520D" id="Text Box 35" o:spid="_x0000_s1040" type="#_x0000_t202" style="position:absolute;left:0;text-align:left;margin-left:.25pt;margin-top:13.95pt;width:388.95pt;height:103.9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" fillcolor="white [3201]" strokeweight=".5pt">
                <v:textbox>
                  <w:txbxContent>
                    <w:p w14:paraId="7456890E" w14:textId="684160F7" w:rsidR="00B6353E" w:rsidRDefault="00B6353E" w:rsidP="00B6353E">
                      <w:r>
                        <w:rPr>
                          <w:noProof/>
                        </w:rPr>
                        <w:drawing>
                          <wp:inline distT="0" distB="0" distL="0" distR="0" wp14:anchorId="2F31CF54" wp14:editId="078A7DDF">
                            <wp:extent cx="4750435" cy="1009015"/>
                            <wp:effectExtent l="0" t="0" r="0" b="635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Picture 37"/>
                                    <pic:cNvPicPr/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50435" cy="10090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6D4D6F2" w14:textId="1DE69E72" w:rsidR="00B6353E" w:rsidRPr="00B06B9D" w:rsidRDefault="00B6353E" w:rsidP="00B6353E">
                      <w:pPr>
                        <w:pStyle w:val="Caption"/>
                        <w:rPr>
                          <w:lang w:val="en-GB"/>
                        </w:rPr>
                      </w:pPr>
                      <w:bookmarkStart w:id="29" w:name="VSGitHubGlobalSettingsOptions"/>
                      <w:r w:rsidRPr="00B06B9D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06B9D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22B75">
                        <w:rPr>
                          <w:noProof/>
                          <w:lang w:val="en-GB"/>
                        </w:rPr>
                        <w:t>15</w:t>
                      </w:r>
                      <w:r>
                        <w:fldChar w:fldCharType="end"/>
                      </w:r>
                      <w:bookmarkEnd w:id="29"/>
                      <w:r w:rsidRPr="00B06B9D">
                        <w:rPr>
                          <w:lang w:val="en-GB"/>
                        </w:rPr>
                        <w:t>:</w:t>
                      </w:r>
                      <w:r w:rsidRPr="00B06B9D">
                        <w:rPr>
                          <w:lang w:val="en-GB"/>
                        </w:rPr>
                        <w:tab/>
                      </w:r>
                      <w:r>
                        <w:rPr>
                          <w:lang w:val="en-GB"/>
                        </w:rPr>
                        <w:t xml:space="preserve">Show </w:t>
                      </w:r>
                      <w:r w:rsidR="00D66826">
                        <w:rPr>
                          <w:lang w:val="en-GB"/>
                        </w:rPr>
                        <w:t>Options of the Global Settings for GitHub.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ACD62DD" w14:textId="77777777" w:rsidR="00B6353E" w:rsidRDefault="00B6353E" w:rsidP="00B6353E">
      <w:pPr>
        <w:pStyle w:val="cpStep"/>
        <w:numPr>
          <w:ilvl w:val="0"/>
          <w:numId w:val="0"/>
        </w:numPr>
        <w:ind w:left="1134" w:hanging="142"/>
        <w:rPr>
          <w:lang w:val="en-GB"/>
        </w:rPr>
      </w:pPr>
    </w:p>
    <w:p w14:paraId="0AAD72D6" w14:textId="51D361AC" w:rsidR="00B6353E" w:rsidRDefault="00B6353E" w:rsidP="00D960B2">
      <w:pPr>
        <w:pStyle w:val="cpStep"/>
        <w:rPr>
          <w:lang w:val="en-GB"/>
        </w:rPr>
      </w:pPr>
      <w:r w:rsidRPr="00B6353E">
        <w:rPr>
          <w:lang w:val="en-GB"/>
        </w:rPr>
        <w:t xml:space="preserve">Click </w:t>
      </w:r>
      <w:r>
        <w:rPr>
          <w:lang w:val="en-GB"/>
        </w:rPr>
        <w:t>“OK” button or “Cancel” button to close the screen</w:t>
      </w:r>
      <w:r w:rsidRPr="00B6353E">
        <w:rPr>
          <w:lang w:val="en-GB"/>
        </w:rPr>
        <w:t>.</w:t>
      </w:r>
    </w:p>
    <w:p w14:paraId="2DFCC670" w14:textId="2C35F865" w:rsidR="00D66826" w:rsidRDefault="00D66826" w:rsidP="00D66826">
      <w:pPr>
        <w:pStyle w:val="cpStep"/>
        <w:rPr>
          <w:lang w:val="en-GB"/>
        </w:rPr>
      </w:pPr>
      <w:r w:rsidRPr="00D66826">
        <w:rPr>
          <w:lang w:val="en-GB"/>
        </w:rPr>
        <w:t>Click “Repository Settings</w:t>
      </w:r>
      <w:r>
        <w:rPr>
          <w:lang w:val="en-GB"/>
        </w:rPr>
        <w:t>”. (</w:t>
      </w:r>
      <w:r w:rsidRPr="008C3634">
        <w:rPr>
          <w:rStyle w:val="cpReference"/>
          <w:lang w:val="en-US"/>
        </w:rPr>
        <w:t xml:space="preserve">See </w:t>
      </w:r>
      <w:r w:rsidR="002B106F" w:rsidRPr="002B106F">
        <w:rPr>
          <w:rStyle w:val="cpReference"/>
        </w:rPr>
        <w:fldChar w:fldCharType="begin"/>
      </w:r>
      <w:r w:rsidR="002B106F" w:rsidRPr="008C3634">
        <w:rPr>
          <w:rStyle w:val="cpReference"/>
          <w:lang w:val="en-US"/>
        </w:rPr>
        <w:instrText xml:space="preserve"> REF  VSGitHubRepositorySettings \h  \* MERGEFORMAT </w:instrText>
      </w:r>
      <w:r w:rsidR="002B106F" w:rsidRPr="002B106F">
        <w:rPr>
          <w:rStyle w:val="cpReference"/>
        </w:rPr>
      </w:r>
      <w:r w:rsidR="002B106F" w:rsidRPr="002B106F">
        <w:rPr>
          <w:rStyle w:val="cpReference"/>
        </w:rPr>
        <w:fldChar w:fldCharType="separate"/>
      </w:r>
      <w:r w:rsidR="00722B75" w:rsidRPr="00722B75">
        <w:rPr>
          <w:rStyle w:val="cpReference"/>
          <w:lang w:val="en-US"/>
        </w:rPr>
        <w:t>Figure 14</w:t>
      </w:r>
      <w:r w:rsidR="002B106F" w:rsidRPr="002B106F">
        <w:rPr>
          <w:rStyle w:val="cpReference"/>
        </w:rPr>
        <w:fldChar w:fldCharType="end"/>
      </w:r>
      <w:r>
        <w:rPr>
          <w:lang w:val="en-GB"/>
        </w:rPr>
        <w:t>)</w:t>
      </w:r>
    </w:p>
    <w:p w14:paraId="0ED78963" w14:textId="67DFCBFC" w:rsidR="00D66826" w:rsidRDefault="00D66826" w:rsidP="00D66826">
      <w:pPr>
        <w:pStyle w:val="cpStep"/>
        <w:rPr>
          <w:lang w:val="en-GB"/>
        </w:rPr>
      </w:pPr>
      <w:r w:rsidRPr="006B7507">
        <w:rPr>
          <w:lang w:val="en-GB"/>
        </w:rPr>
        <w:t>These</w:t>
      </w:r>
      <w:r>
        <w:rPr>
          <w:lang w:val="en-GB"/>
        </w:rPr>
        <w:t xml:space="preserve"> </w:t>
      </w:r>
      <w:r w:rsidRPr="006B7507">
        <w:rPr>
          <w:lang w:val="en-GB"/>
        </w:rPr>
        <w:t>settings</w:t>
      </w:r>
      <w:r>
        <w:rPr>
          <w:lang w:val="en-GB"/>
        </w:rPr>
        <w:t xml:space="preserve"> </w:t>
      </w:r>
      <w:r w:rsidRPr="006B7507">
        <w:rPr>
          <w:lang w:val="en-GB"/>
        </w:rPr>
        <w:t>are</w:t>
      </w:r>
      <w:r>
        <w:rPr>
          <w:lang w:val="en-GB"/>
        </w:rPr>
        <w:t xml:space="preserve"> </w:t>
      </w:r>
      <w:r w:rsidRPr="006B7507">
        <w:rPr>
          <w:lang w:val="en-GB"/>
        </w:rPr>
        <w:t>specific</w:t>
      </w:r>
      <w:r>
        <w:rPr>
          <w:lang w:val="en-GB"/>
        </w:rPr>
        <w:t xml:space="preserve"> </w:t>
      </w:r>
      <w:r w:rsidRPr="006B7507">
        <w:rPr>
          <w:lang w:val="en-GB"/>
        </w:rPr>
        <w:t>to</w:t>
      </w:r>
      <w:r>
        <w:rPr>
          <w:lang w:val="en-GB"/>
        </w:rPr>
        <w:t xml:space="preserve"> </w:t>
      </w:r>
      <w:r w:rsidRPr="006B7507">
        <w:rPr>
          <w:lang w:val="en-GB"/>
        </w:rPr>
        <w:t>the</w:t>
      </w:r>
      <w:r>
        <w:rPr>
          <w:lang w:val="en-GB"/>
        </w:rPr>
        <w:t xml:space="preserve"> </w:t>
      </w:r>
      <w:r w:rsidRPr="006B7507">
        <w:rPr>
          <w:lang w:val="en-GB"/>
        </w:rPr>
        <w:t>current</w:t>
      </w:r>
      <w:r>
        <w:rPr>
          <w:lang w:val="en-GB"/>
        </w:rPr>
        <w:t xml:space="preserve"> </w:t>
      </w:r>
      <w:r w:rsidRPr="006B7507">
        <w:rPr>
          <w:lang w:val="en-GB"/>
        </w:rPr>
        <w:t>project.</w:t>
      </w:r>
      <w:r w:rsidR="002B106F">
        <w:rPr>
          <w:lang w:val="en-GB"/>
        </w:rPr>
        <w:t xml:space="preserve"> (</w:t>
      </w:r>
      <w:r w:rsidR="002B106F" w:rsidRPr="00D66826">
        <w:rPr>
          <w:rStyle w:val="cpReference"/>
          <w:lang w:val="en-GB"/>
        </w:rPr>
        <w:t xml:space="preserve">See </w:t>
      </w:r>
      <w:r w:rsidR="002B106F" w:rsidRPr="00D66826">
        <w:rPr>
          <w:rStyle w:val="cpReference"/>
        </w:rPr>
        <w:fldChar w:fldCharType="begin"/>
      </w:r>
      <w:r w:rsidR="002B106F" w:rsidRPr="00F33581">
        <w:rPr>
          <w:rStyle w:val="cpReference"/>
          <w:lang w:val="en-GB"/>
        </w:rPr>
        <w:instrText xml:space="preserve"> REF  VSGitHubRepositorySettingsOptions \h  \* MERGEFORMAT </w:instrText>
      </w:r>
      <w:r w:rsidR="002B106F" w:rsidRPr="00D66826">
        <w:rPr>
          <w:rStyle w:val="cpReference"/>
        </w:rPr>
      </w:r>
      <w:r w:rsidR="002B106F" w:rsidRPr="00D66826">
        <w:rPr>
          <w:rStyle w:val="cpReference"/>
        </w:rPr>
        <w:fldChar w:fldCharType="separate"/>
      </w:r>
      <w:r w:rsidR="00722B75" w:rsidRPr="00722B75">
        <w:rPr>
          <w:rStyle w:val="cpReference"/>
          <w:lang w:val="en-US"/>
        </w:rPr>
        <w:t>Figure 16</w:t>
      </w:r>
      <w:r w:rsidR="002B106F" w:rsidRPr="00D66826">
        <w:rPr>
          <w:rStyle w:val="cpReference"/>
        </w:rPr>
        <w:fldChar w:fldCharType="end"/>
      </w:r>
      <w:r w:rsidR="002B106F">
        <w:rPr>
          <w:lang w:val="en-GB"/>
        </w:rPr>
        <w:t>)</w:t>
      </w:r>
    </w:p>
    <w:p w14:paraId="79529B5A" w14:textId="0F1BE138" w:rsidR="00D66826" w:rsidRDefault="00D66826" w:rsidP="00D66826">
      <w:pPr>
        <w:pStyle w:val="cpStep"/>
        <w:numPr>
          <w:ilvl w:val="0"/>
          <w:numId w:val="0"/>
        </w:numPr>
        <w:ind w:left="1134" w:hanging="142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443070" wp14:editId="03D80453">
                <wp:simplePos x="0" y="0"/>
                <wp:positionH relativeFrom="column">
                  <wp:posOffset>0</wp:posOffset>
                </wp:positionH>
                <wp:positionV relativeFrom="paragraph">
                  <wp:posOffset>230615</wp:posOffset>
                </wp:positionV>
                <wp:extent cx="4939665" cy="1319530"/>
                <wp:effectExtent l="0" t="0" r="13335" b="13970"/>
                <wp:wrapTopAndBottom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13195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438870" w14:textId="0987B740" w:rsidR="00D66826" w:rsidRDefault="00D66826" w:rsidP="00D6682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8DC414" wp14:editId="4FB94426">
                                  <wp:extent cx="4750435" cy="969010"/>
                                  <wp:effectExtent l="0" t="0" r="0" b="2540"/>
                                  <wp:docPr id="42" name="Pictur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Picture 42"/>
                                          <pic:cNvPicPr/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50435" cy="9690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D5E7B0" w14:textId="7C550FCD" w:rsidR="00D66826" w:rsidRPr="00B06B9D" w:rsidRDefault="00D66826" w:rsidP="00D66826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30" w:name="VSGitHubRepositorySettingsOptions"/>
                            <w:r w:rsidRPr="00B06B9D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06B9D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22B75">
                              <w:rPr>
                                <w:noProof/>
                                <w:lang w:val="en-GB"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bookmarkEnd w:id="30"/>
                            <w:r w:rsidRPr="00B06B9D">
                              <w:rPr>
                                <w:lang w:val="en-GB"/>
                              </w:rPr>
                              <w:t>:</w:t>
                            </w:r>
                            <w:r w:rsidRPr="00B06B9D">
                              <w:rPr>
                                <w:lang w:val="en-GB"/>
                              </w:rPr>
                              <w:tab/>
                            </w:r>
                            <w:r>
                              <w:rPr>
                                <w:lang w:val="en-GB"/>
                              </w:rPr>
                              <w:t>Show Options of the Repository Settings for GitHub.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43070" id="Text Box 40" o:spid="_x0000_s1041" type="#_x0000_t202" style="position:absolute;left:0;text-align:left;margin-left:0;margin-top:18.15pt;width:388.95pt;height:103.9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" fillcolor="white [3201]" strokeweight=".5pt">
                <v:textbox>
                  <w:txbxContent>
                    <w:p w14:paraId="1A438870" w14:textId="0987B740" w:rsidR="00D66826" w:rsidRDefault="00D66826" w:rsidP="00D66826">
                      <w:r>
                        <w:rPr>
                          <w:noProof/>
                        </w:rPr>
                        <w:drawing>
                          <wp:inline distT="0" distB="0" distL="0" distR="0" wp14:anchorId="368DC414" wp14:editId="4FB94426">
                            <wp:extent cx="4750435" cy="969010"/>
                            <wp:effectExtent l="0" t="0" r="0" b="2540"/>
                            <wp:docPr id="42" name="Picture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Picture 42"/>
                                    <pic:cNvPicPr/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50435" cy="9690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D5E7B0" w14:textId="7C550FCD" w:rsidR="00D66826" w:rsidRPr="00B06B9D" w:rsidRDefault="00D66826" w:rsidP="00D66826">
                      <w:pPr>
                        <w:pStyle w:val="Caption"/>
                        <w:rPr>
                          <w:lang w:val="en-GB"/>
                        </w:rPr>
                      </w:pPr>
                      <w:bookmarkStart w:id="31" w:name="VSGitHubRepositorySettingsOptions"/>
                      <w:r w:rsidRPr="00B06B9D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06B9D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22B75">
                        <w:rPr>
                          <w:noProof/>
                          <w:lang w:val="en-GB"/>
                        </w:rPr>
                        <w:t>16</w:t>
                      </w:r>
                      <w:r>
                        <w:fldChar w:fldCharType="end"/>
                      </w:r>
                      <w:bookmarkEnd w:id="31"/>
                      <w:r w:rsidRPr="00B06B9D">
                        <w:rPr>
                          <w:lang w:val="en-GB"/>
                        </w:rPr>
                        <w:t>:</w:t>
                      </w:r>
                      <w:r w:rsidRPr="00B06B9D">
                        <w:rPr>
                          <w:lang w:val="en-GB"/>
                        </w:rPr>
                        <w:tab/>
                      </w:r>
                      <w:r>
                        <w:rPr>
                          <w:lang w:val="en-GB"/>
                        </w:rPr>
                        <w:t>Show Options of the Repository Settings for GitHub.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E4161A4" w14:textId="77777777" w:rsidR="00D66826" w:rsidRDefault="00D66826" w:rsidP="00D66826">
      <w:pPr>
        <w:pStyle w:val="cpStep"/>
        <w:numPr>
          <w:ilvl w:val="0"/>
          <w:numId w:val="0"/>
        </w:numPr>
        <w:ind w:left="1134" w:hanging="142"/>
        <w:rPr>
          <w:lang w:val="en-GB"/>
        </w:rPr>
      </w:pPr>
    </w:p>
    <w:p w14:paraId="476C8E41" w14:textId="77777777" w:rsidR="00D66826" w:rsidRDefault="00D66826" w:rsidP="00D66826">
      <w:pPr>
        <w:pStyle w:val="cpStep"/>
        <w:rPr>
          <w:lang w:val="en-GB"/>
        </w:rPr>
      </w:pPr>
      <w:r w:rsidRPr="00B6353E">
        <w:rPr>
          <w:lang w:val="en-GB"/>
        </w:rPr>
        <w:t xml:space="preserve">Click </w:t>
      </w:r>
      <w:r>
        <w:rPr>
          <w:lang w:val="en-GB"/>
        </w:rPr>
        <w:t>“OK” button or “Cancel” button to close the screen</w:t>
      </w:r>
      <w:r w:rsidRPr="00B6353E">
        <w:rPr>
          <w:lang w:val="en-GB"/>
        </w:rPr>
        <w:t>.</w:t>
      </w:r>
    </w:p>
    <w:p w14:paraId="4ACCA7EB" w14:textId="3F2FF466" w:rsidR="00D66826" w:rsidRDefault="00D66826" w:rsidP="00D66826">
      <w:pPr>
        <w:pStyle w:val="cpStep"/>
        <w:rPr>
          <w:lang w:val="en-GB"/>
        </w:rPr>
      </w:pPr>
      <w:r w:rsidRPr="00D66826">
        <w:rPr>
          <w:lang w:val="en-GB"/>
        </w:rPr>
        <w:t>Click the Home button</w:t>
      </w:r>
      <w:r>
        <w:rPr>
          <w:lang w:val="en-GB"/>
        </w:rPr>
        <w:t xml:space="preserve"> in the Team Explorer.</w:t>
      </w:r>
    </w:p>
    <w:p w14:paraId="779789C3" w14:textId="316EEEAA" w:rsidR="00D66826" w:rsidRPr="00F33581" w:rsidRDefault="00D66826">
      <w:pPr>
        <w:rPr>
          <w:lang w:val="en-GB"/>
        </w:rPr>
      </w:pPr>
      <w:r w:rsidRPr="00F33581">
        <w:rPr>
          <w:lang w:val="en-GB"/>
        </w:rPr>
        <w:br w:type="page"/>
      </w:r>
    </w:p>
    <w:p w14:paraId="0B8CF80D" w14:textId="20E56346" w:rsidR="0095061B" w:rsidRPr="006B7507" w:rsidRDefault="00A06891" w:rsidP="00DE7CF6">
      <w:pPr>
        <w:pStyle w:val="Heading3"/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4D75169" wp14:editId="2B5311FE">
                <wp:simplePos x="0" y="0"/>
                <wp:positionH relativeFrom="column">
                  <wp:posOffset>-5228452</wp:posOffset>
                </wp:positionH>
                <wp:positionV relativeFrom="paragraph">
                  <wp:posOffset>76228</wp:posOffset>
                </wp:positionV>
                <wp:extent cx="4939665" cy="1948069"/>
                <wp:effectExtent l="0" t="0" r="13335" b="1460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19480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501F8C" w14:textId="146C11E3" w:rsidR="00A06891" w:rsidRDefault="00B257F8" w:rsidP="00A0689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F6F641" wp14:editId="7BF27B3A">
                                  <wp:extent cx="1332446" cy="1590261"/>
                                  <wp:effectExtent l="0" t="0" r="1270" b="0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Picture 36"/>
                                          <pic:cNvPicPr/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41343" cy="16008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D70BF0" w14:textId="39E5776A" w:rsidR="00A06891" w:rsidRPr="00B06B9D" w:rsidRDefault="00A06891" w:rsidP="00A06891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32" w:name="VSGitHubBranchesOverview"/>
                            <w:r w:rsidRPr="00B06B9D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06B9D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22B75">
                              <w:rPr>
                                <w:noProof/>
                                <w:lang w:val="en-GB"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bookmarkEnd w:id="32"/>
                            <w:r w:rsidRPr="00B06B9D">
                              <w:rPr>
                                <w:lang w:val="en-GB"/>
                              </w:rPr>
                              <w:t>:</w:t>
                            </w:r>
                            <w:r w:rsidRPr="00B06B9D">
                              <w:rPr>
                                <w:lang w:val="en-GB"/>
                              </w:rPr>
                              <w:tab/>
                            </w:r>
                            <w:r w:rsidR="005A436F">
                              <w:rPr>
                                <w:lang w:val="en-GB"/>
                              </w:rPr>
                              <w:t>Having an overv</w:t>
                            </w:r>
                            <w:r w:rsidR="00B257F8">
                              <w:rPr>
                                <w:lang w:val="en-GB"/>
                              </w:rPr>
                              <w:t>i</w:t>
                            </w:r>
                            <w:r w:rsidR="005A436F">
                              <w:rPr>
                                <w:lang w:val="en-GB"/>
                              </w:rPr>
                              <w:t>ew on the branches</w:t>
                            </w:r>
                            <w:r>
                              <w:rPr>
                                <w:lang w:val="en-GB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75169" id="Text Box 28" o:spid="_x0000_s1042" type="#_x0000_t202" style="position:absolute;left:0;text-align:left;margin-left:-411.7pt;margin-top:6pt;width:388.95pt;height:153.4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" fillcolor="white [3201]" strokeweight=".5pt">
                <v:textbox>
                  <w:txbxContent>
                    <w:p w14:paraId="2F501F8C" w14:textId="146C11E3" w:rsidR="00A06891" w:rsidRDefault="00B257F8" w:rsidP="00A06891">
                      <w:r>
                        <w:rPr>
                          <w:noProof/>
                        </w:rPr>
                        <w:drawing>
                          <wp:inline distT="0" distB="0" distL="0" distR="0" wp14:anchorId="10F6F641" wp14:editId="7BF27B3A">
                            <wp:extent cx="1332446" cy="1590261"/>
                            <wp:effectExtent l="0" t="0" r="1270" b="0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Picture 36"/>
                                    <pic:cNvPicPr/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41343" cy="16008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D70BF0" w14:textId="39E5776A" w:rsidR="00A06891" w:rsidRPr="00B06B9D" w:rsidRDefault="00A06891" w:rsidP="00A06891">
                      <w:pPr>
                        <w:pStyle w:val="Caption"/>
                        <w:rPr>
                          <w:lang w:val="en-GB"/>
                        </w:rPr>
                      </w:pPr>
                      <w:bookmarkStart w:id="33" w:name="VSGitHubBranchesOverview"/>
                      <w:r w:rsidRPr="00B06B9D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06B9D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22B75">
                        <w:rPr>
                          <w:noProof/>
                          <w:lang w:val="en-GB"/>
                        </w:rPr>
                        <w:t>17</w:t>
                      </w:r>
                      <w:r>
                        <w:fldChar w:fldCharType="end"/>
                      </w:r>
                      <w:bookmarkEnd w:id="33"/>
                      <w:r w:rsidRPr="00B06B9D">
                        <w:rPr>
                          <w:lang w:val="en-GB"/>
                        </w:rPr>
                        <w:t>:</w:t>
                      </w:r>
                      <w:r w:rsidRPr="00B06B9D">
                        <w:rPr>
                          <w:lang w:val="en-GB"/>
                        </w:rPr>
                        <w:tab/>
                      </w:r>
                      <w:r w:rsidR="005A436F">
                        <w:rPr>
                          <w:lang w:val="en-GB"/>
                        </w:rPr>
                        <w:t>Having an overv</w:t>
                      </w:r>
                      <w:r w:rsidR="00B257F8">
                        <w:rPr>
                          <w:lang w:val="en-GB"/>
                        </w:rPr>
                        <w:t>i</w:t>
                      </w:r>
                      <w:r w:rsidR="005A436F">
                        <w:rPr>
                          <w:lang w:val="en-GB"/>
                        </w:rPr>
                        <w:t>ew on the branches</w:t>
                      </w:r>
                      <w:r>
                        <w:rPr>
                          <w:lang w:val="en-GB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95061B" w:rsidRPr="006B7507">
        <w:rPr>
          <w:lang w:val="en-GB"/>
        </w:rPr>
        <w:t>Task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3: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Exploring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GitHub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version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control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integration</w:t>
      </w:r>
    </w:p>
    <w:p w14:paraId="566F7693" w14:textId="0003792D" w:rsidR="00A06891" w:rsidRDefault="0095061B" w:rsidP="00A06891">
      <w:pPr>
        <w:pStyle w:val="cpParagraph"/>
      </w:pPr>
      <w:r w:rsidRPr="006B7507">
        <w:t>To</w:t>
      </w:r>
      <w:r w:rsidR="002971A8">
        <w:t xml:space="preserve"> </w:t>
      </w:r>
      <w:r w:rsidRPr="006B7507">
        <w:t>get</w:t>
      </w:r>
      <w:r w:rsidR="002971A8">
        <w:t xml:space="preserve"> </w:t>
      </w:r>
      <w:r w:rsidRPr="006B7507">
        <w:t>started</w:t>
      </w:r>
      <w:r w:rsidR="002971A8">
        <w:t xml:space="preserve"> </w:t>
      </w:r>
      <w:r w:rsidRPr="006B7507">
        <w:t>on</w:t>
      </w:r>
      <w:r w:rsidR="002971A8">
        <w:t xml:space="preserve"> </w:t>
      </w:r>
      <w:r w:rsidRPr="006B7507">
        <w:t>the</w:t>
      </w:r>
      <w:r w:rsidR="002971A8">
        <w:t xml:space="preserve"> </w:t>
      </w:r>
      <w:r w:rsidRPr="006B7507">
        <w:t>work</w:t>
      </w:r>
      <w:r w:rsidR="002971A8">
        <w:t xml:space="preserve"> </w:t>
      </w:r>
      <w:r w:rsidRPr="006B7507">
        <w:t>item</w:t>
      </w:r>
      <w:r w:rsidR="002971A8">
        <w:t xml:space="preserve"> </w:t>
      </w:r>
      <w:r w:rsidRPr="006B7507">
        <w:t>created</w:t>
      </w:r>
      <w:r w:rsidR="002971A8">
        <w:t xml:space="preserve"> </w:t>
      </w:r>
      <w:r w:rsidRPr="006B7507">
        <w:t>earlier</w:t>
      </w:r>
      <w:r w:rsidR="00A06891">
        <w:t>.</w:t>
      </w:r>
    </w:p>
    <w:p w14:paraId="6C77BBF3" w14:textId="1C90B446" w:rsidR="001D6A2E" w:rsidRDefault="001D6A2E" w:rsidP="00100CCA">
      <w:pPr>
        <w:pStyle w:val="cpStep"/>
        <w:numPr>
          <w:ilvl w:val="0"/>
          <w:numId w:val="11"/>
        </w:numPr>
        <w:rPr>
          <w:lang w:val="en-GB"/>
        </w:rPr>
      </w:pPr>
      <w:r>
        <w:rPr>
          <w:lang w:val="en-GB"/>
        </w:rPr>
        <w:t>Make sure you have your project open (the local one)</w:t>
      </w:r>
      <w:r w:rsidR="002B5618">
        <w:rPr>
          <w:lang w:val="en-GB"/>
        </w:rPr>
        <w:t>.</w:t>
      </w:r>
    </w:p>
    <w:p w14:paraId="3A14C817" w14:textId="67DA41FA" w:rsidR="0095061B" w:rsidRPr="005A436F" w:rsidRDefault="00A06891" w:rsidP="00E26A32">
      <w:pPr>
        <w:pStyle w:val="cpStep"/>
        <w:numPr>
          <w:ilvl w:val="0"/>
          <w:numId w:val="11"/>
        </w:numPr>
        <w:rPr>
          <w:lang w:val="en-GB"/>
        </w:rPr>
      </w:pPr>
      <w:r w:rsidRPr="005A436F">
        <w:rPr>
          <w:lang w:val="en-GB"/>
        </w:rPr>
        <w:t>C</w:t>
      </w:r>
      <w:r w:rsidR="0095061B" w:rsidRPr="005A436F">
        <w:rPr>
          <w:lang w:val="en-GB"/>
        </w:rPr>
        <w:t>lick</w:t>
      </w:r>
      <w:r w:rsidR="002971A8" w:rsidRPr="005A436F">
        <w:rPr>
          <w:lang w:val="en-GB"/>
        </w:rPr>
        <w:t xml:space="preserve"> </w:t>
      </w:r>
      <w:r w:rsidR="001D6A2E" w:rsidRPr="005A436F">
        <w:rPr>
          <w:lang w:val="en-GB"/>
        </w:rPr>
        <w:t xml:space="preserve">the </w:t>
      </w:r>
      <w:r w:rsidRPr="005A436F">
        <w:rPr>
          <w:lang w:val="en-GB"/>
        </w:rPr>
        <w:t>“</w:t>
      </w:r>
      <w:r w:rsidR="001D6A2E" w:rsidRPr="005A436F">
        <w:rPr>
          <w:lang w:val="en-GB"/>
        </w:rPr>
        <w:t>Git</w:t>
      </w:r>
      <w:r w:rsidRPr="005A436F">
        <w:rPr>
          <w:lang w:val="en-GB"/>
        </w:rPr>
        <w:t>”</w:t>
      </w:r>
      <w:r w:rsidR="001D6A2E" w:rsidRPr="005A436F">
        <w:rPr>
          <w:lang w:val="en-GB"/>
        </w:rPr>
        <w:t xml:space="preserve"> menu, and then “</w:t>
      </w:r>
      <w:r w:rsidR="005A436F" w:rsidRPr="005A436F">
        <w:rPr>
          <w:lang w:val="en-GB"/>
        </w:rPr>
        <w:t>Manage Branches</w:t>
      </w:r>
      <w:r w:rsidR="001D6A2E" w:rsidRPr="005A436F">
        <w:rPr>
          <w:lang w:val="en-GB"/>
        </w:rPr>
        <w:t>”</w:t>
      </w:r>
      <w:r w:rsidR="005A436F" w:rsidRPr="005A436F">
        <w:rPr>
          <w:lang w:val="en-GB"/>
        </w:rPr>
        <w:t>.</w:t>
      </w:r>
      <w:r w:rsidRPr="005A436F">
        <w:rPr>
          <w:lang w:val="en-GB"/>
        </w:rPr>
        <w:t xml:space="preserve"> (</w:t>
      </w:r>
      <w:r w:rsidRPr="005A436F">
        <w:rPr>
          <w:rStyle w:val="cpReference"/>
          <w:lang w:val="en-GB"/>
        </w:rPr>
        <w:t xml:space="preserve">See </w:t>
      </w:r>
      <w:r w:rsidR="005A436F" w:rsidRPr="005A436F">
        <w:rPr>
          <w:rStyle w:val="cpReference"/>
        </w:rPr>
        <w:fldChar w:fldCharType="begin"/>
      </w:r>
      <w:r w:rsidR="005A436F" w:rsidRPr="00B257F8">
        <w:rPr>
          <w:rStyle w:val="cpReference"/>
          <w:lang w:val="en-GB"/>
        </w:rPr>
        <w:instrText xml:space="preserve"> REF  VSGitHubBranchesOverview \h  \* MERGEFORMAT </w:instrText>
      </w:r>
      <w:r w:rsidR="005A436F" w:rsidRPr="005A436F">
        <w:rPr>
          <w:rStyle w:val="cpReference"/>
        </w:rPr>
      </w:r>
      <w:r w:rsidR="005A436F" w:rsidRPr="005A436F">
        <w:rPr>
          <w:rStyle w:val="cpReference"/>
        </w:rPr>
        <w:fldChar w:fldCharType="separate"/>
      </w:r>
      <w:proofErr w:type="spellStart"/>
      <w:r w:rsidR="00722B75" w:rsidRPr="00722B75">
        <w:rPr>
          <w:rStyle w:val="cpReference"/>
        </w:rPr>
        <w:t>Figure</w:t>
      </w:r>
      <w:proofErr w:type="spellEnd"/>
      <w:r w:rsidR="00722B75" w:rsidRPr="00722B75">
        <w:rPr>
          <w:rStyle w:val="cpReference"/>
        </w:rPr>
        <w:t xml:space="preserve"> 17</w:t>
      </w:r>
      <w:r w:rsidR="005A436F" w:rsidRPr="005A436F">
        <w:rPr>
          <w:rStyle w:val="cpReference"/>
        </w:rPr>
        <w:fldChar w:fldCharType="end"/>
      </w:r>
      <w:r w:rsidRPr="005A436F">
        <w:rPr>
          <w:lang w:val="en-GB"/>
        </w:rPr>
        <w:t>)</w:t>
      </w:r>
    </w:p>
    <w:p w14:paraId="7AB39021" w14:textId="7CCAD050" w:rsidR="005A436F" w:rsidRDefault="005A436F" w:rsidP="00100CCA">
      <w:pPr>
        <w:pStyle w:val="cpStep"/>
        <w:numPr>
          <w:ilvl w:val="0"/>
          <w:numId w:val="11"/>
        </w:numPr>
        <w:rPr>
          <w:lang w:val="en-GB"/>
        </w:rPr>
      </w:pPr>
      <w:r w:rsidRPr="005A436F">
        <w:rPr>
          <w:lang w:val="en-GB"/>
        </w:rPr>
        <w:t>The work will be done on a separate branch and merged in after a review</w:t>
      </w:r>
      <w:r>
        <w:rPr>
          <w:lang w:val="en-GB"/>
        </w:rPr>
        <w:t>.</w:t>
      </w:r>
    </w:p>
    <w:p w14:paraId="0DA871B9" w14:textId="77FEB898" w:rsidR="00B257F8" w:rsidRDefault="00B257F8" w:rsidP="00100CCA">
      <w:pPr>
        <w:pStyle w:val="cpStep"/>
        <w:numPr>
          <w:ilvl w:val="0"/>
          <w:numId w:val="11"/>
        </w:numPr>
        <w:rPr>
          <w:lang w:val="en-GB"/>
        </w:rPr>
      </w:pPr>
      <w:r>
        <w:rPr>
          <w:lang w:val="en-GB"/>
        </w:rPr>
        <w:t>Right-click the “master” branch and select “New Local Branch From”. (</w:t>
      </w:r>
      <w:r w:rsidRPr="00B257F8">
        <w:rPr>
          <w:rStyle w:val="cpReference"/>
          <w:lang w:val="en-GB"/>
        </w:rPr>
        <w:t xml:space="preserve">See </w:t>
      </w:r>
      <w:r w:rsidRPr="00B257F8">
        <w:rPr>
          <w:rStyle w:val="cpReference"/>
        </w:rPr>
        <w:fldChar w:fldCharType="begin"/>
      </w:r>
      <w:r w:rsidRPr="00B257F8">
        <w:rPr>
          <w:rStyle w:val="cpReference"/>
        </w:rPr>
        <w:instrText xml:space="preserve"> REF  VSGitHubCreateNewBranch \h  \* MERGEFORMAT </w:instrText>
      </w:r>
      <w:r w:rsidRPr="00B257F8">
        <w:rPr>
          <w:rStyle w:val="cpReference"/>
        </w:rPr>
      </w:r>
      <w:r w:rsidRPr="00B257F8">
        <w:rPr>
          <w:rStyle w:val="cpReference"/>
        </w:rPr>
        <w:fldChar w:fldCharType="separate"/>
      </w:r>
      <w:proofErr w:type="spellStart"/>
      <w:r w:rsidR="00722B75" w:rsidRPr="00722B75">
        <w:rPr>
          <w:rStyle w:val="cpReference"/>
        </w:rPr>
        <w:t>Figure</w:t>
      </w:r>
      <w:proofErr w:type="spellEnd"/>
      <w:r w:rsidR="00722B75" w:rsidRPr="00722B75">
        <w:rPr>
          <w:rStyle w:val="cpReference"/>
        </w:rPr>
        <w:t xml:space="preserve"> 19</w:t>
      </w:r>
      <w:r w:rsidRPr="00B257F8">
        <w:rPr>
          <w:rStyle w:val="cpReference"/>
        </w:rPr>
        <w:fldChar w:fldCharType="end"/>
      </w:r>
      <w:r>
        <w:rPr>
          <w:lang w:val="en-GB"/>
        </w:rPr>
        <w:t>)</w:t>
      </w:r>
    </w:p>
    <w:p w14:paraId="371DBED7" w14:textId="626A38B4" w:rsidR="0067171C" w:rsidRDefault="0067171C" w:rsidP="00100CCA">
      <w:pPr>
        <w:pStyle w:val="cpStep"/>
        <w:numPr>
          <w:ilvl w:val="0"/>
          <w:numId w:val="11"/>
        </w:numPr>
        <w:rPr>
          <w:lang w:val="en-GB"/>
        </w:rPr>
      </w:pPr>
      <w:r>
        <w:rPr>
          <w:lang w:val="en-GB"/>
        </w:rPr>
        <w:t>You see the “Create a new branch” dialog. (</w:t>
      </w:r>
      <w:r w:rsidRPr="0067171C">
        <w:rPr>
          <w:rStyle w:val="cpReference"/>
          <w:lang w:val="en-GB"/>
        </w:rPr>
        <w:t xml:space="preserve">See </w:t>
      </w:r>
      <w:r w:rsidRPr="0067171C">
        <w:rPr>
          <w:rStyle w:val="cpReference"/>
        </w:rPr>
        <w:fldChar w:fldCharType="begin"/>
      </w:r>
      <w:r w:rsidRPr="0067171C">
        <w:rPr>
          <w:rStyle w:val="cpReference"/>
        </w:rPr>
        <w:instrText xml:space="preserve"> REF  VSGitHubCreateNewBranchDialog \h  \* MERGEFORMAT </w:instrText>
      </w:r>
      <w:r w:rsidRPr="0067171C">
        <w:rPr>
          <w:rStyle w:val="cpReference"/>
        </w:rPr>
      </w:r>
      <w:r w:rsidRPr="0067171C">
        <w:rPr>
          <w:rStyle w:val="cpReference"/>
        </w:rPr>
        <w:fldChar w:fldCharType="separate"/>
      </w:r>
      <w:proofErr w:type="spellStart"/>
      <w:r w:rsidR="00722B75" w:rsidRPr="00722B75">
        <w:rPr>
          <w:rStyle w:val="cpReference"/>
        </w:rPr>
        <w:t>Figure</w:t>
      </w:r>
      <w:proofErr w:type="spellEnd"/>
      <w:r w:rsidR="00722B75" w:rsidRPr="00722B75">
        <w:rPr>
          <w:rStyle w:val="cpReference"/>
        </w:rPr>
        <w:t xml:space="preserve"> 18</w:t>
      </w:r>
      <w:r w:rsidRPr="0067171C">
        <w:rPr>
          <w:rStyle w:val="cpReference"/>
        </w:rPr>
        <w:fldChar w:fldCharType="end"/>
      </w:r>
      <w:r>
        <w:rPr>
          <w:lang w:val="en-GB"/>
        </w:rPr>
        <w:t>)</w:t>
      </w:r>
    </w:p>
    <w:p w14:paraId="4415E535" w14:textId="69A3AF52" w:rsidR="0067171C" w:rsidRDefault="0067171C" w:rsidP="0067171C">
      <w:pPr>
        <w:pStyle w:val="cpStep"/>
        <w:numPr>
          <w:ilvl w:val="0"/>
          <w:numId w:val="0"/>
        </w:numPr>
        <w:ind w:left="1134" w:hanging="142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818311D" wp14:editId="4820CA98">
                <wp:simplePos x="0" y="0"/>
                <wp:positionH relativeFrom="column">
                  <wp:posOffset>3175</wp:posOffset>
                </wp:positionH>
                <wp:positionV relativeFrom="paragraph">
                  <wp:posOffset>237490</wp:posOffset>
                </wp:positionV>
                <wp:extent cx="4939665" cy="1697355"/>
                <wp:effectExtent l="0" t="0" r="13335" b="17145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1697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E411A2" w14:textId="3BBD66C8" w:rsidR="0067171C" w:rsidRDefault="0067171C" w:rsidP="0067171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1CE164" wp14:editId="7722EEAF">
                                  <wp:extent cx="2271945" cy="1396240"/>
                                  <wp:effectExtent l="0" t="0" r="0" b="0"/>
                                  <wp:docPr id="47" name="Picture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Picture 47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81811" cy="14023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851B0B" w14:textId="7ACEED5E" w:rsidR="0067171C" w:rsidRPr="00B06B9D" w:rsidRDefault="0067171C" w:rsidP="0067171C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34" w:name="VSGitHubCreateNewBranchDialog"/>
                            <w:r w:rsidRPr="00B06B9D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06B9D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22B75">
                              <w:rPr>
                                <w:noProof/>
                                <w:lang w:val="en-GB"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bookmarkEnd w:id="34"/>
                            <w:r w:rsidRPr="00B06B9D">
                              <w:rPr>
                                <w:lang w:val="en-GB"/>
                              </w:rPr>
                              <w:t>:</w:t>
                            </w:r>
                            <w:r w:rsidRPr="00B06B9D">
                              <w:rPr>
                                <w:lang w:val="en-GB"/>
                              </w:rPr>
                              <w:tab/>
                            </w:r>
                            <w:r>
                              <w:rPr>
                                <w:lang w:val="en-GB"/>
                              </w:rPr>
                              <w:t>Creating a new Branch dialog.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8311D" id="Text Box 43" o:spid="_x0000_s1043" type="#_x0000_t202" style="position:absolute;left:0;text-align:left;margin-left:.25pt;margin-top:18.7pt;width:388.95pt;height:133.6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" fillcolor="white [3201]" strokeweight=".5pt">
                <v:textbox>
                  <w:txbxContent>
                    <w:p w14:paraId="09E411A2" w14:textId="3BBD66C8" w:rsidR="0067171C" w:rsidRDefault="0067171C" w:rsidP="0067171C">
                      <w:r>
                        <w:rPr>
                          <w:noProof/>
                        </w:rPr>
                        <w:drawing>
                          <wp:inline distT="0" distB="0" distL="0" distR="0" wp14:anchorId="6C1CE164" wp14:editId="7722EEAF">
                            <wp:extent cx="2271945" cy="1396240"/>
                            <wp:effectExtent l="0" t="0" r="0" b="0"/>
                            <wp:docPr id="47" name="Picture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" name="Picture 47"/>
                                    <pic:cNvPicPr/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81811" cy="14023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D851B0B" w14:textId="7ACEED5E" w:rsidR="0067171C" w:rsidRPr="00B06B9D" w:rsidRDefault="0067171C" w:rsidP="0067171C">
                      <w:pPr>
                        <w:pStyle w:val="Caption"/>
                        <w:rPr>
                          <w:lang w:val="en-GB"/>
                        </w:rPr>
                      </w:pPr>
                      <w:bookmarkStart w:id="35" w:name="VSGitHubCreateNewBranchDialog"/>
                      <w:r w:rsidRPr="00B06B9D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06B9D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22B75">
                        <w:rPr>
                          <w:noProof/>
                          <w:lang w:val="en-GB"/>
                        </w:rPr>
                        <w:t>18</w:t>
                      </w:r>
                      <w:r>
                        <w:fldChar w:fldCharType="end"/>
                      </w:r>
                      <w:bookmarkEnd w:id="35"/>
                      <w:r w:rsidRPr="00B06B9D">
                        <w:rPr>
                          <w:lang w:val="en-GB"/>
                        </w:rPr>
                        <w:t>:</w:t>
                      </w:r>
                      <w:r w:rsidRPr="00B06B9D">
                        <w:rPr>
                          <w:lang w:val="en-GB"/>
                        </w:rPr>
                        <w:tab/>
                      </w:r>
                      <w:r>
                        <w:rPr>
                          <w:lang w:val="en-GB"/>
                        </w:rPr>
                        <w:t>Creating a new Branch dialog.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1FFAD83" wp14:editId="0661CCC8">
                <wp:simplePos x="0" y="0"/>
                <wp:positionH relativeFrom="column">
                  <wp:posOffset>-5223979</wp:posOffset>
                </wp:positionH>
                <wp:positionV relativeFrom="paragraph">
                  <wp:posOffset>375671</wp:posOffset>
                </wp:positionV>
                <wp:extent cx="4939665" cy="1948069"/>
                <wp:effectExtent l="0" t="0" r="13335" b="1460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19480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5BAA92" w14:textId="4FD5419E" w:rsidR="00B257F8" w:rsidRDefault="00777401" w:rsidP="00B257F8">
                            <w:r w:rsidRPr="0095061B">
                              <w:rPr>
                                <w:noProof/>
                              </w:rPr>
                              <w:drawing>
                                <wp:inline distT="0" distB="0" distL="0" distR="0" wp14:anchorId="43431D58" wp14:editId="00C995BC">
                                  <wp:extent cx="3288030" cy="1514475"/>
                                  <wp:effectExtent l="0" t="0" r="7620" b="9525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88030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7AB771B" w14:textId="210DCBAA" w:rsidR="00B257F8" w:rsidRPr="00B06B9D" w:rsidRDefault="00B257F8" w:rsidP="00B257F8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36" w:name="VSGitHubCreateNewBranch"/>
                            <w:r w:rsidRPr="00B06B9D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06B9D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22B75">
                              <w:rPr>
                                <w:noProof/>
                                <w:lang w:val="en-GB"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bookmarkEnd w:id="36"/>
                            <w:r w:rsidRPr="00B06B9D">
                              <w:rPr>
                                <w:lang w:val="en-GB"/>
                              </w:rPr>
                              <w:t>:</w:t>
                            </w:r>
                            <w:r w:rsidRPr="00B06B9D">
                              <w:rPr>
                                <w:lang w:val="en-GB"/>
                              </w:rPr>
                              <w:tab/>
                            </w:r>
                            <w:r>
                              <w:rPr>
                                <w:lang w:val="en-GB"/>
                              </w:rPr>
                              <w:t>Creating a new Branch.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FAD83" id="Text Box 39" o:spid="_x0000_s1044" type="#_x0000_t202" style="position:absolute;left:0;text-align:left;margin-left:-411.35pt;margin-top:29.6pt;width:388.95pt;height:153.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" fillcolor="white [3201]" strokeweight=".5pt">
                <v:textbox>
                  <w:txbxContent>
                    <w:p w14:paraId="505BAA92" w14:textId="4FD5419E" w:rsidR="00B257F8" w:rsidRDefault="00777401" w:rsidP="00B257F8">
                      <w:r w:rsidRPr="0095061B">
                        <w:rPr>
                          <w:noProof/>
                        </w:rPr>
                        <w:drawing>
                          <wp:inline distT="0" distB="0" distL="0" distR="0" wp14:anchorId="43431D58" wp14:editId="00C995BC">
                            <wp:extent cx="3288030" cy="1514475"/>
                            <wp:effectExtent l="0" t="0" r="7620" b="9525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88030" cy="1514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7AB771B" w14:textId="210DCBAA" w:rsidR="00B257F8" w:rsidRPr="00B06B9D" w:rsidRDefault="00B257F8" w:rsidP="00B257F8">
                      <w:pPr>
                        <w:pStyle w:val="Caption"/>
                        <w:rPr>
                          <w:lang w:val="en-GB"/>
                        </w:rPr>
                      </w:pPr>
                      <w:bookmarkStart w:id="37" w:name="VSGitHubCreateNewBranch"/>
                      <w:r w:rsidRPr="00B06B9D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06B9D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22B75">
                        <w:rPr>
                          <w:noProof/>
                          <w:lang w:val="en-GB"/>
                        </w:rPr>
                        <w:t>19</w:t>
                      </w:r>
                      <w:r>
                        <w:fldChar w:fldCharType="end"/>
                      </w:r>
                      <w:bookmarkEnd w:id="37"/>
                      <w:r w:rsidRPr="00B06B9D">
                        <w:rPr>
                          <w:lang w:val="en-GB"/>
                        </w:rPr>
                        <w:t>:</w:t>
                      </w:r>
                      <w:r w:rsidRPr="00B06B9D">
                        <w:rPr>
                          <w:lang w:val="en-GB"/>
                        </w:rPr>
                        <w:tab/>
                      </w:r>
                      <w:r>
                        <w:rPr>
                          <w:lang w:val="en-GB"/>
                        </w:rPr>
                        <w:t>Creating a new Branch.</w:t>
                      </w:r>
                    </w:p>
                  </w:txbxContent>
                </v:textbox>
              </v:shape>
            </w:pict>
          </mc:Fallback>
        </mc:AlternateContent>
      </w:r>
    </w:p>
    <w:p w14:paraId="6994BBA6" w14:textId="20B0BCCA" w:rsidR="0067171C" w:rsidRDefault="0067171C" w:rsidP="0067171C">
      <w:pPr>
        <w:pStyle w:val="cpStep"/>
        <w:numPr>
          <w:ilvl w:val="0"/>
          <w:numId w:val="0"/>
        </w:numPr>
        <w:ind w:left="1134" w:hanging="142"/>
        <w:rPr>
          <w:lang w:val="en-GB"/>
        </w:rPr>
      </w:pPr>
    </w:p>
    <w:p w14:paraId="3EDD64EC" w14:textId="63072A13" w:rsidR="001D6A2E" w:rsidRDefault="001D6A2E" w:rsidP="00100CCA">
      <w:pPr>
        <w:pStyle w:val="cpStep"/>
        <w:numPr>
          <w:ilvl w:val="0"/>
          <w:numId w:val="11"/>
        </w:numPr>
        <w:rPr>
          <w:lang w:val="en-GB"/>
        </w:rPr>
      </w:pPr>
      <w:r>
        <w:rPr>
          <w:lang w:val="en-GB"/>
        </w:rPr>
        <w:t>Enter a good Branch Name</w:t>
      </w:r>
      <w:r w:rsidR="0067171C">
        <w:rPr>
          <w:lang w:val="en-GB"/>
        </w:rPr>
        <w:t>.</w:t>
      </w:r>
      <w:r w:rsidR="00043326">
        <w:rPr>
          <w:lang w:val="en-GB"/>
        </w:rPr>
        <w:t xml:space="preserve"> (in the example it is “dev”).</w:t>
      </w:r>
    </w:p>
    <w:p w14:paraId="2CD3A442" w14:textId="63357806" w:rsidR="001D6A2E" w:rsidRDefault="001D6A2E" w:rsidP="00100CCA">
      <w:pPr>
        <w:pStyle w:val="cpStep"/>
        <w:numPr>
          <w:ilvl w:val="0"/>
          <w:numId w:val="11"/>
        </w:numPr>
        <w:rPr>
          <w:lang w:val="en-GB"/>
        </w:rPr>
      </w:pPr>
      <w:r>
        <w:rPr>
          <w:lang w:val="en-GB"/>
        </w:rPr>
        <w:t>Make sure that your branch is based on the “master”.</w:t>
      </w:r>
    </w:p>
    <w:p w14:paraId="154A6EA6" w14:textId="0D58C835" w:rsidR="001D6A2E" w:rsidRDefault="001D6A2E" w:rsidP="00100CCA">
      <w:pPr>
        <w:pStyle w:val="cpStep"/>
        <w:numPr>
          <w:ilvl w:val="0"/>
          <w:numId w:val="11"/>
        </w:numPr>
        <w:rPr>
          <w:lang w:val="en-GB"/>
        </w:rPr>
      </w:pPr>
      <w:r>
        <w:rPr>
          <w:lang w:val="en-GB"/>
        </w:rPr>
        <w:t xml:space="preserve">Also </w:t>
      </w:r>
      <w:r w:rsidR="00043326">
        <w:rPr>
          <w:lang w:val="en-GB"/>
        </w:rPr>
        <w:t>check out</w:t>
      </w:r>
      <w:r>
        <w:rPr>
          <w:lang w:val="en-GB"/>
        </w:rPr>
        <w:t xml:space="preserve"> your branch by checking “Checkout branch”.</w:t>
      </w:r>
    </w:p>
    <w:p w14:paraId="5B09ECE3" w14:textId="77777777" w:rsidR="0067171C" w:rsidRDefault="0067171C" w:rsidP="00142DFE">
      <w:pPr>
        <w:pStyle w:val="cpStep"/>
        <w:numPr>
          <w:ilvl w:val="0"/>
          <w:numId w:val="11"/>
        </w:numPr>
        <w:rPr>
          <w:lang w:val="en-GB"/>
        </w:rPr>
      </w:pPr>
      <w:r w:rsidRPr="0067171C">
        <w:rPr>
          <w:lang w:val="en-GB"/>
        </w:rPr>
        <w:t>Set the name to “dev” and click “Create”.</w:t>
      </w:r>
    </w:p>
    <w:p w14:paraId="533BC6F2" w14:textId="25604977" w:rsidR="0067171C" w:rsidRDefault="0095061B" w:rsidP="00142DFE">
      <w:pPr>
        <w:pStyle w:val="cpStep"/>
        <w:numPr>
          <w:ilvl w:val="0"/>
          <w:numId w:val="11"/>
        </w:numPr>
        <w:rPr>
          <w:lang w:val="en-GB"/>
        </w:rPr>
      </w:pPr>
      <w:r w:rsidRPr="0067171C">
        <w:rPr>
          <w:lang w:val="en-GB"/>
        </w:rPr>
        <w:t>The</w:t>
      </w:r>
      <w:r w:rsidR="002971A8" w:rsidRPr="0067171C">
        <w:rPr>
          <w:lang w:val="en-GB"/>
        </w:rPr>
        <w:t xml:space="preserve"> </w:t>
      </w:r>
      <w:r w:rsidRPr="0067171C">
        <w:rPr>
          <w:lang w:val="en-GB"/>
        </w:rPr>
        <w:t>new</w:t>
      </w:r>
      <w:r w:rsidR="002971A8" w:rsidRPr="0067171C">
        <w:rPr>
          <w:lang w:val="en-GB"/>
        </w:rPr>
        <w:t xml:space="preserve"> </w:t>
      </w:r>
      <w:r w:rsidRPr="0067171C">
        <w:rPr>
          <w:lang w:val="en-GB"/>
        </w:rPr>
        <w:t>branch</w:t>
      </w:r>
      <w:r w:rsidR="002971A8" w:rsidRPr="0067171C">
        <w:rPr>
          <w:lang w:val="en-GB"/>
        </w:rPr>
        <w:t xml:space="preserve"> </w:t>
      </w:r>
      <w:r w:rsidRPr="0067171C">
        <w:rPr>
          <w:lang w:val="en-GB"/>
        </w:rPr>
        <w:t>will</w:t>
      </w:r>
      <w:r w:rsidR="002971A8" w:rsidRPr="0067171C">
        <w:rPr>
          <w:lang w:val="en-GB"/>
        </w:rPr>
        <w:t xml:space="preserve"> </w:t>
      </w:r>
      <w:r w:rsidRPr="0067171C">
        <w:rPr>
          <w:lang w:val="en-GB"/>
        </w:rPr>
        <w:t>be</w:t>
      </w:r>
      <w:r w:rsidR="002971A8" w:rsidRPr="0067171C">
        <w:rPr>
          <w:lang w:val="en-GB"/>
        </w:rPr>
        <w:t xml:space="preserve"> </w:t>
      </w:r>
      <w:r w:rsidRPr="0067171C">
        <w:rPr>
          <w:lang w:val="en-GB"/>
        </w:rPr>
        <w:t>checked</w:t>
      </w:r>
      <w:r w:rsidR="002971A8" w:rsidRPr="0067171C">
        <w:rPr>
          <w:lang w:val="en-GB"/>
        </w:rPr>
        <w:t xml:space="preserve"> </w:t>
      </w:r>
      <w:r w:rsidRPr="0067171C">
        <w:rPr>
          <w:lang w:val="en-GB"/>
        </w:rPr>
        <w:t>out</w:t>
      </w:r>
      <w:r w:rsidR="002971A8" w:rsidRPr="0067171C">
        <w:rPr>
          <w:lang w:val="en-GB"/>
        </w:rPr>
        <w:t xml:space="preserve"> </w:t>
      </w:r>
      <w:r w:rsidRPr="0067171C">
        <w:rPr>
          <w:lang w:val="en-GB"/>
        </w:rPr>
        <w:t>after</w:t>
      </w:r>
      <w:r w:rsidR="002971A8" w:rsidRPr="0067171C">
        <w:rPr>
          <w:lang w:val="en-GB"/>
        </w:rPr>
        <w:t xml:space="preserve"> </w:t>
      </w:r>
      <w:r w:rsidRPr="0067171C">
        <w:rPr>
          <w:lang w:val="en-GB"/>
        </w:rPr>
        <w:t>creation.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67171C" w:rsidRPr="00C067C8" w14:paraId="281BA944" w14:textId="77777777" w:rsidTr="0067171C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6A70F43A" w14:textId="77777777" w:rsidR="0067171C" w:rsidRPr="006F38FD" w:rsidRDefault="0067171C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0A563428" w14:textId="77777777" w:rsidR="0067171C" w:rsidRPr="006F38FD" w:rsidRDefault="0067171C">
            <w:pPr>
              <w:pStyle w:val="cpSmallTip"/>
              <w:rPr>
                <w:lang w:val="en-GB"/>
              </w:rPr>
            </w:pPr>
          </w:p>
        </w:tc>
      </w:tr>
      <w:tr w:rsidR="0067171C" w:rsidRPr="0067171C" w14:paraId="372B3DC0" w14:textId="77777777" w:rsidTr="0067171C">
        <w:tc>
          <w:tcPr>
            <w:tcW w:w="1843" w:type="dxa"/>
            <w:tcBorders>
              <w:bottom w:val="nil"/>
            </w:tcBorders>
          </w:tcPr>
          <w:p w14:paraId="48395B29" w14:textId="77777777" w:rsidR="0067171C" w:rsidRDefault="0067171C">
            <w:pPr>
              <w:pStyle w:val="cpTip"/>
            </w:pPr>
            <w:r>
              <w:object w:dxaOrig="1995" w:dyaOrig="1530" w14:anchorId="45EB2ED8">
                <v:shape id="_x0000_i1031" type="#_x0000_t75" style="width:77.25pt;height:59.25pt" o:ole="" fillcolor="window">
                  <v:imagedata r:id="rId9" o:title=""/>
                </v:shape>
                <o:OLEObject Type="Embed" ProgID="PBrush" ShapeID="_x0000_i1031" DrawAspect="Content" ObjectID="_1743568162" r:id="rId41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20E4B842" w14:textId="77777777" w:rsidR="0067171C" w:rsidRDefault="0067171C">
            <w:pPr>
              <w:pStyle w:val="cpTip"/>
              <w:rPr>
                <w:lang w:val="en-GB"/>
              </w:rPr>
            </w:pPr>
            <w:r w:rsidRPr="0067171C">
              <w:rPr>
                <w:lang w:val="en-GB"/>
              </w:rPr>
              <w:t>Note that you can see the current branch and perform common options using the button at the bottom of the window</w:t>
            </w:r>
          </w:p>
          <w:p w14:paraId="5B6B1C58" w14:textId="466B4CD1" w:rsidR="003978C1" w:rsidRPr="0067171C" w:rsidRDefault="003978C1">
            <w:pPr>
              <w:pStyle w:val="cpTip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D6ED6FB" wp14:editId="518D24DC">
                  <wp:extent cx="2983489" cy="224809"/>
                  <wp:effectExtent l="0" t="0" r="7620" b="381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489" cy="224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71C" w:rsidRPr="0067171C" w14:paraId="17453624" w14:textId="77777777" w:rsidTr="0067171C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10ECCA2A" w14:textId="77777777" w:rsidR="0067171C" w:rsidRPr="0067171C" w:rsidRDefault="0067171C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671477CF" w14:textId="77777777" w:rsidR="0067171C" w:rsidRPr="0067171C" w:rsidRDefault="0067171C">
            <w:pPr>
              <w:pStyle w:val="cpSmallTip"/>
              <w:rPr>
                <w:lang w:val="en-GB"/>
              </w:rPr>
            </w:pPr>
          </w:p>
        </w:tc>
      </w:tr>
    </w:tbl>
    <w:p w14:paraId="2EC29B77" w14:textId="50835179" w:rsidR="0095061B" w:rsidRDefault="003978C1" w:rsidP="00A03A76">
      <w:pPr>
        <w:pStyle w:val="cpStep"/>
        <w:numPr>
          <w:ilvl w:val="0"/>
          <w:numId w:val="11"/>
        </w:num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82F5AE0" wp14:editId="7C73B2E6">
                <wp:simplePos x="0" y="0"/>
                <wp:positionH relativeFrom="column">
                  <wp:posOffset>-5228452</wp:posOffset>
                </wp:positionH>
                <wp:positionV relativeFrom="paragraph">
                  <wp:posOffset>52374</wp:posOffset>
                </wp:positionV>
                <wp:extent cx="4939665" cy="2544417"/>
                <wp:effectExtent l="0" t="0" r="13335" b="2794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25444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B8FB26" w14:textId="3DEA7AB3" w:rsidR="003978C1" w:rsidRDefault="003978C1" w:rsidP="003978C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7200BD" wp14:editId="6DF1E1DE">
                                  <wp:extent cx="1327868" cy="2202779"/>
                                  <wp:effectExtent l="0" t="0" r="5715" b="7620"/>
                                  <wp:docPr id="56" name="Picture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Picture 56"/>
                                          <pic:cNvPicPr/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40548" cy="22238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887CB47" w14:textId="4464B99A" w:rsidR="003978C1" w:rsidRPr="00B06B9D" w:rsidRDefault="003978C1" w:rsidP="003978C1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38" w:name="VSGitHubPushBranch"/>
                            <w:r w:rsidRPr="00B06B9D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06B9D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22B75">
                              <w:rPr>
                                <w:noProof/>
                                <w:lang w:val="en-GB"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bookmarkEnd w:id="38"/>
                            <w:r w:rsidRPr="00B06B9D">
                              <w:rPr>
                                <w:lang w:val="en-GB"/>
                              </w:rPr>
                              <w:t>:</w:t>
                            </w:r>
                            <w:r w:rsidRPr="00B06B9D">
                              <w:rPr>
                                <w:lang w:val="en-GB"/>
                              </w:rPr>
                              <w:tab/>
                            </w:r>
                            <w:r>
                              <w:rPr>
                                <w:lang w:val="en-GB"/>
                              </w:rPr>
                              <w:t>Pushing the new Branch towards GitHub Server.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F5AE0" id="Text Box 50" o:spid="_x0000_s1045" type="#_x0000_t202" style="position:absolute;left:0;text-align:left;margin-left:-411.7pt;margin-top:4.1pt;width:388.95pt;height:200.3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" fillcolor="white [3201]" strokeweight=".5pt">
                <v:textbox>
                  <w:txbxContent>
                    <w:p w14:paraId="49B8FB26" w14:textId="3DEA7AB3" w:rsidR="003978C1" w:rsidRDefault="003978C1" w:rsidP="003978C1">
                      <w:r>
                        <w:rPr>
                          <w:noProof/>
                        </w:rPr>
                        <w:drawing>
                          <wp:inline distT="0" distB="0" distL="0" distR="0" wp14:anchorId="677200BD" wp14:editId="6DF1E1DE">
                            <wp:extent cx="1327868" cy="2202779"/>
                            <wp:effectExtent l="0" t="0" r="5715" b="7620"/>
                            <wp:docPr id="56" name="Picture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" name="Picture 56"/>
                                    <pic:cNvPicPr/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40548" cy="22238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887CB47" w14:textId="4464B99A" w:rsidR="003978C1" w:rsidRPr="00B06B9D" w:rsidRDefault="003978C1" w:rsidP="003978C1">
                      <w:pPr>
                        <w:pStyle w:val="Caption"/>
                        <w:rPr>
                          <w:lang w:val="en-GB"/>
                        </w:rPr>
                      </w:pPr>
                      <w:bookmarkStart w:id="39" w:name="VSGitHubPushBranch"/>
                      <w:r w:rsidRPr="00B06B9D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06B9D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22B75">
                        <w:rPr>
                          <w:noProof/>
                          <w:lang w:val="en-GB"/>
                        </w:rPr>
                        <w:t>20</w:t>
                      </w:r>
                      <w:r>
                        <w:fldChar w:fldCharType="end"/>
                      </w:r>
                      <w:bookmarkEnd w:id="39"/>
                      <w:r w:rsidRPr="00B06B9D">
                        <w:rPr>
                          <w:lang w:val="en-GB"/>
                        </w:rPr>
                        <w:t>:</w:t>
                      </w:r>
                      <w:r w:rsidRPr="00B06B9D">
                        <w:rPr>
                          <w:lang w:val="en-GB"/>
                        </w:rPr>
                        <w:tab/>
                      </w:r>
                      <w:r>
                        <w:rPr>
                          <w:lang w:val="en-GB"/>
                        </w:rPr>
                        <w:t>Pushing the new Branch towards GitHub Server.</w:t>
                      </w:r>
                    </w:p>
                  </w:txbxContent>
                </v:textbox>
              </v:shape>
            </w:pict>
          </mc:Fallback>
        </mc:AlternateContent>
      </w:r>
      <w:r w:rsidRPr="003978C1">
        <w:rPr>
          <w:lang w:val="en-GB"/>
        </w:rPr>
        <w:t>Right-click the “dev” branch in the Git Repository screen and select “Push”</w:t>
      </w:r>
      <w:r w:rsidR="0095061B" w:rsidRPr="003978C1">
        <w:rPr>
          <w:lang w:val="en-GB"/>
        </w:rPr>
        <w:t>.</w:t>
      </w:r>
      <w:r w:rsidRPr="003978C1">
        <w:rPr>
          <w:lang w:val="en-GB"/>
        </w:rPr>
        <w:t xml:space="preserve"> </w:t>
      </w:r>
      <w:r w:rsidR="006F38FD">
        <w:rPr>
          <w:lang w:val="en-GB"/>
        </w:rPr>
        <w:t>T</w:t>
      </w:r>
      <w:r w:rsidR="0095061B" w:rsidRPr="003978C1">
        <w:rPr>
          <w:lang w:val="en-GB"/>
        </w:rPr>
        <w:t>his</w:t>
      </w:r>
      <w:r w:rsidR="002971A8" w:rsidRPr="003978C1">
        <w:rPr>
          <w:lang w:val="en-GB"/>
        </w:rPr>
        <w:t xml:space="preserve"> </w:t>
      </w:r>
      <w:r w:rsidR="0095061B" w:rsidRPr="003978C1">
        <w:rPr>
          <w:lang w:val="en-GB"/>
        </w:rPr>
        <w:t>will</w:t>
      </w:r>
      <w:r w:rsidR="002971A8" w:rsidRPr="003978C1">
        <w:rPr>
          <w:lang w:val="en-GB"/>
        </w:rPr>
        <w:t xml:space="preserve"> </w:t>
      </w:r>
      <w:r w:rsidR="0095061B" w:rsidRPr="003978C1">
        <w:rPr>
          <w:lang w:val="en-GB"/>
        </w:rPr>
        <w:t>push</w:t>
      </w:r>
      <w:r w:rsidR="002971A8" w:rsidRPr="003978C1">
        <w:rPr>
          <w:lang w:val="en-GB"/>
        </w:rPr>
        <w:t xml:space="preserve"> </w:t>
      </w:r>
      <w:r w:rsidR="0095061B" w:rsidRPr="003978C1">
        <w:rPr>
          <w:lang w:val="en-GB"/>
        </w:rPr>
        <w:t>the</w:t>
      </w:r>
      <w:r w:rsidR="002971A8" w:rsidRPr="003978C1">
        <w:rPr>
          <w:lang w:val="en-GB"/>
        </w:rPr>
        <w:t xml:space="preserve"> </w:t>
      </w:r>
      <w:r w:rsidR="0095061B" w:rsidRPr="003978C1">
        <w:rPr>
          <w:lang w:val="en-GB"/>
        </w:rPr>
        <w:t>locally</w:t>
      </w:r>
      <w:r w:rsidR="002971A8" w:rsidRPr="003978C1">
        <w:rPr>
          <w:lang w:val="en-GB"/>
        </w:rPr>
        <w:t xml:space="preserve"> </w:t>
      </w:r>
      <w:r w:rsidR="0095061B" w:rsidRPr="003978C1">
        <w:rPr>
          <w:lang w:val="en-GB"/>
        </w:rPr>
        <w:t>created</w:t>
      </w:r>
      <w:r w:rsidR="002971A8" w:rsidRPr="003978C1">
        <w:rPr>
          <w:lang w:val="en-GB"/>
        </w:rPr>
        <w:t xml:space="preserve"> </w:t>
      </w:r>
      <w:r w:rsidR="0095061B" w:rsidRPr="003978C1">
        <w:rPr>
          <w:lang w:val="en-GB"/>
        </w:rPr>
        <w:t>branch</w:t>
      </w:r>
      <w:r w:rsidR="002971A8" w:rsidRPr="003978C1">
        <w:rPr>
          <w:lang w:val="en-GB"/>
        </w:rPr>
        <w:t xml:space="preserve"> </w:t>
      </w:r>
      <w:r w:rsidR="0095061B" w:rsidRPr="003978C1">
        <w:rPr>
          <w:lang w:val="en-GB"/>
        </w:rPr>
        <w:t>to</w:t>
      </w:r>
      <w:r w:rsidR="002971A8" w:rsidRPr="003978C1">
        <w:rPr>
          <w:lang w:val="en-GB"/>
        </w:rPr>
        <w:t xml:space="preserve"> </w:t>
      </w:r>
      <w:r w:rsidR="0095061B" w:rsidRPr="003978C1">
        <w:rPr>
          <w:lang w:val="en-GB"/>
        </w:rPr>
        <w:t>the</w:t>
      </w:r>
      <w:r w:rsidR="002971A8" w:rsidRPr="003978C1">
        <w:rPr>
          <w:lang w:val="en-GB"/>
        </w:rPr>
        <w:t xml:space="preserve"> </w:t>
      </w:r>
      <w:r w:rsidR="0095061B" w:rsidRPr="003978C1">
        <w:rPr>
          <w:lang w:val="en-GB"/>
        </w:rPr>
        <w:t>server.</w:t>
      </w:r>
      <w:r w:rsidR="00866819">
        <w:rPr>
          <w:lang w:val="en-GB"/>
        </w:rPr>
        <w:t xml:space="preserve"> (</w:t>
      </w:r>
      <w:r w:rsidR="00866819" w:rsidRPr="00866819">
        <w:rPr>
          <w:rStyle w:val="cpReference"/>
          <w:lang w:val="en-GB"/>
        </w:rPr>
        <w:t xml:space="preserve">See </w:t>
      </w:r>
      <w:r w:rsidR="00866819" w:rsidRPr="00866819">
        <w:rPr>
          <w:rStyle w:val="cpReference"/>
        </w:rPr>
        <w:fldChar w:fldCharType="begin"/>
      </w:r>
      <w:r w:rsidR="00866819" w:rsidRPr="006F38FD">
        <w:rPr>
          <w:rStyle w:val="cpReference"/>
          <w:lang w:val="en-GB"/>
        </w:rPr>
        <w:instrText xml:space="preserve"> REF  VSGitHubPushBranch \h  \* MERGEFORMAT </w:instrText>
      </w:r>
      <w:r w:rsidR="00866819" w:rsidRPr="00866819">
        <w:rPr>
          <w:rStyle w:val="cpReference"/>
        </w:rPr>
      </w:r>
      <w:r w:rsidR="00866819" w:rsidRPr="00866819">
        <w:rPr>
          <w:rStyle w:val="cpReference"/>
        </w:rPr>
        <w:fldChar w:fldCharType="separate"/>
      </w:r>
      <w:proofErr w:type="spellStart"/>
      <w:r w:rsidR="00722B75" w:rsidRPr="00722B75">
        <w:rPr>
          <w:rStyle w:val="cpReference"/>
        </w:rPr>
        <w:t>Figure</w:t>
      </w:r>
      <w:proofErr w:type="spellEnd"/>
      <w:r w:rsidR="00722B75" w:rsidRPr="00722B75">
        <w:rPr>
          <w:rStyle w:val="cpReference"/>
        </w:rPr>
        <w:t xml:space="preserve"> 20</w:t>
      </w:r>
      <w:r w:rsidR="00866819" w:rsidRPr="00866819">
        <w:rPr>
          <w:rStyle w:val="cpReference"/>
        </w:rPr>
        <w:fldChar w:fldCharType="end"/>
      </w:r>
      <w:r w:rsidR="00866819">
        <w:rPr>
          <w:lang w:val="en-GB"/>
        </w:rPr>
        <w:t>)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6F38FD" w14:paraId="109F7CC5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44631BBC" w14:textId="77777777" w:rsidR="006F38FD" w:rsidRDefault="006F38FD">
            <w:pPr>
              <w:pStyle w:val="cpSmallTip"/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292BCE8B" w14:textId="77777777" w:rsidR="006F38FD" w:rsidRDefault="006F38FD">
            <w:pPr>
              <w:pStyle w:val="cpSmallTip"/>
            </w:pPr>
          </w:p>
        </w:tc>
      </w:tr>
      <w:tr w:rsidR="006F38FD" w:rsidRPr="00C067C8" w14:paraId="16745CCE" w14:textId="77777777">
        <w:tc>
          <w:tcPr>
            <w:tcW w:w="1843" w:type="dxa"/>
            <w:tcBorders>
              <w:bottom w:val="nil"/>
            </w:tcBorders>
          </w:tcPr>
          <w:p w14:paraId="518255FA" w14:textId="77777777" w:rsidR="006F38FD" w:rsidRDefault="006F38FD">
            <w:pPr>
              <w:pStyle w:val="cpTip"/>
            </w:pPr>
            <w:r>
              <w:object w:dxaOrig="1995" w:dyaOrig="1530" w14:anchorId="6EFB93D4">
                <v:shape id="_x0000_i1032" type="#_x0000_t75" style="width:77.25pt;height:59.25pt" o:ole="" fillcolor="window">
                  <v:imagedata r:id="rId9" o:title=""/>
                </v:shape>
                <o:OLEObject Type="Embed" ProgID="PBrush" ShapeID="_x0000_i1032" DrawAspect="Content" ObjectID="_1743568163" r:id="rId44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10292B72" w14:textId="122059E6" w:rsidR="006F38FD" w:rsidRPr="006F38FD" w:rsidRDefault="006F38FD" w:rsidP="006F38FD">
            <w:pPr>
              <w:pStyle w:val="cpTip"/>
              <w:rPr>
                <w:lang w:val="en-GB"/>
              </w:rPr>
            </w:pPr>
            <w:r w:rsidRPr="006F38FD">
              <w:rPr>
                <w:lang w:val="en-GB"/>
              </w:rPr>
              <w:t>From here on, we c</w:t>
            </w:r>
            <w:r>
              <w:rPr>
                <w:lang w:val="en-GB"/>
              </w:rPr>
              <w:t>an change the code.</w:t>
            </w:r>
          </w:p>
        </w:tc>
      </w:tr>
      <w:tr w:rsidR="006F38FD" w:rsidRPr="00C067C8" w14:paraId="206B050C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0918FAA5" w14:textId="77777777" w:rsidR="006F38FD" w:rsidRPr="006F38FD" w:rsidRDefault="006F38FD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1E543B13" w14:textId="77777777" w:rsidR="006F38FD" w:rsidRPr="006F38FD" w:rsidRDefault="006F38FD">
            <w:pPr>
              <w:pStyle w:val="cpSmallTip"/>
              <w:rPr>
                <w:lang w:val="en-GB"/>
              </w:rPr>
            </w:pPr>
          </w:p>
        </w:tc>
      </w:tr>
    </w:tbl>
    <w:p w14:paraId="0A055A40" w14:textId="34F6D22D" w:rsidR="0095061B" w:rsidRDefault="0095061B" w:rsidP="006F38FD">
      <w:pPr>
        <w:pStyle w:val="cpStep"/>
        <w:rPr>
          <w:lang w:val="en-GB"/>
        </w:rPr>
      </w:pPr>
      <w:r w:rsidRPr="006B7507">
        <w:rPr>
          <w:lang w:val="en-GB"/>
        </w:rPr>
        <w:t>From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Solution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Explorer,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search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for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“_layout”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and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open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the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_</w:t>
      </w:r>
      <w:proofErr w:type="spellStart"/>
      <w:r w:rsidRPr="006B7507">
        <w:rPr>
          <w:lang w:val="en-GB"/>
        </w:rPr>
        <w:t>Layout.cshtml</w:t>
      </w:r>
      <w:proofErr w:type="spellEnd"/>
      <w:r w:rsidR="002971A8">
        <w:rPr>
          <w:lang w:val="en-GB"/>
        </w:rPr>
        <w:t xml:space="preserve"> </w:t>
      </w:r>
      <w:r w:rsidRPr="006B7507">
        <w:rPr>
          <w:lang w:val="en-GB"/>
        </w:rPr>
        <w:t>from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the</w:t>
      </w:r>
      <w:r w:rsidR="002971A8">
        <w:rPr>
          <w:lang w:val="en-GB"/>
        </w:rPr>
        <w:t xml:space="preserve"> </w:t>
      </w:r>
      <w:proofErr w:type="spellStart"/>
      <w:r w:rsidRPr="006B7507">
        <w:rPr>
          <w:lang w:val="en-GB"/>
        </w:rPr>
        <w:t>PartsUnlimitedWebsite</w:t>
      </w:r>
      <w:proofErr w:type="spellEnd"/>
      <w:r w:rsidR="002971A8">
        <w:rPr>
          <w:lang w:val="en-GB"/>
        </w:rPr>
        <w:t xml:space="preserve"> </w:t>
      </w:r>
      <w:r w:rsidRPr="006B7507">
        <w:rPr>
          <w:lang w:val="en-GB"/>
        </w:rPr>
        <w:t>project.</w:t>
      </w:r>
      <w:r w:rsidR="006F38FD">
        <w:rPr>
          <w:lang w:val="en-GB"/>
        </w:rPr>
        <w:t xml:space="preserve"> (</w:t>
      </w:r>
      <w:r w:rsidR="007F492B" w:rsidRPr="007F492B">
        <w:rPr>
          <w:rStyle w:val="cpReference"/>
        </w:rPr>
        <w:t xml:space="preserve">See </w:t>
      </w:r>
      <w:r w:rsidR="007F492B" w:rsidRPr="007F492B">
        <w:rPr>
          <w:rStyle w:val="cpReference"/>
        </w:rPr>
        <w:fldChar w:fldCharType="begin"/>
      </w:r>
      <w:r w:rsidR="007F492B" w:rsidRPr="007F492B">
        <w:rPr>
          <w:rStyle w:val="cpReference"/>
        </w:rPr>
        <w:instrText xml:space="preserve"> REF  SubjectToChange \h  \* MERGEFORMAT </w:instrText>
      </w:r>
      <w:r w:rsidR="007F492B" w:rsidRPr="007F492B">
        <w:rPr>
          <w:rStyle w:val="cpReference"/>
        </w:rPr>
      </w:r>
      <w:r w:rsidR="007F492B" w:rsidRPr="007F492B">
        <w:rPr>
          <w:rStyle w:val="cpReference"/>
        </w:rPr>
        <w:fldChar w:fldCharType="separate"/>
      </w:r>
      <w:proofErr w:type="spellStart"/>
      <w:r w:rsidR="00722B75" w:rsidRPr="00722B75">
        <w:rPr>
          <w:rStyle w:val="cpReference"/>
        </w:rPr>
        <w:t>Figure</w:t>
      </w:r>
      <w:proofErr w:type="spellEnd"/>
      <w:r w:rsidR="00722B75" w:rsidRPr="00722B75">
        <w:rPr>
          <w:rStyle w:val="cpReference"/>
        </w:rPr>
        <w:t xml:space="preserve"> 22</w:t>
      </w:r>
      <w:r w:rsidR="007F492B" w:rsidRPr="007F492B">
        <w:rPr>
          <w:rStyle w:val="cpReference"/>
        </w:rPr>
        <w:fldChar w:fldCharType="end"/>
      </w:r>
      <w:r w:rsidR="006F38FD">
        <w:rPr>
          <w:lang w:val="en-GB"/>
        </w:rPr>
        <w:t>)</w:t>
      </w:r>
    </w:p>
    <w:p w14:paraId="1E244EA9" w14:textId="45337ADA" w:rsidR="006F38FD" w:rsidRDefault="007F492B" w:rsidP="006F38FD">
      <w:pPr>
        <w:pStyle w:val="cpStep"/>
        <w:numPr>
          <w:ilvl w:val="0"/>
          <w:numId w:val="0"/>
        </w:numPr>
        <w:ind w:left="1134" w:hanging="142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4173D48" wp14:editId="2EB6F8E2">
                <wp:simplePos x="0" y="0"/>
                <wp:positionH relativeFrom="column">
                  <wp:posOffset>-5224145</wp:posOffset>
                </wp:positionH>
                <wp:positionV relativeFrom="paragraph">
                  <wp:posOffset>610870</wp:posOffset>
                </wp:positionV>
                <wp:extent cx="4939665" cy="1323975"/>
                <wp:effectExtent l="0" t="0" r="13335" b="285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1323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194F16" w14:textId="0F626026" w:rsidR="007F492B" w:rsidRDefault="007F492B" w:rsidP="007F492B">
                            <w:r w:rsidRPr="0095061B">
                              <w:rPr>
                                <w:noProof/>
                              </w:rPr>
                              <w:drawing>
                                <wp:inline distT="0" distB="0" distL="0" distR="0" wp14:anchorId="4C0F576A" wp14:editId="6E638BB3">
                                  <wp:extent cx="4750435" cy="1054036"/>
                                  <wp:effectExtent l="0" t="0" r="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50435" cy="10540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CFBCF50" w14:textId="6C1122F1" w:rsidR="007F492B" w:rsidRPr="00B06B9D" w:rsidRDefault="007F492B" w:rsidP="007F492B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40" w:name="CodeChange"/>
                            <w:r w:rsidRPr="00B06B9D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06B9D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22B75">
                              <w:rPr>
                                <w:noProof/>
                                <w:lang w:val="en-GB"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bookmarkEnd w:id="40"/>
                            <w:r w:rsidRPr="00B06B9D">
                              <w:rPr>
                                <w:lang w:val="en-GB"/>
                              </w:rPr>
                              <w:t>:</w:t>
                            </w:r>
                            <w:r w:rsidRPr="00B06B9D">
                              <w:rPr>
                                <w:lang w:val="en-GB"/>
                              </w:rPr>
                              <w:tab/>
                            </w:r>
                            <w:r w:rsidR="00DF201E">
                              <w:rPr>
                                <w:lang w:val="en-GB"/>
                              </w:rPr>
                              <w:t>Changing some text / code / information</w:t>
                            </w:r>
                            <w:r>
                              <w:rPr>
                                <w:lang w:val="en-GB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73D48" id="Text Box 25" o:spid="_x0000_s1046" type="#_x0000_t202" style="position:absolute;left:0;text-align:left;margin-left:-411.35pt;margin-top:48.1pt;width:388.95pt;height:104.2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" fillcolor="white [3201]" strokeweight=".5pt">
                <v:textbox>
                  <w:txbxContent>
                    <w:p w14:paraId="33194F16" w14:textId="0F626026" w:rsidR="007F492B" w:rsidRDefault="007F492B" w:rsidP="007F492B">
                      <w:r w:rsidRPr="0095061B">
                        <w:rPr>
                          <w:noProof/>
                        </w:rPr>
                        <w:drawing>
                          <wp:inline distT="0" distB="0" distL="0" distR="0" wp14:anchorId="4C0F576A" wp14:editId="6E638BB3">
                            <wp:extent cx="4750435" cy="1054036"/>
                            <wp:effectExtent l="0" t="0" r="0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50435" cy="10540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CFBCF50" w14:textId="6C1122F1" w:rsidR="007F492B" w:rsidRPr="00B06B9D" w:rsidRDefault="007F492B" w:rsidP="007F492B">
                      <w:pPr>
                        <w:pStyle w:val="Caption"/>
                        <w:rPr>
                          <w:lang w:val="en-GB"/>
                        </w:rPr>
                      </w:pPr>
                      <w:bookmarkStart w:id="41" w:name="CodeChange"/>
                      <w:r w:rsidRPr="00B06B9D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06B9D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22B75">
                        <w:rPr>
                          <w:noProof/>
                          <w:lang w:val="en-GB"/>
                        </w:rPr>
                        <w:t>21</w:t>
                      </w:r>
                      <w:r>
                        <w:fldChar w:fldCharType="end"/>
                      </w:r>
                      <w:bookmarkEnd w:id="41"/>
                      <w:r w:rsidRPr="00B06B9D">
                        <w:rPr>
                          <w:lang w:val="en-GB"/>
                        </w:rPr>
                        <w:t>:</w:t>
                      </w:r>
                      <w:r w:rsidRPr="00B06B9D">
                        <w:rPr>
                          <w:lang w:val="en-GB"/>
                        </w:rPr>
                        <w:tab/>
                      </w:r>
                      <w:r w:rsidR="00DF201E">
                        <w:rPr>
                          <w:lang w:val="en-GB"/>
                        </w:rPr>
                        <w:t>Changing some text / code / information</w:t>
                      </w:r>
                      <w:r>
                        <w:rPr>
                          <w:lang w:val="en-GB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6F38FD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C4BB2F2" wp14:editId="7ACF28F2">
                <wp:simplePos x="0" y="0"/>
                <wp:positionH relativeFrom="column">
                  <wp:posOffset>-4445</wp:posOffset>
                </wp:positionH>
                <wp:positionV relativeFrom="paragraph">
                  <wp:posOffset>205105</wp:posOffset>
                </wp:positionV>
                <wp:extent cx="4939665" cy="3057525"/>
                <wp:effectExtent l="0" t="0" r="13335" b="2857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3057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8793D5" w14:textId="107CBCF5" w:rsidR="006F38FD" w:rsidRDefault="006F38FD" w:rsidP="006F38FD">
                            <w:r w:rsidRPr="0095061B">
                              <w:rPr>
                                <w:noProof/>
                              </w:rPr>
                              <w:drawing>
                                <wp:inline distT="0" distB="0" distL="0" distR="0" wp14:anchorId="472F15B6" wp14:editId="7460B6FD">
                                  <wp:extent cx="3363595" cy="2734945"/>
                                  <wp:effectExtent l="0" t="0" r="8255" b="8255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63595" cy="27349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3F3BA7" w14:textId="7A2E9D22" w:rsidR="006F38FD" w:rsidRPr="00B06B9D" w:rsidRDefault="006F38FD" w:rsidP="006F38FD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42" w:name="SubjectToChange"/>
                            <w:r w:rsidRPr="00B06B9D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06B9D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22B75">
                              <w:rPr>
                                <w:noProof/>
                                <w:lang w:val="en-GB"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bookmarkEnd w:id="42"/>
                            <w:r w:rsidRPr="00B06B9D">
                              <w:rPr>
                                <w:lang w:val="en-GB"/>
                              </w:rPr>
                              <w:t>:</w:t>
                            </w:r>
                            <w:r w:rsidRPr="00B06B9D">
                              <w:rPr>
                                <w:lang w:val="en-GB"/>
                              </w:rPr>
                              <w:tab/>
                            </w:r>
                            <w:r w:rsidR="007F492B">
                              <w:rPr>
                                <w:lang w:val="en-GB"/>
                              </w:rPr>
                              <w:t>Select a file and change something in 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BB2F2" id="Text Box 23" o:spid="_x0000_s1047" type="#_x0000_t202" style="position:absolute;left:0;text-align:left;margin-left:-.35pt;margin-top:16.15pt;width:388.95pt;height:240.7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" fillcolor="white [3201]" strokeweight=".5pt">
                <v:textbox>
                  <w:txbxContent>
                    <w:p w14:paraId="7D8793D5" w14:textId="107CBCF5" w:rsidR="006F38FD" w:rsidRDefault="006F38FD" w:rsidP="006F38FD">
                      <w:r w:rsidRPr="0095061B">
                        <w:rPr>
                          <w:noProof/>
                        </w:rPr>
                        <w:drawing>
                          <wp:inline distT="0" distB="0" distL="0" distR="0" wp14:anchorId="472F15B6" wp14:editId="7460B6FD">
                            <wp:extent cx="3363595" cy="2734945"/>
                            <wp:effectExtent l="0" t="0" r="8255" b="8255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63595" cy="27349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3F3BA7" w14:textId="7A2E9D22" w:rsidR="006F38FD" w:rsidRPr="00B06B9D" w:rsidRDefault="006F38FD" w:rsidP="006F38FD">
                      <w:pPr>
                        <w:pStyle w:val="Caption"/>
                        <w:rPr>
                          <w:lang w:val="en-GB"/>
                        </w:rPr>
                      </w:pPr>
                      <w:bookmarkStart w:id="43" w:name="SubjectToChange"/>
                      <w:r w:rsidRPr="00B06B9D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06B9D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22B75">
                        <w:rPr>
                          <w:noProof/>
                          <w:lang w:val="en-GB"/>
                        </w:rPr>
                        <w:t>22</w:t>
                      </w:r>
                      <w:r>
                        <w:fldChar w:fldCharType="end"/>
                      </w:r>
                      <w:bookmarkEnd w:id="43"/>
                      <w:r w:rsidRPr="00B06B9D">
                        <w:rPr>
                          <w:lang w:val="en-GB"/>
                        </w:rPr>
                        <w:t>:</w:t>
                      </w:r>
                      <w:r w:rsidRPr="00B06B9D">
                        <w:rPr>
                          <w:lang w:val="en-GB"/>
                        </w:rPr>
                        <w:tab/>
                      </w:r>
                      <w:r w:rsidR="007F492B">
                        <w:rPr>
                          <w:lang w:val="en-GB"/>
                        </w:rPr>
                        <w:t>Select a file and change something in it.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B6577AF" w14:textId="65779892" w:rsidR="006F38FD" w:rsidRPr="006B7507" w:rsidRDefault="006F38FD" w:rsidP="006F38FD">
      <w:pPr>
        <w:pStyle w:val="cpStep"/>
        <w:numPr>
          <w:ilvl w:val="0"/>
          <w:numId w:val="0"/>
        </w:numPr>
        <w:ind w:left="1134" w:hanging="142"/>
        <w:rPr>
          <w:lang w:val="en-GB"/>
        </w:rPr>
      </w:pPr>
    </w:p>
    <w:p w14:paraId="3AAF288D" w14:textId="0027CBDA" w:rsidR="00BD3372" w:rsidRDefault="0095061B" w:rsidP="007F492B">
      <w:pPr>
        <w:pStyle w:val="cpStep"/>
        <w:rPr>
          <w:lang w:val="en-GB"/>
        </w:rPr>
      </w:pPr>
      <w:r w:rsidRPr="006B7507">
        <w:rPr>
          <w:lang w:val="en-GB"/>
        </w:rPr>
        <w:t>Add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“v2.0”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to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the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h1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tag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text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and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Save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the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file.</w:t>
      </w:r>
      <w:r w:rsidR="007F492B">
        <w:rPr>
          <w:lang w:val="en-GB"/>
        </w:rPr>
        <w:t xml:space="preserve"> (</w:t>
      </w:r>
      <w:r w:rsidR="007F492B" w:rsidRPr="007F492B">
        <w:rPr>
          <w:rStyle w:val="cpReference"/>
          <w:lang w:val="en-GB"/>
        </w:rPr>
        <w:t xml:space="preserve">See </w:t>
      </w:r>
      <w:r w:rsidR="007F492B" w:rsidRPr="007F492B">
        <w:rPr>
          <w:rStyle w:val="cpReference"/>
        </w:rPr>
        <w:fldChar w:fldCharType="begin"/>
      </w:r>
      <w:r w:rsidR="007F492B" w:rsidRPr="007F492B">
        <w:rPr>
          <w:rStyle w:val="cpReference"/>
        </w:rPr>
        <w:instrText xml:space="preserve"> REF  CodeChange \h  \* MERGEFORMAT </w:instrText>
      </w:r>
      <w:r w:rsidR="007F492B" w:rsidRPr="007F492B">
        <w:rPr>
          <w:rStyle w:val="cpReference"/>
        </w:rPr>
      </w:r>
      <w:r w:rsidR="007F492B" w:rsidRPr="007F492B">
        <w:rPr>
          <w:rStyle w:val="cpReference"/>
        </w:rPr>
        <w:fldChar w:fldCharType="separate"/>
      </w:r>
      <w:proofErr w:type="spellStart"/>
      <w:r w:rsidR="00722B75" w:rsidRPr="00722B75">
        <w:rPr>
          <w:rStyle w:val="cpReference"/>
        </w:rPr>
        <w:t>Figure</w:t>
      </w:r>
      <w:proofErr w:type="spellEnd"/>
      <w:r w:rsidR="00722B75" w:rsidRPr="00722B75">
        <w:rPr>
          <w:rStyle w:val="cpReference"/>
        </w:rPr>
        <w:t xml:space="preserve"> 21</w:t>
      </w:r>
      <w:r w:rsidR="007F492B" w:rsidRPr="007F492B">
        <w:rPr>
          <w:rStyle w:val="cpReference"/>
        </w:rPr>
        <w:fldChar w:fldCharType="end"/>
      </w:r>
      <w:r w:rsidR="007F492B">
        <w:rPr>
          <w:lang w:val="en-GB"/>
        </w:rPr>
        <w:t>)</w:t>
      </w:r>
    </w:p>
    <w:p w14:paraId="245361D7" w14:textId="77777777" w:rsidR="00BD3372" w:rsidRDefault="00BD3372">
      <w:pPr>
        <w:rPr>
          <w:lang w:val="en-GB"/>
        </w:rPr>
      </w:pPr>
      <w:r>
        <w:rPr>
          <w:lang w:val="en-GB"/>
        </w:rPr>
        <w:br w:type="page"/>
      </w:r>
    </w:p>
    <w:p w14:paraId="3C929BAD" w14:textId="3480D8B0" w:rsidR="0095061B" w:rsidRDefault="00BD3372" w:rsidP="00BD3372">
      <w:pPr>
        <w:pStyle w:val="cpStep"/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8ED00BC" wp14:editId="3DAB6788">
                <wp:simplePos x="0" y="0"/>
                <wp:positionH relativeFrom="column">
                  <wp:posOffset>-5224145</wp:posOffset>
                </wp:positionH>
                <wp:positionV relativeFrom="paragraph">
                  <wp:posOffset>33654</wp:posOffset>
                </wp:positionV>
                <wp:extent cx="4939665" cy="2333625"/>
                <wp:effectExtent l="0" t="0" r="13335" b="2857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2333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5CAA5D" w14:textId="215ACA25" w:rsidR="00BD3372" w:rsidRDefault="00BD3372" w:rsidP="00BD337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09A198" wp14:editId="18AB12FA">
                                  <wp:extent cx="2548800" cy="1857600"/>
                                  <wp:effectExtent l="0" t="0" r="4445" b="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Picture 41"/>
                                          <pic:cNvPicPr/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48800" cy="1857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008F26" w14:textId="42F7AEEE" w:rsidR="00BD3372" w:rsidRPr="00B06B9D" w:rsidRDefault="00BD3372" w:rsidP="00BD3372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44" w:name="SelectGitChanges"/>
                            <w:r w:rsidRPr="00B06B9D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06B9D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22B75">
                              <w:rPr>
                                <w:noProof/>
                                <w:lang w:val="en-GB"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bookmarkEnd w:id="44"/>
                            <w:r w:rsidRPr="00B06B9D">
                              <w:rPr>
                                <w:lang w:val="en-GB"/>
                              </w:rPr>
                              <w:t>:</w:t>
                            </w:r>
                            <w:r w:rsidRPr="00B06B9D">
                              <w:rPr>
                                <w:lang w:val="en-GB"/>
                              </w:rPr>
                              <w:tab/>
                            </w:r>
                            <w:r w:rsidR="008C3634">
                              <w:rPr>
                                <w:lang w:val="en-GB"/>
                              </w:rPr>
                              <w:t>Looking at the changes that are done</w:t>
                            </w:r>
                            <w:r>
                              <w:rPr>
                                <w:lang w:val="en-GB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D00BC" id="Text Box 30" o:spid="_x0000_s1048" type="#_x0000_t202" style="position:absolute;left:0;text-align:left;margin-left:-411.35pt;margin-top:2.65pt;width:388.95pt;height:183.7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" fillcolor="white [3201]" strokeweight=".5pt">
                <v:textbox>
                  <w:txbxContent>
                    <w:p w14:paraId="655CAA5D" w14:textId="215ACA25" w:rsidR="00BD3372" w:rsidRDefault="00BD3372" w:rsidP="00BD3372">
                      <w:r>
                        <w:rPr>
                          <w:noProof/>
                        </w:rPr>
                        <w:drawing>
                          <wp:inline distT="0" distB="0" distL="0" distR="0" wp14:anchorId="3309A198" wp14:editId="18AB12FA">
                            <wp:extent cx="2548800" cy="1857600"/>
                            <wp:effectExtent l="0" t="0" r="4445" b="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Picture 41"/>
                                    <pic:cNvPicPr/>
                                  </pic:nvPicPr>
                                  <pic:blipFill>
                                    <a:blip r:embed="rId4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48800" cy="1857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008F26" w14:textId="42F7AEEE" w:rsidR="00BD3372" w:rsidRPr="00B06B9D" w:rsidRDefault="00BD3372" w:rsidP="00BD3372">
                      <w:pPr>
                        <w:pStyle w:val="Caption"/>
                        <w:rPr>
                          <w:lang w:val="en-GB"/>
                        </w:rPr>
                      </w:pPr>
                      <w:bookmarkStart w:id="45" w:name="SelectGitChanges"/>
                      <w:r w:rsidRPr="00B06B9D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06B9D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22B75">
                        <w:rPr>
                          <w:noProof/>
                          <w:lang w:val="en-GB"/>
                        </w:rPr>
                        <w:t>23</w:t>
                      </w:r>
                      <w:r>
                        <w:fldChar w:fldCharType="end"/>
                      </w:r>
                      <w:bookmarkEnd w:id="45"/>
                      <w:r w:rsidRPr="00B06B9D">
                        <w:rPr>
                          <w:lang w:val="en-GB"/>
                        </w:rPr>
                        <w:t>:</w:t>
                      </w:r>
                      <w:r w:rsidRPr="00B06B9D">
                        <w:rPr>
                          <w:lang w:val="en-GB"/>
                        </w:rPr>
                        <w:tab/>
                      </w:r>
                      <w:r w:rsidR="008C3634">
                        <w:rPr>
                          <w:lang w:val="en-GB"/>
                        </w:rPr>
                        <w:t>Looking at the changes that are done</w:t>
                      </w:r>
                      <w:r>
                        <w:rPr>
                          <w:lang w:val="en-GB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95061B" w:rsidRPr="006B7507">
        <w:rPr>
          <w:lang w:val="en-GB"/>
        </w:rPr>
        <w:t>In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Team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Explorer,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switch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to</w:t>
      </w:r>
      <w:r w:rsidR="002971A8">
        <w:rPr>
          <w:lang w:val="en-GB"/>
        </w:rPr>
        <w:t xml:space="preserve"> </w:t>
      </w:r>
      <w:r>
        <w:rPr>
          <w:lang w:val="en-GB"/>
        </w:rPr>
        <w:t>“Git Changes”</w:t>
      </w:r>
      <w:r w:rsidR="0095061B" w:rsidRPr="006B7507">
        <w:rPr>
          <w:lang w:val="en-GB"/>
        </w:rPr>
        <w:t>.</w:t>
      </w:r>
      <w:r>
        <w:rPr>
          <w:lang w:val="en-GB"/>
        </w:rPr>
        <w:t xml:space="preserve"> (</w:t>
      </w:r>
      <w:r w:rsidRPr="00BD3372">
        <w:rPr>
          <w:rStyle w:val="cpReference"/>
          <w:lang w:val="en-GB"/>
        </w:rPr>
        <w:t xml:space="preserve">See </w:t>
      </w:r>
      <w:r w:rsidRPr="00BD3372">
        <w:rPr>
          <w:rStyle w:val="cpReference"/>
        </w:rPr>
        <w:fldChar w:fldCharType="begin"/>
      </w:r>
      <w:r w:rsidRPr="00BD3372">
        <w:rPr>
          <w:rStyle w:val="cpReference"/>
        </w:rPr>
        <w:instrText xml:space="preserve"> REF  SelectGitChanges \h  \* MERGEFORMAT </w:instrText>
      </w:r>
      <w:r w:rsidRPr="00BD3372">
        <w:rPr>
          <w:rStyle w:val="cpReference"/>
        </w:rPr>
      </w:r>
      <w:r w:rsidRPr="00BD3372">
        <w:rPr>
          <w:rStyle w:val="cpReference"/>
        </w:rPr>
        <w:fldChar w:fldCharType="separate"/>
      </w:r>
      <w:proofErr w:type="spellStart"/>
      <w:r w:rsidR="00722B75" w:rsidRPr="00722B75">
        <w:rPr>
          <w:rStyle w:val="cpReference"/>
        </w:rPr>
        <w:t>Figure</w:t>
      </w:r>
      <w:proofErr w:type="spellEnd"/>
      <w:r w:rsidR="00722B75" w:rsidRPr="00722B75">
        <w:rPr>
          <w:rStyle w:val="cpReference"/>
        </w:rPr>
        <w:t xml:space="preserve"> 23</w:t>
      </w:r>
      <w:r w:rsidRPr="00BD3372">
        <w:rPr>
          <w:rStyle w:val="cpReference"/>
        </w:rPr>
        <w:fldChar w:fldCharType="end"/>
      </w:r>
      <w:r>
        <w:rPr>
          <w:lang w:val="en-GB"/>
        </w:rPr>
        <w:t>)</w:t>
      </w:r>
    </w:p>
    <w:p w14:paraId="659A8A9C" w14:textId="73E042C1" w:rsidR="00BD3372" w:rsidRDefault="003C5ED0" w:rsidP="00BD3372">
      <w:pPr>
        <w:pStyle w:val="cpStep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B6AB4F3" wp14:editId="2C049381">
                <wp:simplePos x="0" y="0"/>
                <wp:positionH relativeFrom="column">
                  <wp:posOffset>0</wp:posOffset>
                </wp:positionH>
                <wp:positionV relativeFrom="paragraph">
                  <wp:posOffset>1314450</wp:posOffset>
                </wp:positionV>
                <wp:extent cx="4939665" cy="3057525"/>
                <wp:effectExtent l="0" t="0" r="13335" b="28575"/>
                <wp:wrapTopAndBottom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3057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ED2756" w14:textId="1BE92ED7" w:rsidR="00BE2DB5" w:rsidRDefault="00BE2DB5" w:rsidP="00BE2DB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B6A062" wp14:editId="4404C844">
                                  <wp:extent cx="3261643" cy="2674852"/>
                                  <wp:effectExtent l="0" t="0" r="0" b="0"/>
                                  <wp:docPr id="60" name="Picture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Picture 60"/>
                                          <pic:cNvPicPr/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1643" cy="26748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0AC53E" w14:textId="244640D3" w:rsidR="00BE2DB5" w:rsidRPr="00B06B9D" w:rsidRDefault="00BE2DB5" w:rsidP="00BE2DB5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46" w:name="CommitChanges"/>
                            <w:r w:rsidRPr="00B06B9D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06B9D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22B75">
                              <w:rPr>
                                <w:noProof/>
                                <w:lang w:val="en-GB"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bookmarkEnd w:id="46"/>
                            <w:r w:rsidRPr="00B06B9D">
                              <w:rPr>
                                <w:lang w:val="en-GB"/>
                              </w:rPr>
                              <w:t>:</w:t>
                            </w:r>
                            <w:r w:rsidRPr="00B06B9D">
                              <w:rPr>
                                <w:lang w:val="en-GB"/>
                              </w:rPr>
                              <w:tab/>
                            </w:r>
                            <w:r w:rsidR="00037A5D">
                              <w:rPr>
                                <w:lang w:val="en-GB"/>
                              </w:rPr>
                              <w:t xml:space="preserve">Commit the changes and </w:t>
                            </w:r>
                            <w:proofErr w:type="spellStart"/>
                            <w:r w:rsidR="00037A5D">
                              <w:rPr>
                                <w:lang w:val="en-GB"/>
                              </w:rPr>
                              <w:t>Syncroni</w:t>
                            </w:r>
                            <w:r w:rsidR="003161C4">
                              <w:rPr>
                                <w:lang w:val="en-GB"/>
                              </w:rPr>
                              <w:t>z</w:t>
                            </w:r>
                            <w:r w:rsidR="00037A5D">
                              <w:rPr>
                                <w:lang w:val="en-GB"/>
                              </w:rPr>
                              <w:t>e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AB4F3" id="Text Box 44" o:spid="_x0000_s1049" type="#_x0000_t202" style="position:absolute;left:0;text-align:left;margin-left:0;margin-top:103.5pt;width:388.95pt;height:240.7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" fillcolor="white [3201]" strokeweight=".5pt">
                <v:textbox>
                  <w:txbxContent>
                    <w:p w14:paraId="07ED2756" w14:textId="1BE92ED7" w:rsidR="00BE2DB5" w:rsidRDefault="00BE2DB5" w:rsidP="00BE2DB5">
                      <w:r>
                        <w:rPr>
                          <w:noProof/>
                        </w:rPr>
                        <w:drawing>
                          <wp:inline distT="0" distB="0" distL="0" distR="0" wp14:anchorId="5BB6A062" wp14:editId="4404C844">
                            <wp:extent cx="3261643" cy="2674852"/>
                            <wp:effectExtent l="0" t="0" r="0" b="0"/>
                            <wp:docPr id="60" name="Picture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" name="Picture 60"/>
                                    <pic:cNvPicPr/>
                                  </pic:nvPicPr>
                                  <pic:blipFill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1643" cy="26748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0AC53E" w14:textId="244640D3" w:rsidR="00BE2DB5" w:rsidRPr="00B06B9D" w:rsidRDefault="00BE2DB5" w:rsidP="00BE2DB5">
                      <w:pPr>
                        <w:pStyle w:val="Caption"/>
                        <w:rPr>
                          <w:lang w:val="en-GB"/>
                        </w:rPr>
                      </w:pPr>
                      <w:bookmarkStart w:id="47" w:name="CommitChanges"/>
                      <w:r w:rsidRPr="00B06B9D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06B9D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22B75">
                        <w:rPr>
                          <w:noProof/>
                          <w:lang w:val="en-GB"/>
                        </w:rPr>
                        <w:t>24</w:t>
                      </w:r>
                      <w:r>
                        <w:fldChar w:fldCharType="end"/>
                      </w:r>
                      <w:bookmarkEnd w:id="47"/>
                      <w:r w:rsidRPr="00B06B9D">
                        <w:rPr>
                          <w:lang w:val="en-GB"/>
                        </w:rPr>
                        <w:t>:</w:t>
                      </w:r>
                      <w:r w:rsidRPr="00B06B9D">
                        <w:rPr>
                          <w:lang w:val="en-GB"/>
                        </w:rPr>
                        <w:tab/>
                      </w:r>
                      <w:r w:rsidR="00037A5D">
                        <w:rPr>
                          <w:lang w:val="en-GB"/>
                        </w:rPr>
                        <w:t xml:space="preserve">Commit the changes and </w:t>
                      </w:r>
                      <w:proofErr w:type="spellStart"/>
                      <w:r w:rsidR="00037A5D">
                        <w:rPr>
                          <w:lang w:val="en-GB"/>
                        </w:rPr>
                        <w:t>Syncroni</w:t>
                      </w:r>
                      <w:r w:rsidR="003161C4">
                        <w:rPr>
                          <w:lang w:val="en-GB"/>
                        </w:rPr>
                        <w:t>z</w:t>
                      </w:r>
                      <w:r w:rsidR="00037A5D">
                        <w:rPr>
                          <w:lang w:val="en-GB"/>
                        </w:rPr>
                        <w:t>e</w:t>
                      </w:r>
                      <w:proofErr w:type="spellEnd"/>
                      <w:r>
                        <w:rPr>
                          <w:lang w:val="en-GB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E2DB5">
        <w:rPr>
          <w:lang w:val="en-GB"/>
        </w:rPr>
        <w:t>All the changes (only one) will be shown. (</w:t>
      </w:r>
      <w:r w:rsidR="00BE2DB5" w:rsidRPr="00BE2DB5">
        <w:rPr>
          <w:rStyle w:val="cpReference"/>
          <w:lang w:val="en-GB"/>
        </w:rPr>
        <w:t xml:space="preserve">See </w:t>
      </w:r>
      <w:r w:rsidR="00BE2DB5" w:rsidRPr="00BE2DB5">
        <w:rPr>
          <w:rStyle w:val="cpReference"/>
        </w:rPr>
        <w:fldChar w:fldCharType="begin"/>
      </w:r>
      <w:r w:rsidR="00BE2DB5" w:rsidRPr="003C5ED0">
        <w:rPr>
          <w:rStyle w:val="cpReference"/>
          <w:lang w:val="en-GB"/>
        </w:rPr>
        <w:instrText xml:space="preserve"> REF  CommitChanges \h  \* MERGEFORMAT </w:instrText>
      </w:r>
      <w:r w:rsidR="00BE2DB5" w:rsidRPr="00BE2DB5">
        <w:rPr>
          <w:rStyle w:val="cpReference"/>
        </w:rPr>
      </w:r>
      <w:r w:rsidR="00BE2DB5" w:rsidRPr="00BE2DB5">
        <w:rPr>
          <w:rStyle w:val="cpReference"/>
        </w:rPr>
        <w:fldChar w:fldCharType="separate"/>
      </w:r>
      <w:proofErr w:type="spellStart"/>
      <w:r w:rsidR="00722B75" w:rsidRPr="00722B75">
        <w:rPr>
          <w:rStyle w:val="cpReference"/>
        </w:rPr>
        <w:t>Figure</w:t>
      </w:r>
      <w:proofErr w:type="spellEnd"/>
      <w:r w:rsidR="00722B75" w:rsidRPr="00722B75">
        <w:rPr>
          <w:rStyle w:val="cpReference"/>
        </w:rPr>
        <w:t xml:space="preserve"> 24</w:t>
      </w:r>
      <w:r w:rsidR="00BE2DB5" w:rsidRPr="00BE2DB5">
        <w:rPr>
          <w:rStyle w:val="cpReference"/>
        </w:rPr>
        <w:fldChar w:fldCharType="end"/>
      </w:r>
      <w:r w:rsidR="00BE2DB5">
        <w:rPr>
          <w:lang w:val="en-GB"/>
        </w:rPr>
        <w:t>)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3C5ED0" w:rsidRPr="003C5ED0" w14:paraId="35878822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586D182C" w14:textId="77777777" w:rsidR="003C5ED0" w:rsidRPr="003C5ED0" w:rsidRDefault="003C5ED0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6C453177" w14:textId="77777777" w:rsidR="003C5ED0" w:rsidRPr="003C5ED0" w:rsidRDefault="003C5ED0">
            <w:pPr>
              <w:pStyle w:val="cpSmallTip"/>
              <w:rPr>
                <w:lang w:val="en-GB"/>
              </w:rPr>
            </w:pPr>
          </w:p>
        </w:tc>
      </w:tr>
      <w:tr w:rsidR="003C5ED0" w:rsidRPr="00C067C8" w14:paraId="68952898" w14:textId="77777777">
        <w:tc>
          <w:tcPr>
            <w:tcW w:w="1843" w:type="dxa"/>
            <w:tcBorders>
              <w:bottom w:val="nil"/>
            </w:tcBorders>
          </w:tcPr>
          <w:p w14:paraId="2B7E5B64" w14:textId="77777777" w:rsidR="003C5ED0" w:rsidRDefault="003C5ED0">
            <w:pPr>
              <w:pStyle w:val="cpTip"/>
            </w:pPr>
            <w:r>
              <w:object w:dxaOrig="1995" w:dyaOrig="1530" w14:anchorId="26319D52">
                <v:shape id="_x0000_i1033" type="#_x0000_t75" style="width:77.25pt;height:59.25pt" o:ole="" fillcolor="window">
                  <v:imagedata r:id="rId9" o:title=""/>
                </v:shape>
                <o:OLEObject Type="Embed" ProgID="PBrush" ShapeID="_x0000_i1033" DrawAspect="Content" ObjectID="_1743568164" r:id="rId49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2984D968" w14:textId="445A1DA5" w:rsidR="003C5ED0" w:rsidRPr="003C5ED0" w:rsidRDefault="003C5ED0">
            <w:pPr>
              <w:pStyle w:val="cpTip"/>
              <w:rPr>
                <w:lang w:val="en-GB"/>
              </w:rPr>
            </w:pPr>
            <w:r w:rsidRPr="003C5ED0">
              <w:rPr>
                <w:lang w:val="en-GB"/>
              </w:rPr>
              <w:t>You can double</w:t>
            </w:r>
            <w:r w:rsidR="00DE5CFB">
              <w:rPr>
                <w:lang w:val="en-GB"/>
              </w:rPr>
              <w:t xml:space="preserve"> </w:t>
            </w:r>
            <w:r w:rsidRPr="003C5ED0">
              <w:rPr>
                <w:lang w:val="en-GB"/>
              </w:rPr>
              <w:t>click that file, to see t</w:t>
            </w:r>
            <w:r>
              <w:rPr>
                <w:lang w:val="en-GB"/>
              </w:rPr>
              <w:t>he differences caused by changes.</w:t>
            </w:r>
          </w:p>
        </w:tc>
      </w:tr>
      <w:tr w:rsidR="003C5ED0" w:rsidRPr="00C067C8" w14:paraId="30439EDF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3D4349CD" w14:textId="77777777" w:rsidR="003C5ED0" w:rsidRPr="003C5ED0" w:rsidRDefault="003C5ED0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59731D9B" w14:textId="77777777" w:rsidR="003C5ED0" w:rsidRPr="003C5ED0" w:rsidRDefault="003C5ED0">
            <w:pPr>
              <w:pStyle w:val="cpSmallTip"/>
              <w:rPr>
                <w:lang w:val="en-GB"/>
              </w:rPr>
            </w:pPr>
          </w:p>
        </w:tc>
      </w:tr>
    </w:tbl>
    <w:p w14:paraId="5F6B1396" w14:textId="59FE624D" w:rsidR="0095061B" w:rsidRPr="003C5ED0" w:rsidRDefault="0095061B" w:rsidP="003C5ED0">
      <w:pPr>
        <w:pStyle w:val="cpStep"/>
        <w:numPr>
          <w:ilvl w:val="0"/>
          <w:numId w:val="0"/>
        </w:numPr>
        <w:ind w:left="1134" w:hanging="142"/>
        <w:rPr>
          <w:lang w:val="en-GB"/>
        </w:rPr>
      </w:pPr>
    </w:p>
    <w:p w14:paraId="0582F3F2" w14:textId="37A35FD4" w:rsidR="00BE2DB5" w:rsidRDefault="0095061B" w:rsidP="00BE2DB5">
      <w:pPr>
        <w:pStyle w:val="cpStep"/>
        <w:rPr>
          <w:lang w:val="en-GB"/>
        </w:rPr>
      </w:pPr>
      <w:r w:rsidRPr="006B7507">
        <w:rPr>
          <w:lang w:val="en-GB"/>
        </w:rPr>
        <w:t>Enter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a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commit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message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of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“Updated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to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v2.0”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and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select</w:t>
      </w:r>
      <w:r w:rsidR="002971A8">
        <w:rPr>
          <w:lang w:val="en-GB"/>
        </w:rPr>
        <w:t xml:space="preserve"> </w:t>
      </w:r>
      <w:r w:rsidR="00BE2DB5">
        <w:rPr>
          <w:lang w:val="en-GB"/>
        </w:rPr>
        <w:t>“</w:t>
      </w:r>
      <w:r w:rsidRPr="006B7507">
        <w:rPr>
          <w:lang w:val="en-GB"/>
        </w:rPr>
        <w:t>Commit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All</w:t>
      </w:r>
      <w:r w:rsidR="00BE2DB5">
        <w:rPr>
          <w:lang w:val="en-GB"/>
        </w:rPr>
        <w:t>” &gt; “</w:t>
      </w:r>
      <w:r w:rsidRPr="006B7507">
        <w:rPr>
          <w:lang w:val="en-GB"/>
        </w:rPr>
        <w:t>Commit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All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and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Sync</w:t>
      </w:r>
      <w:r w:rsidR="00BE2DB5">
        <w:rPr>
          <w:lang w:val="en-GB"/>
        </w:rPr>
        <w:t>”</w:t>
      </w:r>
      <w:r w:rsidRPr="006B7507">
        <w:rPr>
          <w:lang w:val="en-GB"/>
        </w:rPr>
        <w:t>.</w:t>
      </w:r>
    </w:p>
    <w:p w14:paraId="29DB563B" w14:textId="6EF07D9F" w:rsidR="0095061B" w:rsidRPr="006B7507" w:rsidRDefault="0095061B" w:rsidP="00BE2DB5">
      <w:pPr>
        <w:pStyle w:val="cpStep"/>
        <w:rPr>
          <w:lang w:val="en-GB"/>
        </w:rPr>
      </w:pPr>
      <w:r w:rsidRPr="006B7507">
        <w:rPr>
          <w:lang w:val="en-GB"/>
        </w:rPr>
        <w:t>This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will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commit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your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change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and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push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it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to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the</w:t>
      </w:r>
      <w:r w:rsidR="002971A8">
        <w:rPr>
          <w:lang w:val="en-GB"/>
        </w:rPr>
        <w:t xml:space="preserve"> </w:t>
      </w:r>
      <w:r w:rsidR="00906394">
        <w:rPr>
          <w:lang w:val="en-GB"/>
        </w:rPr>
        <w:t xml:space="preserve">GitHub </w:t>
      </w:r>
      <w:r w:rsidRPr="006B7507">
        <w:rPr>
          <w:lang w:val="en-GB"/>
        </w:rPr>
        <w:t>server.</w:t>
      </w:r>
    </w:p>
    <w:p w14:paraId="5E87EF1F" w14:textId="0BD53C25" w:rsidR="0095061B" w:rsidRPr="00906394" w:rsidRDefault="0095061B" w:rsidP="0095061B">
      <w:pPr>
        <w:rPr>
          <w:lang w:val="en-GB"/>
        </w:rPr>
      </w:pPr>
    </w:p>
    <w:p w14:paraId="388775E8" w14:textId="77777777" w:rsidR="00F909B3" w:rsidRDefault="00F909B3">
      <w:pPr>
        <w:rPr>
          <w:lang w:val="en-GB"/>
        </w:rPr>
      </w:pPr>
      <w:r>
        <w:rPr>
          <w:lang w:val="en-GB"/>
        </w:rPr>
        <w:br w:type="page"/>
      </w:r>
    </w:p>
    <w:p w14:paraId="1FED625D" w14:textId="0610E424" w:rsidR="0095061B" w:rsidRPr="006B7507" w:rsidRDefault="001C4A01" w:rsidP="00F909B3">
      <w:pPr>
        <w:pStyle w:val="Heading3"/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6A697BD" wp14:editId="7524348D">
                <wp:simplePos x="0" y="0"/>
                <wp:positionH relativeFrom="column">
                  <wp:posOffset>-5224145</wp:posOffset>
                </wp:positionH>
                <wp:positionV relativeFrom="paragraph">
                  <wp:posOffset>128905</wp:posOffset>
                </wp:positionV>
                <wp:extent cx="4939665" cy="3819525"/>
                <wp:effectExtent l="0" t="0" r="13335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3819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206E1E" w14:textId="402D3C6D" w:rsidR="001C4A01" w:rsidRDefault="004B4291" w:rsidP="001C4A0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7405DB" wp14:editId="2A83956D">
                                  <wp:extent cx="2287270" cy="3455035"/>
                                  <wp:effectExtent l="0" t="0" r="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Picture 24"/>
                                          <pic:cNvPicPr/>
                                        </pic:nvPicPr>
                                        <pic:blipFill>
                                          <a:blip r:embed="rId5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87270" cy="34550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62D4620" w14:textId="48A260B2" w:rsidR="001C4A01" w:rsidRPr="00B06B9D" w:rsidRDefault="001C4A01" w:rsidP="001C4A01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48" w:name="CreatePullRequest"/>
                            <w:r w:rsidRPr="00B06B9D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06B9D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22B75">
                              <w:rPr>
                                <w:noProof/>
                                <w:lang w:val="en-GB"/>
                              </w:rPr>
                              <w:t>25</w:t>
                            </w:r>
                            <w:r>
                              <w:fldChar w:fldCharType="end"/>
                            </w:r>
                            <w:bookmarkEnd w:id="48"/>
                            <w:r w:rsidRPr="00B06B9D">
                              <w:rPr>
                                <w:lang w:val="en-GB"/>
                              </w:rPr>
                              <w:t>:</w:t>
                            </w:r>
                            <w:r w:rsidRPr="00B06B9D">
                              <w:rPr>
                                <w:lang w:val="en-GB"/>
                              </w:rPr>
                              <w:tab/>
                            </w:r>
                            <w:r w:rsidR="004B4291">
                              <w:rPr>
                                <w:lang w:val="en-GB"/>
                              </w:rPr>
                              <w:t xml:space="preserve">Create </w:t>
                            </w:r>
                            <w:r>
                              <w:rPr>
                                <w:lang w:val="en-GB"/>
                              </w:rPr>
                              <w:t>Pull Requests.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697BD" id="Text Box 19" o:spid="_x0000_s1050" type="#_x0000_t202" style="position:absolute;left:0;text-align:left;margin-left:-411.35pt;margin-top:10.15pt;width:388.95pt;height:300.7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" fillcolor="white [3201]" strokeweight=".5pt">
                <v:textbox>
                  <w:txbxContent>
                    <w:p w14:paraId="2B206E1E" w14:textId="402D3C6D" w:rsidR="001C4A01" w:rsidRDefault="004B4291" w:rsidP="001C4A01">
                      <w:r>
                        <w:rPr>
                          <w:noProof/>
                        </w:rPr>
                        <w:drawing>
                          <wp:inline distT="0" distB="0" distL="0" distR="0" wp14:anchorId="227405DB" wp14:editId="2A83956D">
                            <wp:extent cx="2287270" cy="3455035"/>
                            <wp:effectExtent l="0" t="0" r="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Picture 24"/>
                                    <pic:cNvPicPr/>
                                  </pic:nvPicPr>
                                  <pic:blipFill>
                                    <a:blip r:embed="rId5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87270" cy="34550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62D4620" w14:textId="48A260B2" w:rsidR="001C4A01" w:rsidRPr="00B06B9D" w:rsidRDefault="001C4A01" w:rsidP="001C4A01">
                      <w:pPr>
                        <w:pStyle w:val="Caption"/>
                        <w:rPr>
                          <w:lang w:val="en-GB"/>
                        </w:rPr>
                      </w:pPr>
                      <w:bookmarkStart w:id="49" w:name="CreatePullRequest"/>
                      <w:r w:rsidRPr="00B06B9D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06B9D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22B75">
                        <w:rPr>
                          <w:noProof/>
                          <w:lang w:val="en-GB"/>
                        </w:rPr>
                        <w:t>25</w:t>
                      </w:r>
                      <w:r>
                        <w:fldChar w:fldCharType="end"/>
                      </w:r>
                      <w:bookmarkEnd w:id="49"/>
                      <w:r w:rsidRPr="00B06B9D">
                        <w:rPr>
                          <w:lang w:val="en-GB"/>
                        </w:rPr>
                        <w:t>:</w:t>
                      </w:r>
                      <w:r w:rsidRPr="00B06B9D">
                        <w:rPr>
                          <w:lang w:val="en-GB"/>
                        </w:rPr>
                        <w:tab/>
                      </w:r>
                      <w:r w:rsidR="004B4291">
                        <w:rPr>
                          <w:lang w:val="en-GB"/>
                        </w:rPr>
                        <w:t xml:space="preserve">Create </w:t>
                      </w:r>
                      <w:r>
                        <w:rPr>
                          <w:lang w:val="en-GB"/>
                        </w:rPr>
                        <w:t>Pull Requests.</w:t>
                      </w:r>
                    </w:p>
                  </w:txbxContent>
                </v:textbox>
              </v:shape>
            </w:pict>
          </mc:Fallback>
        </mc:AlternateContent>
      </w:r>
      <w:r w:rsidR="0095061B" w:rsidRPr="006B7507">
        <w:rPr>
          <w:lang w:val="en-GB"/>
        </w:rPr>
        <w:t>Task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4: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Exploring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GitHub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pull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request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integration</w:t>
      </w:r>
    </w:p>
    <w:p w14:paraId="09B414DC" w14:textId="35C99B1E" w:rsidR="001C4A01" w:rsidRDefault="0095061B" w:rsidP="001C4A01">
      <w:pPr>
        <w:pStyle w:val="cpParagraph"/>
      </w:pPr>
      <w:r w:rsidRPr="006B7507">
        <w:t>Although</w:t>
      </w:r>
      <w:r w:rsidR="002971A8">
        <w:t xml:space="preserve"> </w:t>
      </w:r>
      <w:r w:rsidRPr="006B7507">
        <w:t>the</w:t>
      </w:r>
      <w:r w:rsidR="002971A8">
        <w:t xml:space="preserve"> </w:t>
      </w:r>
      <w:r w:rsidRPr="006B7507">
        <w:t>dev</w:t>
      </w:r>
      <w:r w:rsidR="002971A8">
        <w:t xml:space="preserve"> </w:t>
      </w:r>
      <w:r w:rsidRPr="006B7507">
        <w:t>branch</w:t>
      </w:r>
      <w:r w:rsidR="002971A8">
        <w:t xml:space="preserve"> </w:t>
      </w:r>
      <w:r w:rsidRPr="006B7507">
        <w:t>has</w:t>
      </w:r>
      <w:r w:rsidR="002971A8">
        <w:t xml:space="preserve"> </w:t>
      </w:r>
      <w:r w:rsidRPr="006B7507">
        <w:t>been</w:t>
      </w:r>
      <w:r w:rsidR="002971A8">
        <w:t xml:space="preserve"> </w:t>
      </w:r>
      <w:r w:rsidRPr="006B7507">
        <w:t>updated</w:t>
      </w:r>
      <w:r w:rsidR="002971A8">
        <w:t xml:space="preserve"> </w:t>
      </w:r>
      <w:r w:rsidRPr="006B7507">
        <w:t>with</w:t>
      </w:r>
      <w:r w:rsidR="002971A8">
        <w:t xml:space="preserve"> </w:t>
      </w:r>
      <w:r w:rsidRPr="006B7507">
        <w:t>the</w:t>
      </w:r>
      <w:r w:rsidR="002971A8">
        <w:t xml:space="preserve"> </w:t>
      </w:r>
      <w:r w:rsidRPr="006B7507">
        <w:t>necessary</w:t>
      </w:r>
      <w:r w:rsidR="002971A8">
        <w:t xml:space="preserve"> </w:t>
      </w:r>
      <w:r w:rsidRPr="006B7507">
        <w:t>change,</w:t>
      </w:r>
      <w:r w:rsidR="002971A8">
        <w:t xml:space="preserve"> </w:t>
      </w:r>
      <w:r w:rsidRPr="006B7507">
        <w:t>it</w:t>
      </w:r>
      <w:r w:rsidR="002971A8">
        <w:t xml:space="preserve"> </w:t>
      </w:r>
      <w:r w:rsidRPr="006B7507">
        <w:t>still</w:t>
      </w:r>
      <w:r w:rsidR="002971A8">
        <w:t xml:space="preserve"> </w:t>
      </w:r>
      <w:r w:rsidRPr="006B7507">
        <w:t>needs</w:t>
      </w:r>
      <w:r w:rsidR="002971A8">
        <w:t xml:space="preserve"> </w:t>
      </w:r>
      <w:r w:rsidRPr="006B7507">
        <w:t>to</w:t>
      </w:r>
      <w:r w:rsidR="002971A8">
        <w:t xml:space="preserve"> </w:t>
      </w:r>
      <w:r w:rsidRPr="006B7507">
        <w:t>work</w:t>
      </w:r>
      <w:r w:rsidR="002971A8">
        <w:t xml:space="preserve"> </w:t>
      </w:r>
      <w:r w:rsidRPr="006B7507">
        <w:t>its</w:t>
      </w:r>
      <w:r w:rsidR="002971A8">
        <w:t xml:space="preserve"> </w:t>
      </w:r>
      <w:r w:rsidRPr="006B7507">
        <w:t>way</w:t>
      </w:r>
      <w:r w:rsidR="002971A8">
        <w:t xml:space="preserve"> </w:t>
      </w:r>
      <w:r w:rsidRPr="006B7507">
        <w:t>back</w:t>
      </w:r>
      <w:r w:rsidR="002971A8">
        <w:t xml:space="preserve"> </w:t>
      </w:r>
      <w:r w:rsidRPr="006B7507">
        <w:t>in</w:t>
      </w:r>
      <w:r w:rsidR="002971A8">
        <w:t xml:space="preserve"> </w:t>
      </w:r>
      <w:r w:rsidRPr="006B7507">
        <w:t>to</w:t>
      </w:r>
      <w:r w:rsidR="002971A8">
        <w:t xml:space="preserve"> </w:t>
      </w:r>
      <w:r w:rsidRPr="006B7507">
        <w:t>the</w:t>
      </w:r>
      <w:r w:rsidR="002971A8">
        <w:t xml:space="preserve"> </w:t>
      </w:r>
      <w:r w:rsidRPr="006B7507">
        <w:t>master.</w:t>
      </w:r>
      <w:r w:rsidR="002971A8">
        <w:t xml:space="preserve"> </w:t>
      </w:r>
      <w:r w:rsidRPr="006B7507">
        <w:t>This</w:t>
      </w:r>
      <w:r w:rsidR="002971A8">
        <w:t xml:space="preserve"> </w:t>
      </w:r>
      <w:r w:rsidRPr="006B7507">
        <w:t>can</w:t>
      </w:r>
      <w:r w:rsidR="002971A8">
        <w:t xml:space="preserve"> </w:t>
      </w:r>
      <w:r w:rsidRPr="006B7507">
        <w:t>be</w:t>
      </w:r>
      <w:r w:rsidR="002971A8">
        <w:t xml:space="preserve"> </w:t>
      </w:r>
      <w:r w:rsidRPr="006B7507">
        <w:t>done</w:t>
      </w:r>
      <w:r w:rsidR="002971A8">
        <w:t xml:space="preserve"> </w:t>
      </w:r>
      <w:r w:rsidRPr="006B7507">
        <w:t>with</w:t>
      </w:r>
      <w:r w:rsidR="002971A8">
        <w:t xml:space="preserve"> </w:t>
      </w:r>
      <w:r w:rsidRPr="006B7507">
        <w:t>a</w:t>
      </w:r>
      <w:r w:rsidR="002971A8">
        <w:t xml:space="preserve"> </w:t>
      </w:r>
      <w:r w:rsidRPr="006B7507">
        <w:t>pull</w:t>
      </w:r>
      <w:r w:rsidR="002971A8">
        <w:t xml:space="preserve"> </w:t>
      </w:r>
      <w:r w:rsidRPr="006B7507">
        <w:t>request.</w:t>
      </w:r>
    </w:p>
    <w:p w14:paraId="70E3450D" w14:textId="737FBC04" w:rsidR="0095061B" w:rsidRDefault="0095061B" w:rsidP="001C4A01">
      <w:pPr>
        <w:pStyle w:val="cpStep"/>
        <w:numPr>
          <w:ilvl w:val="0"/>
          <w:numId w:val="13"/>
        </w:numPr>
        <w:rPr>
          <w:lang w:val="en-GB"/>
        </w:rPr>
      </w:pPr>
      <w:r w:rsidRPr="001C4A01">
        <w:rPr>
          <w:lang w:val="en-GB"/>
        </w:rPr>
        <w:t>Click</w:t>
      </w:r>
      <w:r w:rsidR="002971A8" w:rsidRPr="001C4A01">
        <w:rPr>
          <w:lang w:val="en-GB"/>
        </w:rPr>
        <w:t xml:space="preserve"> </w:t>
      </w:r>
      <w:r w:rsidRPr="001C4A01">
        <w:rPr>
          <w:lang w:val="en-GB"/>
        </w:rPr>
        <w:t>the</w:t>
      </w:r>
      <w:r w:rsidR="002971A8" w:rsidRPr="001C4A01">
        <w:rPr>
          <w:lang w:val="en-GB"/>
        </w:rPr>
        <w:t xml:space="preserve"> </w:t>
      </w:r>
      <w:r w:rsidRPr="001C4A01">
        <w:rPr>
          <w:lang w:val="en-GB"/>
        </w:rPr>
        <w:t>Home</w:t>
      </w:r>
      <w:r w:rsidR="002971A8" w:rsidRPr="001C4A01">
        <w:rPr>
          <w:lang w:val="en-GB"/>
        </w:rPr>
        <w:t xml:space="preserve"> </w:t>
      </w:r>
      <w:r w:rsidRPr="001C4A01">
        <w:rPr>
          <w:lang w:val="en-GB"/>
        </w:rPr>
        <w:t>button</w:t>
      </w:r>
      <w:r w:rsidR="001C4A01">
        <w:rPr>
          <w:lang w:val="en-GB"/>
        </w:rPr>
        <w:t xml:space="preserve"> in Team Explorer.</w:t>
      </w:r>
    </w:p>
    <w:p w14:paraId="065CE7FB" w14:textId="5F59ADCD" w:rsidR="004B4291" w:rsidRDefault="004B4291" w:rsidP="001C4A01">
      <w:pPr>
        <w:pStyle w:val="cpStep"/>
        <w:numPr>
          <w:ilvl w:val="0"/>
          <w:numId w:val="13"/>
        </w:numPr>
        <w:rPr>
          <w:lang w:val="en-GB"/>
        </w:rPr>
      </w:pPr>
      <w:r>
        <w:rPr>
          <w:lang w:val="en-GB"/>
        </w:rPr>
        <w:t>Click “Git Repository”.</w:t>
      </w:r>
    </w:p>
    <w:p w14:paraId="0607633D" w14:textId="5584C539" w:rsidR="004B4291" w:rsidRPr="004B4291" w:rsidRDefault="004B4291" w:rsidP="004B4291">
      <w:pPr>
        <w:pStyle w:val="cpStep"/>
        <w:numPr>
          <w:ilvl w:val="0"/>
          <w:numId w:val="13"/>
        </w:numPr>
        <w:rPr>
          <w:lang w:val="en-GB"/>
        </w:rPr>
      </w:pPr>
      <w:r w:rsidRPr="004B4291">
        <w:rPr>
          <w:lang w:val="en-GB"/>
        </w:rPr>
        <w:t>Right-click the “</w:t>
      </w:r>
      <w:r>
        <w:rPr>
          <w:lang w:val="en-GB"/>
        </w:rPr>
        <w:t>dev</w:t>
      </w:r>
      <w:r w:rsidRPr="004B4291">
        <w:rPr>
          <w:lang w:val="en-GB"/>
        </w:rPr>
        <w:t>” branch and select “</w:t>
      </w:r>
      <w:r>
        <w:rPr>
          <w:lang w:val="en-GB"/>
        </w:rPr>
        <w:t>Create Pull Request</w:t>
      </w:r>
      <w:r w:rsidRPr="004B4291">
        <w:rPr>
          <w:lang w:val="en-GB"/>
        </w:rPr>
        <w:t>”. (</w:t>
      </w:r>
      <w:r w:rsidRPr="005F3FC2">
        <w:rPr>
          <w:rStyle w:val="cpReference"/>
          <w:lang w:val="en-GB"/>
        </w:rPr>
        <w:t xml:space="preserve">See </w:t>
      </w:r>
      <w:r w:rsidR="005F3FC2" w:rsidRPr="005F3FC2">
        <w:rPr>
          <w:rStyle w:val="cpReference"/>
        </w:rPr>
        <w:fldChar w:fldCharType="begin"/>
      </w:r>
      <w:r w:rsidR="005F3FC2" w:rsidRPr="00C926BF">
        <w:rPr>
          <w:rStyle w:val="cpReference"/>
          <w:lang w:val="en-GB"/>
        </w:rPr>
        <w:instrText xml:space="preserve"> REF  CreatePullRequest \h  \* MERGEFORMAT </w:instrText>
      </w:r>
      <w:r w:rsidR="005F3FC2" w:rsidRPr="005F3FC2">
        <w:rPr>
          <w:rStyle w:val="cpReference"/>
        </w:rPr>
      </w:r>
      <w:r w:rsidR="005F3FC2" w:rsidRPr="005F3FC2">
        <w:rPr>
          <w:rStyle w:val="cpReference"/>
        </w:rPr>
        <w:fldChar w:fldCharType="separate"/>
      </w:r>
      <w:proofErr w:type="spellStart"/>
      <w:r w:rsidR="00722B75" w:rsidRPr="00722B75">
        <w:rPr>
          <w:rStyle w:val="cpReference"/>
        </w:rPr>
        <w:t>Figure</w:t>
      </w:r>
      <w:proofErr w:type="spellEnd"/>
      <w:r w:rsidR="00722B75" w:rsidRPr="00722B75">
        <w:rPr>
          <w:rStyle w:val="cpReference"/>
        </w:rPr>
        <w:t xml:space="preserve"> 25</w:t>
      </w:r>
      <w:r w:rsidR="005F3FC2" w:rsidRPr="005F3FC2">
        <w:rPr>
          <w:rStyle w:val="cpReference"/>
        </w:rPr>
        <w:fldChar w:fldCharType="end"/>
      </w:r>
      <w:r w:rsidRPr="004B4291">
        <w:rPr>
          <w:lang w:val="en-GB"/>
        </w:rPr>
        <w:t>)</w:t>
      </w:r>
    </w:p>
    <w:p w14:paraId="1E253D53" w14:textId="1A123203" w:rsidR="001C4A01" w:rsidRDefault="00C926BF" w:rsidP="001C4A01">
      <w:pPr>
        <w:pStyle w:val="cpStep"/>
        <w:numPr>
          <w:ilvl w:val="0"/>
          <w:numId w:val="13"/>
        </w:numPr>
        <w:rPr>
          <w:lang w:val="en-GB"/>
        </w:rPr>
      </w:pPr>
      <w:r>
        <w:rPr>
          <w:lang w:val="en-GB"/>
        </w:rPr>
        <w:t>You are going to GitHub and you see the repository of Microsoft.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C926BF" w:rsidRPr="00C067C8" w14:paraId="20C9580E" w14:textId="77777777" w:rsidTr="00C926BF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1467F337" w14:textId="77777777" w:rsidR="00C926BF" w:rsidRPr="00C926BF" w:rsidRDefault="00C926BF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72EA4797" w14:textId="77777777" w:rsidR="00C926BF" w:rsidRPr="00C926BF" w:rsidRDefault="00C926BF">
            <w:pPr>
              <w:pStyle w:val="cpSmallTip"/>
              <w:rPr>
                <w:lang w:val="en-GB"/>
              </w:rPr>
            </w:pPr>
          </w:p>
        </w:tc>
      </w:tr>
      <w:tr w:rsidR="00C926BF" w:rsidRPr="00C067C8" w14:paraId="2A4D69C2" w14:textId="77777777" w:rsidTr="00C926BF">
        <w:tc>
          <w:tcPr>
            <w:tcW w:w="1843" w:type="dxa"/>
            <w:tcBorders>
              <w:bottom w:val="nil"/>
            </w:tcBorders>
          </w:tcPr>
          <w:p w14:paraId="6743CFA6" w14:textId="28569CD4" w:rsidR="00C926BF" w:rsidRDefault="00C926BF">
            <w:pPr>
              <w:pStyle w:val="cpTip"/>
            </w:pPr>
            <w:r>
              <w:object w:dxaOrig="1995" w:dyaOrig="1530" w14:anchorId="1A88FD3E">
                <v:shape id="_x0000_i1034" type="#_x0000_t75" style="width:77.25pt;height:59.25pt" o:ole="" fillcolor="window">
                  <v:imagedata r:id="rId9" o:title=""/>
                </v:shape>
                <o:OLEObject Type="Embed" ProgID="PBrush" ShapeID="_x0000_i1034" DrawAspect="Content" ObjectID="_1743568165" r:id="rId51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2B20F23F" w14:textId="77777777" w:rsidR="00C926BF" w:rsidRDefault="00C926BF">
            <w:pPr>
              <w:pStyle w:val="cpTip"/>
              <w:rPr>
                <w:lang w:val="en-GB"/>
              </w:rPr>
            </w:pPr>
            <w:r w:rsidRPr="006B7507">
              <w:rPr>
                <w:lang w:val="en-GB"/>
              </w:rPr>
              <w:t>Note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that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it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will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default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to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the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Microsoft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project,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which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you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do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not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want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to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use.</w:t>
            </w:r>
          </w:p>
          <w:p w14:paraId="2F8206D8" w14:textId="2BE919F1" w:rsidR="00C926BF" w:rsidRPr="00C926BF" w:rsidRDefault="00C926BF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Make sure you have your local Master </w:t>
            </w:r>
            <w:proofErr w:type="spellStart"/>
            <w:r>
              <w:rPr>
                <w:lang w:val="en-GB"/>
              </w:rPr>
              <w:t>Respository</w:t>
            </w:r>
            <w:proofErr w:type="spellEnd"/>
            <w:r>
              <w:rPr>
                <w:lang w:val="en-GB"/>
              </w:rPr>
              <w:t>.</w:t>
            </w:r>
          </w:p>
        </w:tc>
      </w:tr>
      <w:tr w:rsidR="00C926BF" w:rsidRPr="00C067C8" w14:paraId="40715C8C" w14:textId="77777777" w:rsidTr="00C926BF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76DEF06B" w14:textId="3E6E02FC" w:rsidR="00C926BF" w:rsidRPr="00C926BF" w:rsidRDefault="00C926BF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61BA3ADF" w14:textId="77777777" w:rsidR="00C926BF" w:rsidRPr="00C926BF" w:rsidRDefault="00C926BF">
            <w:pPr>
              <w:pStyle w:val="cpSmallTip"/>
              <w:rPr>
                <w:lang w:val="en-GB"/>
              </w:rPr>
            </w:pPr>
          </w:p>
        </w:tc>
      </w:tr>
    </w:tbl>
    <w:p w14:paraId="4852E3E6" w14:textId="266C10FD" w:rsidR="00C926BF" w:rsidRDefault="00C926BF" w:rsidP="00C926BF">
      <w:pPr>
        <w:pStyle w:val="cpStep"/>
        <w:rPr>
          <w:lang w:val="en-GB"/>
        </w:rPr>
      </w:pPr>
      <w:r w:rsidRPr="00C926BF">
        <w:rPr>
          <w:lang w:val="en-GB"/>
        </w:rPr>
        <w:t>Set the branch to merge into to master from your project.</w:t>
      </w:r>
      <w:r>
        <w:rPr>
          <w:lang w:val="en-GB"/>
        </w:rPr>
        <w:t xml:space="preserve"> (</w:t>
      </w:r>
      <w:r w:rsidRPr="005F3FC2">
        <w:rPr>
          <w:rStyle w:val="cpReference"/>
          <w:lang w:val="en-GB"/>
        </w:rPr>
        <w:t xml:space="preserve">See </w:t>
      </w:r>
      <w:r w:rsidRPr="00C926BF">
        <w:rPr>
          <w:rStyle w:val="cpReference"/>
        </w:rPr>
        <w:fldChar w:fldCharType="begin"/>
      </w:r>
      <w:r w:rsidRPr="00C926BF">
        <w:rPr>
          <w:rStyle w:val="cpReference"/>
        </w:rPr>
        <w:instrText xml:space="preserve"> REF  SelectLocalMasterRepository \h  \* MERGEFORMAT </w:instrText>
      </w:r>
      <w:r w:rsidRPr="00C926BF">
        <w:rPr>
          <w:rStyle w:val="cpReference"/>
        </w:rPr>
      </w:r>
      <w:r w:rsidRPr="00C926BF">
        <w:rPr>
          <w:rStyle w:val="cpReference"/>
        </w:rPr>
        <w:fldChar w:fldCharType="separate"/>
      </w:r>
      <w:proofErr w:type="spellStart"/>
      <w:r w:rsidR="00722B75" w:rsidRPr="00722B75">
        <w:rPr>
          <w:rStyle w:val="cpReference"/>
        </w:rPr>
        <w:t>Figure</w:t>
      </w:r>
      <w:proofErr w:type="spellEnd"/>
      <w:r w:rsidR="00722B75" w:rsidRPr="00722B75">
        <w:rPr>
          <w:rStyle w:val="cpReference"/>
        </w:rPr>
        <w:t xml:space="preserve"> 26</w:t>
      </w:r>
      <w:r w:rsidRPr="00C926BF">
        <w:rPr>
          <w:rStyle w:val="cpReference"/>
        </w:rPr>
        <w:fldChar w:fldCharType="end"/>
      </w:r>
      <w:r w:rsidRPr="004B4291">
        <w:rPr>
          <w:lang w:val="en-GB"/>
        </w:rPr>
        <w:t>)</w:t>
      </w:r>
    </w:p>
    <w:p w14:paraId="78957E10" w14:textId="2BF00DEA" w:rsidR="00C926BF" w:rsidRPr="001C4A01" w:rsidRDefault="00C926BF" w:rsidP="00C926BF">
      <w:pPr>
        <w:pStyle w:val="cpStep"/>
        <w:numPr>
          <w:ilvl w:val="0"/>
          <w:numId w:val="0"/>
        </w:numPr>
        <w:ind w:left="1134" w:hanging="142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D5DAAE0" wp14:editId="4B287490">
                <wp:simplePos x="0" y="0"/>
                <wp:positionH relativeFrom="column">
                  <wp:posOffset>14605</wp:posOffset>
                </wp:positionH>
                <wp:positionV relativeFrom="paragraph">
                  <wp:posOffset>222250</wp:posOffset>
                </wp:positionV>
                <wp:extent cx="4939665" cy="2400300"/>
                <wp:effectExtent l="0" t="0" r="13335" b="1905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83C1BD" w14:textId="2CE6A608" w:rsidR="00C926BF" w:rsidRDefault="00C926BF" w:rsidP="00C926B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7C4E29" wp14:editId="67D6538B">
                                  <wp:extent cx="4640400" cy="1990800"/>
                                  <wp:effectExtent l="0" t="0" r="8255" b="0"/>
                                  <wp:docPr id="52" name="Picture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Picture 52"/>
                                          <pic:cNvPicPr/>
                                        </pic:nvPicPr>
                                        <pic:blipFill>
                                          <a:blip r:embed="rId5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40400" cy="1990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9AC1859" w14:textId="202BD11E" w:rsidR="00C926BF" w:rsidRPr="00B06B9D" w:rsidRDefault="00C926BF" w:rsidP="00C926BF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50" w:name="SelectLocalMasterRepository"/>
                            <w:r w:rsidRPr="00B06B9D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06B9D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22B75">
                              <w:rPr>
                                <w:noProof/>
                                <w:lang w:val="en-GB"/>
                              </w:rPr>
                              <w:t>26</w:t>
                            </w:r>
                            <w:r>
                              <w:fldChar w:fldCharType="end"/>
                            </w:r>
                            <w:bookmarkEnd w:id="50"/>
                            <w:r w:rsidRPr="00B06B9D">
                              <w:rPr>
                                <w:lang w:val="en-GB"/>
                              </w:rPr>
                              <w:t>:</w:t>
                            </w:r>
                            <w:r w:rsidRPr="00B06B9D">
                              <w:rPr>
                                <w:lang w:val="en-GB"/>
                              </w:rPr>
                              <w:tab/>
                            </w:r>
                            <w:r w:rsidR="00F55C47">
                              <w:rPr>
                                <w:lang w:val="en-GB"/>
                              </w:rPr>
                              <w:t>Select the correct base repository (your local one)</w:t>
                            </w:r>
                            <w:r>
                              <w:rPr>
                                <w:lang w:val="en-GB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DAAE0" id="Text Box 27" o:spid="_x0000_s1051" type="#_x0000_t202" style="position:absolute;left:0;text-align:left;margin-left:1.15pt;margin-top:17.5pt;width:388.95pt;height:189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" fillcolor="white [3201]" strokeweight=".5pt">
                <v:textbox>
                  <w:txbxContent>
                    <w:p w14:paraId="0083C1BD" w14:textId="2CE6A608" w:rsidR="00C926BF" w:rsidRDefault="00C926BF" w:rsidP="00C926BF">
                      <w:r>
                        <w:rPr>
                          <w:noProof/>
                        </w:rPr>
                        <w:drawing>
                          <wp:inline distT="0" distB="0" distL="0" distR="0" wp14:anchorId="277C4E29" wp14:editId="67D6538B">
                            <wp:extent cx="4640400" cy="1990800"/>
                            <wp:effectExtent l="0" t="0" r="8255" b="0"/>
                            <wp:docPr id="52" name="Picture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Picture 52"/>
                                    <pic:cNvPicPr/>
                                  </pic:nvPicPr>
                                  <pic:blipFill>
                                    <a:blip r:embed="rId5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40400" cy="1990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9AC1859" w14:textId="202BD11E" w:rsidR="00C926BF" w:rsidRPr="00B06B9D" w:rsidRDefault="00C926BF" w:rsidP="00C926BF">
                      <w:pPr>
                        <w:pStyle w:val="Caption"/>
                        <w:rPr>
                          <w:lang w:val="en-GB"/>
                        </w:rPr>
                      </w:pPr>
                      <w:bookmarkStart w:id="51" w:name="SelectLocalMasterRepository"/>
                      <w:r w:rsidRPr="00B06B9D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06B9D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22B75">
                        <w:rPr>
                          <w:noProof/>
                          <w:lang w:val="en-GB"/>
                        </w:rPr>
                        <w:t>26</w:t>
                      </w:r>
                      <w:r>
                        <w:fldChar w:fldCharType="end"/>
                      </w:r>
                      <w:bookmarkEnd w:id="51"/>
                      <w:r w:rsidRPr="00B06B9D">
                        <w:rPr>
                          <w:lang w:val="en-GB"/>
                        </w:rPr>
                        <w:t>:</w:t>
                      </w:r>
                      <w:r w:rsidRPr="00B06B9D">
                        <w:rPr>
                          <w:lang w:val="en-GB"/>
                        </w:rPr>
                        <w:tab/>
                      </w:r>
                      <w:r w:rsidR="00F55C47">
                        <w:rPr>
                          <w:lang w:val="en-GB"/>
                        </w:rPr>
                        <w:t>Select the correct base repository (your local one)</w:t>
                      </w:r>
                      <w:r>
                        <w:rPr>
                          <w:lang w:val="en-GB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766AEB5" w14:textId="5DD868CF" w:rsidR="0095061B" w:rsidRPr="00C926BF" w:rsidRDefault="0095061B" w:rsidP="00766055">
      <w:pPr>
        <w:pStyle w:val="cpStep"/>
        <w:numPr>
          <w:ilvl w:val="0"/>
          <w:numId w:val="0"/>
        </w:numPr>
        <w:ind w:left="1134" w:hanging="142"/>
        <w:rPr>
          <w:lang w:val="en-GB"/>
        </w:rPr>
      </w:pPr>
    </w:p>
    <w:p w14:paraId="3ED08152" w14:textId="1A313A81" w:rsidR="00766055" w:rsidRDefault="00810199" w:rsidP="00766055">
      <w:pPr>
        <w:pStyle w:val="cpStep"/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B788F8D" wp14:editId="65D2885C">
                <wp:simplePos x="0" y="0"/>
                <wp:positionH relativeFrom="column">
                  <wp:posOffset>-5281295</wp:posOffset>
                </wp:positionH>
                <wp:positionV relativeFrom="paragraph">
                  <wp:posOffset>33655</wp:posOffset>
                </wp:positionV>
                <wp:extent cx="4939665" cy="2447925"/>
                <wp:effectExtent l="0" t="0" r="13335" b="2857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2447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883257" w14:textId="458F67B9" w:rsidR="00810199" w:rsidRDefault="00F55C47" w:rsidP="0081019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8B0F35" wp14:editId="45C92637">
                                  <wp:extent cx="3286125" cy="2149432"/>
                                  <wp:effectExtent l="0" t="0" r="0" b="3810"/>
                                  <wp:docPr id="74" name="Picture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" name="Picture 74"/>
                                          <pic:cNvPicPr/>
                                        </pic:nvPicPr>
                                        <pic:blipFill>
                                          <a:blip r:embed="rId5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95533" cy="21555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1003649" w14:textId="2D0FFCFE" w:rsidR="00810199" w:rsidRPr="00B06B9D" w:rsidRDefault="00810199" w:rsidP="00810199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52" w:name="PullRequestOverview"/>
                            <w:r w:rsidRPr="00B06B9D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06B9D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22B75">
                              <w:rPr>
                                <w:noProof/>
                                <w:lang w:val="en-GB"/>
                              </w:rPr>
                              <w:t>27</w:t>
                            </w:r>
                            <w:r>
                              <w:fldChar w:fldCharType="end"/>
                            </w:r>
                            <w:bookmarkEnd w:id="52"/>
                            <w:r w:rsidRPr="00B06B9D">
                              <w:rPr>
                                <w:lang w:val="en-GB"/>
                              </w:rPr>
                              <w:t>:</w:t>
                            </w:r>
                            <w:r w:rsidRPr="00B06B9D">
                              <w:rPr>
                                <w:lang w:val="en-GB"/>
                              </w:rPr>
                              <w:tab/>
                            </w:r>
                            <w:r w:rsidR="00F55C47">
                              <w:rPr>
                                <w:lang w:val="en-GB"/>
                              </w:rPr>
                              <w:t>Having an overview of the pull requests</w:t>
                            </w:r>
                            <w:r>
                              <w:rPr>
                                <w:lang w:val="en-GB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88F8D" id="Text Box 62" o:spid="_x0000_s1052" type="#_x0000_t202" style="position:absolute;left:0;text-align:left;margin-left:-415.85pt;margin-top:2.65pt;width:388.95pt;height:192.7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" fillcolor="white [3201]" strokeweight=".5pt">
                <v:textbox>
                  <w:txbxContent>
                    <w:p w14:paraId="71883257" w14:textId="458F67B9" w:rsidR="00810199" w:rsidRDefault="00F55C47" w:rsidP="00810199">
                      <w:r>
                        <w:rPr>
                          <w:noProof/>
                        </w:rPr>
                        <w:drawing>
                          <wp:inline distT="0" distB="0" distL="0" distR="0" wp14:anchorId="298B0F35" wp14:editId="45C92637">
                            <wp:extent cx="3286125" cy="2149432"/>
                            <wp:effectExtent l="0" t="0" r="0" b="3810"/>
                            <wp:docPr id="74" name="Picture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" name="Picture 74"/>
                                    <pic:cNvPicPr/>
                                  </pic:nvPicPr>
                                  <pic:blipFill>
                                    <a:blip r:embed="rId5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95533" cy="21555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1003649" w14:textId="2D0FFCFE" w:rsidR="00810199" w:rsidRPr="00B06B9D" w:rsidRDefault="00810199" w:rsidP="00810199">
                      <w:pPr>
                        <w:pStyle w:val="Caption"/>
                        <w:rPr>
                          <w:lang w:val="en-GB"/>
                        </w:rPr>
                      </w:pPr>
                      <w:bookmarkStart w:id="53" w:name="PullRequestOverview"/>
                      <w:r w:rsidRPr="00B06B9D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06B9D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22B75">
                        <w:rPr>
                          <w:noProof/>
                          <w:lang w:val="en-GB"/>
                        </w:rPr>
                        <w:t>27</w:t>
                      </w:r>
                      <w:r>
                        <w:fldChar w:fldCharType="end"/>
                      </w:r>
                      <w:bookmarkEnd w:id="53"/>
                      <w:r w:rsidRPr="00B06B9D">
                        <w:rPr>
                          <w:lang w:val="en-GB"/>
                        </w:rPr>
                        <w:t>:</w:t>
                      </w:r>
                      <w:r w:rsidRPr="00B06B9D">
                        <w:rPr>
                          <w:lang w:val="en-GB"/>
                        </w:rPr>
                        <w:tab/>
                      </w:r>
                      <w:r w:rsidR="00F55C47">
                        <w:rPr>
                          <w:lang w:val="en-GB"/>
                        </w:rPr>
                        <w:t>Having an overview of the pull requests</w:t>
                      </w:r>
                      <w:r>
                        <w:rPr>
                          <w:lang w:val="en-GB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95061B" w:rsidRPr="006B7507">
        <w:rPr>
          <w:lang w:val="en-GB"/>
        </w:rPr>
        <w:t>Set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the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comment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to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“Fixes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#1.”.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766055" w:rsidRPr="00C067C8" w14:paraId="59EEA991" w14:textId="77777777" w:rsidTr="00810199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51431A38" w14:textId="77777777" w:rsidR="00766055" w:rsidRPr="00810199" w:rsidRDefault="00766055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1651C491" w14:textId="1C58176C" w:rsidR="00766055" w:rsidRPr="00810199" w:rsidRDefault="00766055">
            <w:pPr>
              <w:pStyle w:val="cpSmallTip"/>
              <w:rPr>
                <w:lang w:val="en-GB"/>
              </w:rPr>
            </w:pPr>
          </w:p>
        </w:tc>
      </w:tr>
      <w:tr w:rsidR="00766055" w:rsidRPr="00C067C8" w14:paraId="472CE270" w14:textId="77777777" w:rsidTr="00810199">
        <w:tc>
          <w:tcPr>
            <w:tcW w:w="1843" w:type="dxa"/>
            <w:tcBorders>
              <w:bottom w:val="nil"/>
            </w:tcBorders>
          </w:tcPr>
          <w:p w14:paraId="33EC170A" w14:textId="77777777" w:rsidR="00766055" w:rsidRDefault="00766055">
            <w:pPr>
              <w:pStyle w:val="cpTip"/>
            </w:pPr>
            <w:r>
              <w:object w:dxaOrig="1995" w:dyaOrig="1530" w14:anchorId="7201FC90">
                <v:shape id="_x0000_i1035" type="#_x0000_t75" style="width:77.25pt;height:59.25pt" o:ole="" fillcolor="window">
                  <v:imagedata r:id="rId9" o:title=""/>
                </v:shape>
                <o:OLEObject Type="Embed" ProgID="PBrush" ShapeID="_x0000_i1035" DrawAspect="Content" ObjectID="_1743568166" r:id="rId54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0CC372A7" w14:textId="7EAB4ABD" w:rsidR="00766055" w:rsidRDefault="00766055">
            <w:pPr>
              <w:pStyle w:val="cpTip"/>
              <w:rPr>
                <w:lang w:val="en-GB"/>
              </w:rPr>
            </w:pPr>
            <w:r w:rsidRPr="006B7507">
              <w:rPr>
                <w:lang w:val="en-GB"/>
              </w:rPr>
              <w:t>Note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that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you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may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need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to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replace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the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#1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with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the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ID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created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earlier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if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it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were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different.</w:t>
            </w:r>
            <w:r>
              <w:rPr>
                <w:lang w:val="en-GB"/>
              </w:rPr>
              <w:t xml:space="preserve"> This should be the issue number you just have created.</w:t>
            </w:r>
          </w:p>
          <w:p w14:paraId="033C9BAD" w14:textId="2BA7BCD3" w:rsidR="00766055" w:rsidRPr="00766055" w:rsidRDefault="00766055">
            <w:pPr>
              <w:pStyle w:val="cpTip"/>
              <w:rPr>
                <w:lang w:val="en-GB"/>
              </w:rPr>
            </w:pPr>
            <w:r w:rsidRPr="006B7507">
              <w:rPr>
                <w:lang w:val="en-GB"/>
              </w:rPr>
              <w:t>By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tagging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the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pull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request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with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the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issue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ID,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you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can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automate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closing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the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issue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later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on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when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the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request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is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merged.</w:t>
            </w:r>
          </w:p>
        </w:tc>
      </w:tr>
      <w:tr w:rsidR="00766055" w:rsidRPr="00C067C8" w14:paraId="469C55A4" w14:textId="77777777" w:rsidTr="00810199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1FF7AB13" w14:textId="2D8C52DF" w:rsidR="00766055" w:rsidRPr="00766055" w:rsidRDefault="00766055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7B6AADD9" w14:textId="16924FEB" w:rsidR="00766055" w:rsidRPr="00766055" w:rsidRDefault="00766055">
            <w:pPr>
              <w:pStyle w:val="cpSmallTip"/>
              <w:rPr>
                <w:lang w:val="en-GB"/>
              </w:rPr>
            </w:pPr>
          </w:p>
        </w:tc>
      </w:tr>
    </w:tbl>
    <w:p w14:paraId="19493298" w14:textId="1BCC6AC1" w:rsidR="0095061B" w:rsidRDefault="0095061B" w:rsidP="00766055">
      <w:pPr>
        <w:pStyle w:val="cpStep"/>
      </w:pPr>
      <w:r w:rsidRPr="0095061B">
        <w:t>Click</w:t>
      </w:r>
      <w:r w:rsidR="002971A8">
        <w:t xml:space="preserve"> </w:t>
      </w:r>
      <w:r w:rsidR="00766055">
        <w:t>“</w:t>
      </w:r>
      <w:proofErr w:type="spellStart"/>
      <w:r w:rsidRPr="0095061B">
        <w:t>Create</w:t>
      </w:r>
      <w:proofErr w:type="spellEnd"/>
      <w:r w:rsidR="002971A8">
        <w:t xml:space="preserve"> </w:t>
      </w:r>
      <w:r w:rsidRPr="0095061B">
        <w:t>pull</w:t>
      </w:r>
      <w:r w:rsidR="002971A8">
        <w:t xml:space="preserve"> </w:t>
      </w:r>
      <w:proofErr w:type="spellStart"/>
      <w:r w:rsidRPr="0095061B">
        <w:t>request</w:t>
      </w:r>
      <w:proofErr w:type="spellEnd"/>
      <w:r w:rsidR="00766055">
        <w:t>”</w:t>
      </w:r>
      <w:r w:rsidRPr="0095061B">
        <w:t>.</w:t>
      </w:r>
    </w:p>
    <w:p w14:paraId="39319D1D" w14:textId="4A34A7BE" w:rsidR="00810199" w:rsidRDefault="00810199" w:rsidP="00766055">
      <w:pPr>
        <w:pStyle w:val="cpStep"/>
        <w:rPr>
          <w:lang w:val="en-GB"/>
        </w:rPr>
      </w:pPr>
      <w:r w:rsidRPr="00810199">
        <w:rPr>
          <w:lang w:val="en-GB"/>
        </w:rPr>
        <w:t>In your local repository</w:t>
      </w:r>
      <w:r>
        <w:rPr>
          <w:lang w:val="en-GB"/>
        </w:rPr>
        <w:t>, you can see the pull requests. Click on “Pull requests”. (</w:t>
      </w:r>
      <w:r w:rsidR="00F55C47" w:rsidRPr="00F55C47">
        <w:rPr>
          <w:rStyle w:val="cpReference"/>
          <w:lang w:val="en-GB"/>
        </w:rPr>
        <w:t xml:space="preserve">See </w:t>
      </w:r>
      <w:r w:rsidR="00F55C47" w:rsidRPr="00F55C47">
        <w:rPr>
          <w:rStyle w:val="cpReference"/>
        </w:rPr>
        <w:fldChar w:fldCharType="begin"/>
      </w:r>
      <w:r w:rsidR="00F55C47" w:rsidRPr="007F535E">
        <w:rPr>
          <w:rStyle w:val="cpReference"/>
          <w:lang w:val="en-GB"/>
        </w:rPr>
        <w:instrText xml:space="preserve"> REF  PullRequestOverview \h  \* MERGEFORMAT </w:instrText>
      </w:r>
      <w:r w:rsidR="00F55C47" w:rsidRPr="00F55C47">
        <w:rPr>
          <w:rStyle w:val="cpReference"/>
        </w:rPr>
      </w:r>
      <w:r w:rsidR="00F55C47" w:rsidRPr="00F55C47">
        <w:rPr>
          <w:rStyle w:val="cpReference"/>
        </w:rPr>
        <w:fldChar w:fldCharType="separate"/>
      </w:r>
      <w:r w:rsidR="00722B75" w:rsidRPr="00722B75">
        <w:rPr>
          <w:rStyle w:val="cpReference"/>
          <w:lang w:val="en-US"/>
        </w:rPr>
        <w:t>Figure 27</w:t>
      </w:r>
      <w:r w:rsidR="00F55C47" w:rsidRPr="00F55C47">
        <w:rPr>
          <w:rStyle w:val="cpReference"/>
        </w:rPr>
        <w:fldChar w:fldCharType="end"/>
      </w:r>
      <w:r>
        <w:rPr>
          <w:lang w:val="en-GB"/>
        </w:rPr>
        <w:t>)</w:t>
      </w:r>
    </w:p>
    <w:p w14:paraId="62B2E0C8" w14:textId="1DF1D09D" w:rsidR="00810199" w:rsidRDefault="00EC0739" w:rsidP="00766055">
      <w:pPr>
        <w:pStyle w:val="cpStep"/>
        <w:rPr>
          <w:lang w:val="en-GB"/>
        </w:rPr>
      </w:pPr>
      <w:r>
        <w:rPr>
          <w:lang w:val="en-GB"/>
        </w:rPr>
        <w:t>C</w:t>
      </w:r>
      <w:r w:rsidR="00F55C47">
        <w:rPr>
          <w:lang w:val="en-GB"/>
        </w:rPr>
        <w:t>lick the created pull request to open it and see the details.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F55C47" w:rsidRPr="00C067C8" w14:paraId="48167DD5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72AE434E" w14:textId="77777777" w:rsidR="00F55C47" w:rsidRPr="00EC0739" w:rsidRDefault="00F55C47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2258EA05" w14:textId="77777777" w:rsidR="00F55C47" w:rsidRPr="00EC0739" w:rsidRDefault="00F55C47">
            <w:pPr>
              <w:pStyle w:val="cpSmallTip"/>
              <w:rPr>
                <w:lang w:val="en-GB"/>
              </w:rPr>
            </w:pPr>
          </w:p>
        </w:tc>
      </w:tr>
      <w:tr w:rsidR="00F55C47" w:rsidRPr="00C067C8" w14:paraId="730CD52D" w14:textId="77777777">
        <w:tc>
          <w:tcPr>
            <w:tcW w:w="1843" w:type="dxa"/>
            <w:tcBorders>
              <w:bottom w:val="nil"/>
            </w:tcBorders>
          </w:tcPr>
          <w:p w14:paraId="21E6412D" w14:textId="77777777" w:rsidR="00F55C47" w:rsidRDefault="00F55C47">
            <w:pPr>
              <w:pStyle w:val="cpTip"/>
            </w:pPr>
            <w:r>
              <w:object w:dxaOrig="1995" w:dyaOrig="1530" w14:anchorId="2A4D4DCC">
                <v:shape id="_x0000_i1036" type="#_x0000_t75" style="width:77.25pt;height:59.25pt" o:ole="" fillcolor="window">
                  <v:imagedata r:id="rId9" o:title=""/>
                </v:shape>
                <o:OLEObject Type="Embed" ProgID="PBrush" ShapeID="_x0000_i1036" DrawAspect="Content" ObjectID="_1743568167" r:id="rId55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195F2B4D" w14:textId="6467D52A" w:rsidR="00F55C47" w:rsidRPr="00F55C47" w:rsidRDefault="00F55C47">
            <w:pPr>
              <w:pStyle w:val="cpTip"/>
              <w:rPr>
                <w:lang w:val="en-GB"/>
              </w:rPr>
            </w:pPr>
            <w:r w:rsidRPr="006B7507">
              <w:rPr>
                <w:lang w:val="en-GB"/>
              </w:rPr>
              <w:t>The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pull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request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view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includes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all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the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information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you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need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to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review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changes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and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make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comments.</w:t>
            </w:r>
          </w:p>
        </w:tc>
      </w:tr>
      <w:tr w:rsidR="00F55C47" w:rsidRPr="00C067C8" w14:paraId="7888DE0C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4E5B25FE" w14:textId="77777777" w:rsidR="00F55C47" w:rsidRPr="00F55C47" w:rsidRDefault="00F55C47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19CD6ADA" w14:textId="77777777" w:rsidR="00F55C47" w:rsidRPr="00F55C47" w:rsidRDefault="00F55C47">
            <w:pPr>
              <w:pStyle w:val="cpSmallTip"/>
              <w:rPr>
                <w:lang w:val="en-GB"/>
              </w:rPr>
            </w:pPr>
          </w:p>
        </w:tc>
      </w:tr>
    </w:tbl>
    <w:p w14:paraId="2FDA3445" w14:textId="10C5E01F" w:rsidR="0095061B" w:rsidRDefault="00EC0739" w:rsidP="00F55C47">
      <w:pPr>
        <w:pStyle w:val="cpStep"/>
        <w:rPr>
          <w:lang w:val="en-GB"/>
        </w:rPr>
      </w:pPr>
      <w:r>
        <w:rPr>
          <w:lang w:val="en-GB"/>
        </w:rPr>
        <w:t>In the tab “Files Changed”, you can see the differences. (</w:t>
      </w:r>
      <w:r w:rsidR="00986C23" w:rsidRPr="00F55C47">
        <w:rPr>
          <w:rStyle w:val="cpReference"/>
          <w:lang w:val="en-GB"/>
        </w:rPr>
        <w:t xml:space="preserve">See </w:t>
      </w:r>
      <w:r w:rsidR="00986C23" w:rsidRPr="00986C23">
        <w:rPr>
          <w:rStyle w:val="cpReference"/>
        </w:rPr>
        <w:fldChar w:fldCharType="begin"/>
      </w:r>
      <w:r w:rsidR="00986C23" w:rsidRPr="00986C23">
        <w:rPr>
          <w:rStyle w:val="cpReference"/>
          <w:lang w:val="en-GB"/>
        </w:rPr>
        <w:instrText xml:space="preserve"> REF  CompareTheChanges \h  \* MERGEFORMAT </w:instrText>
      </w:r>
      <w:r w:rsidR="00986C23" w:rsidRPr="00986C23">
        <w:rPr>
          <w:rStyle w:val="cpReference"/>
        </w:rPr>
      </w:r>
      <w:r w:rsidR="00986C23" w:rsidRPr="00986C23">
        <w:rPr>
          <w:rStyle w:val="cpReference"/>
        </w:rPr>
        <w:fldChar w:fldCharType="separate"/>
      </w:r>
      <w:r w:rsidR="00722B75" w:rsidRPr="00722B75">
        <w:rPr>
          <w:rStyle w:val="cpReference"/>
          <w:lang w:val="en-GB"/>
        </w:rPr>
        <w:t>Figure 28</w:t>
      </w:r>
      <w:r w:rsidR="00986C23" w:rsidRPr="00986C23">
        <w:rPr>
          <w:rStyle w:val="cpReference"/>
        </w:rPr>
        <w:fldChar w:fldCharType="end"/>
      </w:r>
      <w:r>
        <w:rPr>
          <w:lang w:val="en-GB"/>
        </w:rPr>
        <w:t xml:space="preserve">) </w:t>
      </w:r>
      <w:r w:rsidRPr="006B7507">
        <w:rPr>
          <w:lang w:val="en-GB"/>
        </w:rPr>
        <w:t>The</w:t>
      </w:r>
      <w:r>
        <w:rPr>
          <w:lang w:val="en-GB"/>
        </w:rPr>
        <w:t xml:space="preserve"> </w:t>
      </w:r>
      <w:r w:rsidRPr="006B7507">
        <w:rPr>
          <w:lang w:val="en-GB"/>
        </w:rPr>
        <w:t>diff</w:t>
      </w:r>
      <w:r>
        <w:rPr>
          <w:lang w:val="en-GB"/>
        </w:rPr>
        <w:t xml:space="preserve"> </w:t>
      </w:r>
      <w:r w:rsidRPr="006B7507">
        <w:rPr>
          <w:lang w:val="en-GB"/>
        </w:rPr>
        <w:t>viewer</w:t>
      </w:r>
      <w:r>
        <w:rPr>
          <w:lang w:val="en-GB"/>
        </w:rPr>
        <w:t xml:space="preserve"> </w:t>
      </w:r>
      <w:r w:rsidRPr="006B7507">
        <w:rPr>
          <w:lang w:val="en-GB"/>
        </w:rPr>
        <w:t>makes</w:t>
      </w:r>
      <w:r>
        <w:rPr>
          <w:lang w:val="en-GB"/>
        </w:rPr>
        <w:t xml:space="preserve"> </w:t>
      </w:r>
      <w:r w:rsidRPr="006B7507">
        <w:rPr>
          <w:lang w:val="en-GB"/>
        </w:rPr>
        <w:t>it</w:t>
      </w:r>
      <w:r>
        <w:rPr>
          <w:lang w:val="en-GB"/>
        </w:rPr>
        <w:t xml:space="preserve"> </w:t>
      </w:r>
      <w:r w:rsidRPr="006B7507">
        <w:rPr>
          <w:lang w:val="en-GB"/>
        </w:rPr>
        <w:t>easy</w:t>
      </w:r>
      <w:r>
        <w:rPr>
          <w:lang w:val="en-GB"/>
        </w:rPr>
        <w:t xml:space="preserve"> </w:t>
      </w:r>
      <w:r w:rsidRPr="006B7507">
        <w:rPr>
          <w:lang w:val="en-GB"/>
        </w:rPr>
        <w:t>to</w:t>
      </w:r>
      <w:r>
        <w:rPr>
          <w:lang w:val="en-GB"/>
        </w:rPr>
        <w:t xml:space="preserve"> </w:t>
      </w:r>
      <w:r w:rsidRPr="006B7507">
        <w:rPr>
          <w:lang w:val="en-GB"/>
        </w:rPr>
        <w:t>understand</w:t>
      </w:r>
      <w:r>
        <w:rPr>
          <w:lang w:val="en-GB"/>
        </w:rPr>
        <w:t xml:space="preserve"> </w:t>
      </w:r>
      <w:r w:rsidRPr="006B7507">
        <w:rPr>
          <w:lang w:val="en-GB"/>
        </w:rPr>
        <w:t>what</w:t>
      </w:r>
      <w:r>
        <w:rPr>
          <w:lang w:val="en-GB"/>
        </w:rPr>
        <w:t xml:space="preserve"> </w:t>
      </w:r>
      <w:r w:rsidRPr="006B7507">
        <w:rPr>
          <w:lang w:val="en-GB"/>
        </w:rPr>
        <w:t>changes</w:t>
      </w:r>
      <w:r>
        <w:rPr>
          <w:lang w:val="en-GB"/>
        </w:rPr>
        <w:t xml:space="preserve"> </w:t>
      </w:r>
      <w:r w:rsidRPr="006B7507">
        <w:rPr>
          <w:lang w:val="en-GB"/>
        </w:rPr>
        <w:t>were</w:t>
      </w:r>
      <w:r>
        <w:rPr>
          <w:lang w:val="en-GB"/>
        </w:rPr>
        <w:t xml:space="preserve"> </w:t>
      </w:r>
      <w:r w:rsidRPr="006B7507">
        <w:rPr>
          <w:lang w:val="en-GB"/>
        </w:rPr>
        <w:t>made</w:t>
      </w:r>
      <w:r>
        <w:rPr>
          <w:lang w:val="en-GB"/>
        </w:rPr>
        <w:t xml:space="preserve"> </w:t>
      </w:r>
      <w:r w:rsidRPr="006B7507">
        <w:rPr>
          <w:lang w:val="en-GB"/>
        </w:rPr>
        <w:t>and</w:t>
      </w:r>
      <w:r>
        <w:rPr>
          <w:lang w:val="en-GB"/>
        </w:rPr>
        <w:t xml:space="preserve"> </w:t>
      </w:r>
      <w:r w:rsidRPr="006B7507">
        <w:rPr>
          <w:lang w:val="en-GB"/>
        </w:rPr>
        <w:t>where.</w:t>
      </w:r>
    </w:p>
    <w:p w14:paraId="2052A309" w14:textId="19D67C7D" w:rsidR="00EC0739" w:rsidRDefault="00EC0739" w:rsidP="00EC0739">
      <w:pPr>
        <w:pStyle w:val="cpStep"/>
        <w:numPr>
          <w:ilvl w:val="0"/>
          <w:numId w:val="0"/>
        </w:numPr>
        <w:ind w:left="1134" w:hanging="142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C6C26D2" wp14:editId="3EAC4261">
                <wp:simplePos x="0" y="0"/>
                <wp:positionH relativeFrom="column">
                  <wp:posOffset>138430</wp:posOffset>
                </wp:positionH>
                <wp:positionV relativeFrom="paragraph">
                  <wp:posOffset>237490</wp:posOffset>
                </wp:positionV>
                <wp:extent cx="4939665" cy="1409700"/>
                <wp:effectExtent l="0" t="0" r="13335" b="19050"/>
                <wp:wrapTopAndBottom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140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40CFCA" w14:textId="28C35FCB" w:rsidR="00EC0739" w:rsidRDefault="00986C23" w:rsidP="00EC073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3EB63A" wp14:editId="7C6CFAD1">
                                  <wp:extent cx="4692610" cy="1076325"/>
                                  <wp:effectExtent l="0" t="0" r="0" b="0"/>
                                  <wp:docPr id="79" name="Picture 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9" name="Picture 79"/>
                                          <pic:cNvPicPr/>
                                        </pic:nvPicPr>
                                        <pic:blipFill>
                                          <a:blip r:embed="rId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01318" cy="10783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9705898" w14:textId="41F3A391" w:rsidR="00EC0739" w:rsidRPr="00B06B9D" w:rsidRDefault="00EC0739" w:rsidP="00EC0739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54" w:name="CompareTheChanges"/>
                            <w:r w:rsidRPr="00B06B9D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06B9D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22B75">
                              <w:rPr>
                                <w:noProof/>
                                <w:lang w:val="en-GB"/>
                              </w:rPr>
                              <w:t>28</w:t>
                            </w:r>
                            <w:r>
                              <w:fldChar w:fldCharType="end"/>
                            </w:r>
                            <w:bookmarkEnd w:id="54"/>
                            <w:r w:rsidRPr="00B06B9D">
                              <w:rPr>
                                <w:lang w:val="en-GB"/>
                              </w:rPr>
                              <w:t>:</w:t>
                            </w:r>
                            <w:r w:rsidRPr="00B06B9D">
                              <w:rPr>
                                <w:lang w:val="en-GB"/>
                              </w:rPr>
                              <w:tab/>
                            </w:r>
                            <w:r>
                              <w:rPr>
                                <w:lang w:val="en-GB"/>
                              </w:rPr>
                              <w:t>See the differences by the change.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C26D2" id="Text Box 75" o:spid="_x0000_s1053" type="#_x0000_t202" style="position:absolute;left:0;text-align:left;margin-left:10.9pt;margin-top:18.7pt;width:388.95pt;height:111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" fillcolor="white [3201]" strokeweight=".5pt">
                <v:textbox>
                  <w:txbxContent>
                    <w:p w14:paraId="6840CFCA" w14:textId="28C35FCB" w:rsidR="00EC0739" w:rsidRDefault="00986C23" w:rsidP="00EC0739">
                      <w:r>
                        <w:rPr>
                          <w:noProof/>
                        </w:rPr>
                        <w:drawing>
                          <wp:inline distT="0" distB="0" distL="0" distR="0" wp14:anchorId="6A3EB63A" wp14:editId="7C6CFAD1">
                            <wp:extent cx="4692610" cy="1076325"/>
                            <wp:effectExtent l="0" t="0" r="0" b="0"/>
                            <wp:docPr id="79" name="Picture 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9" name="Picture 79"/>
                                    <pic:cNvPicPr/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01318" cy="10783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9705898" w14:textId="41F3A391" w:rsidR="00EC0739" w:rsidRPr="00B06B9D" w:rsidRDefault="00EC0739" w:rsidP="00EC0739">
                      <w:pPr>
                        <w:pStyle w:val="Caption"/>
                        <w:rPr>
                          <w:lang w:val="en-GB"/>
                        </w:rPr>
                      </w:pPr>
                      <w:bookmarkStart w:id="55" w:name="CompareTheChanges"/>
                      <w:r w:rsidRPr="00B06B9D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06B9D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22B75">
                        <w:rPr>
                          <w:noProof/>
                          <w:lang w:val="en-GB"/>
                        </w:rPr>
                        <w:t>28</w:t>
                      </w:r>
                      <w:r>
                        <w:fldChar w:fldCharType="end"/>
                      </w:r>
                      <w:bookmarkEnd w:id="55"/>
                      <w:r w:rsidRPr="00B06B9D">
                        <w:rPr>
                          <w:lang w:val="en-GB"/>
                        </w:rPr>
                        <w:t>:</w:t>
                      </w:r>
                      <w:r w:rsidRPr="00B06B9D">
                        <w:rPr>
                          <w:lang w:val="en-GB"/>
                        </w:rPr>
                        <w:tab/>
                      </w:r>
                      <w:r>
                        <w:rPr>
                          <w:lang w:val="en-GB"/>
                        </w:rPr>
                        <w:t>See the differences by the change.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768BDA9" w14:textId="717B4DB7" w:rsidR="00EC0739" w:rsidRDefault="00EC0739" w:rsidP="00EC0739">
      <w:pPr>
        <w:pStyle w:val="cpStep"/>
        <w:numPr>
          <w:ilvl w:val="0"/>
          <w:numId w:val="0"/>
        </w:numPr>
        <w:ind w:left="1134" w:hanging="142"/>
        <w:rPr>
          <w:lang w:val="en-GB"/>
        </w:rPr>
      </w:pPr>
    </w:p>
    <w:p w14:paraId="3D088228" w14:textId="7008FC13" w:rsidR="00986C23" w:rsidRPr="00C061B3" w:rsidRDefault="00353501" w:rsidP="00DA6F3A">
      <w:pPr>
        <w:pStyle w:val="cpStep"/>
        <w:rPr>
          <w:lang w:val="en-GB"/>
        </w:rPr>
      </w:pPr>
      <w:r w:rsidRPr="00C061B3">
        <w:rPr>
          <w:lang w:val="en-GB"/>
        </w:rPr>
        <w:t>Alternative</w:t>
      </w:r>
      <w:r w:rsidR="00C061B3" w:rsidRPr="00C061B3">
        <w:rPr>
          <w:lang w:val="en-GB"/>
        </w:rPr>
        <w:t>. This can also be done in Visual Studio. Y</w:t>
      </w:r>
      <w:r w:rsidR="00986C23" w:rsidRPr="00C061B3">
        <w:rPr>
          <w:lang w:val="en-GB"/>
        </w:rPr>
        <w:t>ou can see the same stuff in Visual Studio. By right</w:t>
      </w:r>
      <w:r w:rsidR="00C061B3" w:rsidRPr="00C061B3">
        <w:rPr>
          <w:lang w:val="en-GB"/>
        </w:rPr>
        <w:t xml:space="preserve"> </w:t>
      </w:r>
      <w:r w:rsidR="00986C23" w:rsidRPr="00C061B3">
        <w:rPr>
          <w:lang w:val="en-GB"/>
        </w:rPr>
        <w:t>clicking the commit and select “View Commit Details”.</w:t>
      </w:r>
      <w:r w:rsidR="00986C23" w:rsidRPr="00C061B3">
        <w:rPr>
          <w:lang w:val="en-GB"/>
        </w:rPr>
        <w:br w:type="page"/>
      </w:r>
    </w:p>
    <w:p w14:paraId="1D2203E9" w14:textId="1300A831" w:rsidR="00DD1BEC" w:rsidRDefault="00DD1BEC" w:rsidP="00A74854">
      <w:pPr>
        <w:pStyle w:val="cpStep"/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9BBA1FD" wp14:editId="66AC205A">
                <wp:simplePos x="0" y="0"/>
                <wp:positionH relativeFrom="column">
                  <wp:posOffset>-5224145</wp:posOffset>
                </wp:positionH>
                <wp:positionV relativeFrom="paragraph">
                  <wp:posOffset>24131</wp:posOffset>
                </wp:positionV>
                <wp:extent cx="4939665" cy="1657350"/>
                <wp:effectExtent l="0" t="0" r="13335" b="1905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165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6AEF12" w14:textId="492968B7" w:rsidR="00DD1BEC" w:rsidRDefault="00DD1BEC" w:rsidP="00DD1BE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A2FDE9" wp14:editId="15153269">
                                  <wp:extent cx="4750435" cy="1328420"/>
                                  <wp:effectExtent l="0" t="0" r="0" b="5080"/>
                                  <wp:docPr id="82" name="Picture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2" name="Picture 82"/>
                                          <pic:cNvPicPr/>
                                        </pic:nvPicPr>
                                        <pic:blipFill>
                                          <a:blip r:embed="rId5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50435" cy="132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622B02" w14:textId="52212E52" w:rsidR="00DD1BEC" w:rsidRPr="00B06B9D" w:rsidRDefault="00DD1BEC" w:rsidP="00DD1BEC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56" w:name="TypeAComment"/>
                            <w:r w:rsidRPr="00B06B9D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06B9D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22B75">
                              <w:rPr>
                                <w:noProof/>
                                <w:lang w:val="en-GB"/>
                              </w:rPr>
                              <w:t>29</w:t>
                            </w:r>
                            <w:r>
                              <w:fldChar w:fldCharType="end"/>
                            </w:r>
                            <w:bookmarkEnd w:id="56"/>
                            <w:r w:rsidRPr="00B06B9D">
                              <w:rPr>
                                <w:lang w:val="en-GB"/>
                              </w:rPr>
                              <w:t>:</w:t>
                            </w:r>
                            <w:r w:rsidRPr="00B06B9D">
                              <w:rPr>
                                <w:lang w:val="en-GB"/>
                              </w:rPr>
                              <w:tab/>
                            </w:r>
                            <w:r>
                              <w:rPr>
                                <w:lang w:val="en-GB"/>
                              </w:rPr>
                              <w:t>Typing a comment.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BA1FD" id="Text Box 80" o:spid="_x0000_s1054" type="#_x0000_t202" style="position:absolute;left:0;text-align:left;margin-left:-411.35pt;margin-top:1.9pt;width:388.95pt;height:130.5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" fillcolor="white [3201]" strokeweight=".5pt">
                <v:textbox>
                  <w:txbxContent>
                    <w:p w14:paraId="046AEF12" w14:textId="492968B7" w:rsidR="00DD1BEC" w:rsidRDefault="00DD1BEC" w:rsidP="00DD1BEC">
                      <w:r>
                        <w:rPr>
                          <w:noProof/>
                        </w:rPr>
                        <w:drawing>
                          <wp:inline distT="0" distB="0" distL="0" distR="0" wp14:anchorId="54A2FDE9" wp14:editId="15153269">
                            <wp:extent cx="4750435" cy="1328420"/>
                            <wp:effectExtent l="0" t="0" r="0" b="5080"/>
                            <wp:docPr id="82" name="Picture 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2" name="Picture 82"/>
                                    <pic:cNvPicPr/>
                                  </pic:nvPicPr>
                                  <pic:blipFill>
                                    <a:blip r:embed="rId5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50435" cy="132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622B02" w14:textId="52212E52" w:rsidR="00DD1BEC" w:rsidRPr="00B06B9D" w:rsidRDefault="00DD1BEC" w:rsidP="00DD1BEC">
                      <w:pPr>
                        <w:pStyle w:val="Caption"/>
                        <w:rPr>
                          <w:lang w:val="en-GB"/>
                        </w:rPr>
                      </w:pPr>
                      <w:bookmarkStart w:id="57" w:name="TypeAComment"/>
                      <w:r w:rsidRPr="00B06B9D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06B9D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22B75">
                        <w:rPr>
                          <w:noProof/>
                          <w:lang w:val="en-GB"/>
                        </w:rPr>
                        <w:t>29</w:t>
                      </w:r>
                      <w:r>
                        <w:fldChar w:fldCharType="end"/>
                      </w:r>
                      <w:bookmarkEnd w:id="57"/>
                      <w:r w:rsidRPr="00B06B9D">
                        <w:rPr>
                          <w:lang w:val="en-GB"/>
                        </w:rPr>
                        <w:t>:</w:t>
                      </w:r>
                      <w:r w:rsidRPr="00B06B9D">
                        <w:rPr>
                          <w:lang w:val="en-GB"/>
                        </w:rPr>
                        <w:tab/>
                      </w:r>
                      <w:r>
                        <w:rPr>
                          <w:lang w:val="en-GB"/>
                        </w:rPr>
                        <w:t>Typing a comment.</w:t>
                      </w:r>
                    </w:p>
                  </w:txbxContent>
                </v:textbox>
              </v:shape>
            </w:pict>
          </mc:Fallback>
        </mc:AlternateContent>
      </w:r>
      <w:r w:rsidR="0095061B" w:rsidRPr="006B7507">
        <w:rPr>
          <w:lang w:val="en-GB"/>
        </w:rPr>
        <w:t>You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can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also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leave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line-level</w:t>
      </w:r>
      <w:r w:rsidR="002971A8">
        <w:rPr>
          <w:lang w:val="en-GB"/>
        </w:rPr>
        <w:t xml:space="preserve"> </w:t>
      </w:r>
      <w:r w:rsidR="0095061B" w:rsidRPr="006B7507">
        <w:rPr>
          <w:lang w:val="en-GB"/>
        </w:rPr>
        <w:t>comments.</w:t>
      </w:r>
      <w:r w:rsidR="002971A8">
        <w:rPr>
          <w:lang w:val="en-GB"/>
        </w:rPr>
        <w:t xml:space="preserve"> </w:t>
      </w:r>
      <w:r>
        <w:rPr>
          <w:lang w:val="en-GB"/>
        </w:rPr>
        <w:t xml:space="preserve">Go to the “Write” tab </w:t>
      </w:r>
      <w:proofErr w:type="spellStart"/>
      <w:r>
        <w:rPr>
          <w:lang w:val="en-GB"/>
        </w:rPr>
        <w:t>en</w:t>
      </w:r>
      <w:proofErr w:type="spellEnd"/>
      <w:r>
        <w:rPr>
          <w:lang w:val="en-GB"/>
        </w:rPr>
        <w:t xml:space="preserve"> type some comment.</w:t>
      </w:r>
    </w:p>
    <w:p w14:paraId="7C3B7E62" w14:textId="623F95ED" w:rsidR="00DD1BEC" w:rsidRDefault="00DD1BEC" w:rsidP="00A74854">
      <w:pPr>
        <w:pStyle w:val="cpStep"/>
        <w:rPr>
          <w:lang w:val="en-GB"/>
        </w:rPr>
      </w:pPr>
      <w:r>
        <w:rPr>
          <w:lang w:val="en-GB"/>
        </w:rPr>
        <w:t>Type “We should consider making this dynamic”. (</w:t>
      </w:r>
      <w:r w:rsidRPr="00DD1BEC">
        <w:rPr>
          <w:rStyle w:val="cpReference"/>
          <w:lang w:val="en-GB"/>
        </w:rPr>
        <w:t xml:space="preserve">See </w:t>
      </w:r>
      <w:r w:rsidRPr="00DD1BEC">
        <w:rPr>
          <w:rStyle w:val="cpReference"/>
        </w:rPr>
        <w:fldChar w:fldCharType="begin"/>
      </w:r>
      <w:r w:rsidRPr="00670A76">
        <w:rPr>
          <w:rStyle w:val="cpReference"/>
          <w:lang w:val="en-GB"/>
        </w:rPr>
        <w:instrText xml:space="preserve"> REF  TypeAComment \h  \* MERGEFORMAT </w:instrText>
      </w:r>
      <w:r w:rsidRPr="00DD1BEC">
        <w:rPr>
          <w:rStyle w:val="cpReference"/>
        </w:rPr>
      </w:r>
      <w:r w:rsidRPr="00DD1BEC">
        <w:rPr>
          <w:rStyle w:val="cpReference"/>
        </w:rPr>
        <w:fldChar w:fldCharType="separate"/>
      </w:r>
      <w:proofErr w:type="spellStart"/>
      <w:r w:rsidR="00722B75" w:rsidRPr="00722B75">
        <w:rPr>
          <w:rStyle w:val="cpReference"/>
        </w:rPr>
        <w:t>Figure</w:t>
      </w:r>
      <w:proofErr w:type="spellEnd"/>
      <w:r w:rsidR="00722B75" w:rsidRPr="00722B75">
        <w:rPr>
          <w:rStyle w:val="cpReference"/>
        </w:rPr>
        <w:t xml:space="preserve"> 29</w:t>
      </w:r>
      <w:r w:rsidRPr="00DD1BEC">
        <w:rPr>
          <w:rStyle w:val="cpReference"/>
        </w:rPr>
        <w:fldChar w:fldCharType="end"/>
      </w:r>
      <w:r>
        <w:rPr>
          <w:lang w:val="en-GB"/>
        </w:rPr>
        <w:t>)</w:t>
      </w:r>
    </w:p>
    <w:p w14:paraId="12A06A26" w14:textId="449B79F8" w:rsidR="00DD1BEC" w:rsidRDefault="0095061B" w:rsidP="00A74854">
      <w:pPr>
        <w:pStyle w:val="cpStep"/>
        <w:rPr>
          <w:lang w:val="en-GB"/>
        </w:rPr>
      </w:pPr>
      <w:r w:rsidRPr="006B7507">
        <w:rPr>
          <w:lang w:val="en-GB"/>
        </w:rPr>
        <w:t>Click</w:t>
      </w:r>
      <w:r w:rsidR="002971A8">
        <w:rPr>
          <w:lang w:val="en-GB"/>
        </w:rPr>
        <w:t xml:space="preserve"> </w:t>
      </w:r>
      <w:r w:rsidR="00DD1BEC">
        <w:rPr>
          <w:lang w:val="en-GB"/>
        </w:rPr>
        <w:t>“</w:t>
      </w:r>
      <w:r w:rsidRPr="006B7507">
        <w:rPr>
          <w:lang w:val="en-GB"/>
        </w:rPr>
        <w:t>Comment</w:t>
      </w:r>
      <w:r w:rsidR="00DD1BEC">
        <w:rPr>
          <w:lang w:val="en-GB"/>
        </w:rPr>
        <w:t>”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button</w:t>
      </w:r>
      <w:r w:rsidR="00DD1BEC">
        <w:rPr>
          <w:lang w:val="en-GB"/>
        </w:rPr>
        <w:t xml:space="preserve"> to save.</w:t>
      </w:r>
    </w:p>
    <w:p w14:paraId="7C210AA4" w14:textId="58386DEA" w:rsidR="0095061B" w:rsidRDefault="0095061B" w:rsidP="00DD1BEC">
      <w:pPr>
        <w:pStyle w:val="cpStep"/>
        <w:rPr>
          <w:lang w:val="en-GB"/>
        </w:rPr>
      </w:pPr>
      <w:r w:rsidRPr="006B7507">
        <w:rPr>
          <w:lang w:val="en-GB"/>
        </w:rPr>
        <w:t>Your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review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is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now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visible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as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part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of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the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pull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request.</w:t>
      </w:r>
      <w:r w:rsidR="002971A8">
        <w:rPr>
          <w:lang w:val="en-GB"/>
        </w:rPr>
        <w:t xml:space="preserve"> </w:t>
      </w:r>
    </w:p>
    <w:p w14:paraId="0A3AAEF1" w14:textId="196088C7" w:rsidR="003735B1" w:rsidRDefault="003735B1" w:rsidP="003735B1">
      <w:pPr>
        <w:pStyle w:val="cpStep"/>
        <w:rPr>
          <w:lang w:val="en-GB"/>
        </w:rPr>
      </w:pPr>
      <w:r>
        <w:rPr>
          <w:lang w:val="en-GB"/>
        </w:rPr>
        <w:t xml:space="preserve">Go to the “Write” tab </w:t>
      </w:r>
      <w:proofErr w:type="spellStart"/>
      <w:r>
        <w:rPr>
          <w:lang w:val="en-GB"/>
        </w:rPr>
        <w:t>en</w:t>
      </w:r>
      <w:proofErr w:type="spellEnd"/>
      <w:r>
        <w:rPr>
          <w:lang w:val="en-GB"/>
        </w:rPr>
        <w:t xml:space="preserve"> type some comment.</w:t>
      </w:r>
    </w:p>
    <w:p w14:paraId="08561185" w14:textId="1AE39EC5" w:rsidR="003735B1" w:rsidRDefault="003735B1" w:rsidP="003735B1">
      <w:pPr>
        <w:pStyle w:val="cpStep"/>
        <w:rPr>
          <w:lang w:val="en-GB"/>
        </w:rPr>
      </w:pPr>
      <w:r>
        <w:rPr>
          <w:lang w:val="en-GB"/>
        </w:rPr>
        <w:t>Type “It looks good for now”.</w:t>
      </w:r>
    </w:p>
    <w:p w14:paraId="2DD4741B" w14:textId="1B411993" w:rsidR="003735B1" w:rsidRDefault="00670A76" w:rsidP="003735B1">
      <w:pPr>
        <w:pStyle w:val="cpStep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1477BD7" wp14:editId="473166F6">
                <wp:simplePos x="0" y="0"/>
                <wp:positionH relativeFrom="column">
                  <wp:posOffset>-5224145</wp:posOffset>
                </wp:positionH>
                <wp:positionV relativeFrom="paragraph">
                  <wp:posOffset>616585</wp:posOffset>
                </wp:positionV>
                <wp:extent cx="4939665" cy="1866900"/>
                <wp:effectExtent l="0" t="0" r="13335" b="1905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186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2D559E" w14:textId="5253C0F0" w:rsidR="00670A76" w:rsidRDefault="00670A76" w:rsidP="00670A76">
                            <w:r w:rsidRPr="0095061B">
                              <w:rPr>
                                <w:noProof/>
                              </w:rPr>
                              <w:drawing>
                                <wp:inline distT="0" distB="0" distL="0" distR="0" wp14:anchorId="721D996A" wp14:editId="43741455">
                                  <wp:extent cx="4750435" cy="1508024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50435" cy="15080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63A6324" w14:textId="37F45DC6" w:rsidR="00670A76" w:rsidRPr="00B06B9D" w:rsidRDefault="00670A76" w:rsidP="00670A76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58" w:name="MergePullRequest"/>
                            <w:r w:rsidRPr="00B06B9D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06B9D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22B75">
                              <w:rPr>
                                <w:noProof/>
                                <w:lang w:val="en-GB"/>
                              </w:rPr>
                              <w:t>30</w:t>
                            </w:r>
                            <w:r>
                              <w:fldChar w:fldCharType="end"/>
                            </w:r>
                            <w:bookmarkEnd w:id="58"/>
                            <w:r w:rsidRPr="00B06B9D">
                              <w:rPr>
                                <w:lang w:val="en-GB"/>
                              </w:rPr>
                              <w:t>:</w:t>
                            </w:r>
                            <w:r w:rsidRPr="00B06B9D">
                              <w:rPr>
                                <w:lang w:val="en-GB"/>
                              </w:rPr>
                              <w:tab/>
                            </w:r>
                            <w:r>
                              <w:rPr>
                                <w:lang w:val="en-GB"/>
                              </w:rPr>
                              <w:t>Merge pull request.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77BD7" id="Text Box 83" o:spid="_x0000_s1055" type="#_x0000_t202" style="position:absolute;left:0;text-align:left;margin-left:-411.35pt;margin-top:48.55pt;width:388.95pt;height:147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" fillcolor="white [3201]" strokeweight=".5pt">
                <v:textbox>
                  <w:txbxContent>
                    <w:p w14:paraId="302D559E" w14:textId="5253C0F0" w:rsidR="00670A76" w:rsidRDefault="00670A76" w:rsidP="00670A76">
                      <w:r w:rsidRPr="0095061B">
                        <w:rPr>
                          <w:noProof/>
                        </w:rPr>
                        <w:drawing>
                          <wp:inline distT="0" distB="0" distL="0" distR="0" wp14:anchorId="721D996A" wp14:editId="43741455">
                            <wp:extent cx="4750435" cy="1508024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50435" cy="15080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63A6324" w14:textId="37F45DC6" w:rsidR="00670A76" w:rsidRPr="00B06B9D" w:rsidRDefault="00670A76" w:rsidP="00670A76">
                      <w:pPr>
                        <w:pStyle w:val="Caption"/>
                        <w:rPr>
                          <w:lang w:val="en-GB"/>
                        </w:rPr>
                      </w:pPr>
                      <w:bookmarkStart w:id="59" w:name="MergePullRequest"/>
                      <w:r w:rsidRPr="00B06B9D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06B9D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22B75">
                        <w:rPr>
                          <w:noProof/>
                          <w:lang w:val="en-GB"/>
                        </w:rPr>
                        <w:t>30</w:t>
                      </w:r>
                      <w:r>
                        <w:fldChar w:fldCharType="end"/>
                      </w:r>
                      <w:bookmarkEnd w:id="59"/>
                      <w:r w:rsidRPr="00B06B9D">
                        <w:rPr>
                          <w:lang w:val="en-GB"/>
                        </w:rPr>
                        <w:t>:</w:t>
                      </w:r>
                      <w:r w:rsidRPr="00B06B9D">
                        <w:rPr>
                          <w:lang w:val="en-GB"/>
                        </w:rPr>
                        <w:tab/>
                      </w:r>
                      <w:r>
                        <w:rPr>
                          <w:lang w:val="en-GB"/>
                        </w:rPr>
                        <w:t>Merge pull request.</w:t>
                      </w:r>
                    </w:p>
                  </w:txbxContent>
                </v:textbox>
              </v:shape>
            </w:pict>
          </mc:Fallback>
        </mc:AlternateContent>
      </w:r>
      <w:r w:rsidR="003735B1" w:rsidRPr="006B7507">
        <w:rPr>
          <w:lang w:val="en-GB"/>
        </w:rPr>
        <w:t>Click</w:t>
      </w:r>
      <w:r w:rsidR="003735B1">
        <w:rPr>
          <w:lang w:val="en-GB"/>
        </w:rPr>
        <w:t xml:space="preserve"> “Comment” </w:t>
      </w:r>
      <w:r w:rsidR="003735B1" w:rsidRPr="006B7507">
        <w:rPr>
          <w:lang w:val="en-GB"/>
        </w:rPr>
        <w:t>button</w:t>
      </w:r>
      <w:r w:rsidR="003735B1">
        <w:rPr>
          <w:lang w:val="en-GB"/>
        </w:rPr>
        <w:t xml:space="preserve"> to save.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3735B1" w:rsidRPr="00C067C8" w14:paraId="3E2DA2DE" w14:textId="77777777" w:rsidTr="003735B1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0EAD41C8" w14:textId="77777777" w:rsidR="003735B1" w:rsidRPr="00670A76" w:rsidRDefault="003735B1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27C1502D" w14:textId="77777777" w:rsidR="003735B1" w:rsidRPr="00670A76" w:rsidRDefault="003735B1">
            <w:pPr>
              <w:pStyle w:val="cpSmallTip"/>
              <w:rPr>
                <w:lang w:val="en-GB"/>
              </w:rPr>
            </w:pPr>
          </w:p>
        </w:tc>
      </w:tr>
      <w:tr w:rsidR="003735B1" w:rsidRPr="00C067C8" w14:paraId="2DDCC64B" w14:textId="77777777" w:rsidTr="003735B1">
        <w:tc>
          <w:tcPr>
            <w:tcW w:w="1843" w:type="dxa"/>
            <w:tcBorders>
              <w:bottom w:val="nil"/>
            </w:tcBorders>
          </w:tcPr>
          <w:p w14:paraId="77CDF44A" w14:textId="77777777" w:rsidR="003735B1" w:rsidRDefault="003735B1">
            <w:pPr>
              <w:pStyle w:val="cpTip"/>
            </w:pPr>
            <w:r>
              <w:object w:dxaOrig="1995" w:dyaOrig="1530" w14:anchorId="2E6FB631">
                <v:shape id="_x0000_i1037" type="#_x0000_t75" style="width:77.25pt;height:59.25pt" o:ole="" fillcolor="window">
                  <v:imagedata r:id="rId9" o:title=""/>
                </v:shape>
                <o:OLEObject Type="Embed" ProgID="PBrush" ShapeID="_x0000_i1037" DrawAspect="Content" ObjectID="_1743568168" r:id="rId59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3321AC53" w14:textId="321967D1" w:rsidR="003735B1" w:rsidRPr="003735B1" w:rsidRDefault="003735B1">
            <w:pPr>
              <w:pStyle w:val="cpTip"/>
              <w:rPr>
                <w:lang w:val="en-GB"/>
              </w:rPr>
            </w:pPr>
            <w:r w:rsidRPr="006B7507">
              <w:rPr>
                <w:lang w:val="en-GB"/>
              </w:rPr>
              <w:t>Others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can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comment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or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review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the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changes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as</w:t>
            </w:r>
            <w:r>
              <w:rPr>
                <w:lang w:val="en-GB"/>
              </w:rPr>
              <w:t xml:space="preserve"> </w:t>
            </w:r>
            <w:r w:rsidRPr="006B7507">
              <w:rPr>
                <w:lang w:val="en-GB"/>
              </w:rPr>
              <w:t>well</w:t>
            </w:r>
          </w:p>
        </w:tc>
      </w:tr>
      <w:tr w:rsidR="003735B1" w:rsidRPr="00C067C8" w14:paraId="5BB6CA5F" w14:textId="77777777" w:rsidTr="003735B1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09AFF26E" w14:textId="77777777" w:rsidR="003735B1" w:rsidRPr="003735B1" w:rsidRDefault="003735B1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3DF42EDE" w14:textId="77777777" w:rsidR="003735B1" w:rsidRPr="003735B1" w:rsidRDefault="003735B1">
            <w:pPr>
              <w:pStyle w:val="cpSmallTip"/>
              <w:rPr>
                <w:lang w:val="en-GB"/>
              </w:rPr>
            </w:pPr>
          </w:p>
        </w:tc>
      </w:tr>
    </w:tbl>
    <w:p w14:paraId="303F0600" w14:textId="1C45760E" w:rsidR="0095061B" w:rsidRPr="00670A76" w:rsidRDefault="0095061B" w:rsidP="00670A76">
      <w:pPr>
        <w:pStyle w:val="cpStep"/>
        <w:rPr>
          <w:lang w:val="en-GB"/>
        </w:rPr>
      </w:pPr>
      <w:r w:rsidRPr="00670A76">
        <w:rPr>
          <w:lang w:val="en-GB"/>
        </w:rPr>
        <w:t>Click</w:t>
      </w:r>
      <w:r w:rsidR="002971A8" w:rsidRPr="00670A76">
        <w:rPr>
          <w:lang w:val="en-GB"/>
        </w:rPr>
        <w:t xml:space="preserve"> </w:t>
      </w:r>
      <w:r w:rsidRPr="00670A76">
        <w:rPr>
          <w:lang w:val="en-GB"/>
        </w:rPr>
        <w:t>Merge</w:t>
      </w:r>
      <w:r w:rsidR="002971A8" w:rsidRPr="00670A76">
        <w:rPr>
          <w:lang w:val="en-GB"/>
        </w:rPr>
        <w:t xml:space="preserve"> </w:t>
      </w:r>
      <w:r w:rsidRPr="00670A76">
        <w:rPr>
          <w:lang w:val="en-GB"/>
        </w:rPr>
        <w:t>pull</w:t>
      </w:r>
      <w:r w:rsidR="002971A8" w:rsidRPr="00670A76">
        <w:rPr>
          <w:lang w:val="en-GB"/>
        </w:rPr>
        <w:t xml:space="preserve"> </w:t>
      </w:r>
      <w:r w:rsidRPr="00670A76">
        <w:rPr>
          <w:lang w:val="en-GB"/>
        </w:rPr>
        <w:t>request.</w:t>
      </w:r>
      <w:r w:rsidR="00670A76" w:rsidRPr="00670A76">
        <w:rPr>
          <w:lang w:val="en-GB"/>
        </w:rPr>
        <w:t xml:space="preserve"> </w:t>
      </w:r>
      <w:r w:rsidR="00670A76">
        <w:rPr>
          <w:lang w:val="en-GB"/>
        </w:rPr>
        <w:t>(</w:t>
      </w:r>
      <w:r w:rsidR="00670A76" w:rsidRPr="00670A76">
        <w:rPr>
          <w:rStyle w:val="cpReference"/>
          <w:lang w:val="en-GB"/>
        </w:rPr>
        <w:t xml:space="preserve">See </w:t>
      </w:r>
      <w:r w:rsidR="00670A76" w:rsidRPr="00670A76">
        <w:rPr>
          <w:rStyle w:val="cpReference"/>
        </w:rPr>
        <w:fldChar w:fldCharType="begin"/>
      </w:r>
      <w:r w:rsidR="00670A76" w:rsidRPr="007F535E">
        <w:rPr>
          <w:rStyle w:val="cpReference"/>
          <w:lang w:val="en-GB"/>
        </w:rPr>
        <w:instrText xml:space="preserve"> REF  MergePullRequest \h  \* MERGEFORMAT </w:instrText>
      </w:r>
      <w:r w:rsidR="00670A76" w:rsidRPr="00670A76">
        <w:rPr>
          <w:rStyle w:val="cpReference"/>
        </w:rPr>
      </w:r>
      <w:r w:rsidR="00670A76" w:rsidRPr="00670A76">
        <w:rPr>
          <w:rStyle w:val="cpReference"/>
        </w:rPr>
        <w:fldChar w:fldCharType="separate"/>
      </w:r>
      <w:r w:rsidR="00722B75" w:rsidRPr="00722B75">
        <w:rPr>
          <w:rStyle w:val="cpReference"/>
          <w:lang w:val="en-US"/>
        </w:rPr>
        <w:t>Figure 30</w:t>
      </w:r>
      <w:r w:rsidR="00670A76" w:rsidRPr="00670A76">
        <w:rPr>
          <w:rStyle w:val="cpReference"/>
        </w:rPr>
        <w:fldChar w:fldCharType="end"/>
      </w:r>
      <w:r w:rsidR="00670A76">
        <w:rPr>
          <w:lang w:val="en-GB"/>
        </w:rPr>
        <w:t>)</w:t>
      </w:r>
    </w:p>
    <w:p w14:paraId="38D821B6" w14:textId="63195EA4" w:rsidR="0095061B" w:rsidRDefault="0095061B" w:rsidP="00670A76">
      <w:pPr>
        <w:pStyle w:val="cpStep"/>
        <w:rPr>
          <w:lang w:val="en-GB"/>
        </w:rPr>
      </w:pPr>
      <w:r w:rsidRPr="00670A76">
        <w:rPr>
          <w:lang w:val="en-GB"/>
        </w:rPr>
        <w:t>Confirm</w:t>
      </w:r>
      <w:r w:rsidR="002971A8" w:rsidRPr="00670A76">
        <w:rPr>
          <w:lang w:val="en-GB"/>
        </w:rPr>
        <w:t xml:space="preserve"> </w:t>
      </w:r>
      <w:r w:rsidRPr="00670A76">
        <w:rPr>
          <w:lang w:val="en-GB"/>
        </w:rPr>
        <w:t>the</w:t>
      </w:r>
      <w:r w:rsidR="002971A8" w:rsidRPr="00670A76">
        <w:rPr>
          <w:lang w:val="en-GB"/>
        </w:rPr>
        <w:t xml:space="preserve"> </w:t>
      </w:r>
      <w:r w:rsidRPr="00670A76">
        <w:rPr>
          <w:lang w:val="en-GB"/>
        </w:rPr>
        <w:t>merge.</w:t>
      </w:r>
      <w:r w:rsidR="00670A76" w:rsidRPr="00670A76">
        <w:rPr>
          <w:lang w:val="en-GB"/>
        </w:rPr>
        <w:t xml:space="preserve"> (</w:t>
      </w:r>
      <w:r w:rsidR="00670A76" w:rsidRPr="00BD380F">
        <w:rPr>
          <w:rStyle w:val="cpReference"/>
          <w:lang w:val="en-GB"/>
        </w:rPr>
        <w:t xml:space="preserve">See </w:t>
      </w:r>
      <w:r w:rsidR="00BD380F" w:rsidRPr="00BD380F">
        <w:rPr>
          <w:rStyle w:val="cpReference"/>
        </w:rPr>
        <w:fldChar w:fldCharType="begin"/>
      </w:r>
      <w:r w:rsidR="00BD380F" w:rsidRPr="007F535E">
        <w:rPr>
          <w:rStyle w:val="cpReference"/>
          <w:lang w:val="en-GB"/>
        </w:rPr>
        <w:instrText xml:space="preserve"> REF  ConfirmMerge \h  \* MERGEFORMAT </w:instrText>
      </w:r>
      <w:r w:rsidR="00BD380F" w:rsidRPr="00BD380F">
        <w:rPr>
          <w:rStyle w:val="cpReference"/>
        </w:rPr>
      </w:r>
      <w:r w:rsidR="00BD380F" w:rsidRPr="00BD380F">
        <w:rPr>
          <w:rStyle w:val="cpReference"/>
        </w:rPr>
        <w:fldChar w:fldCharType="separate"/>
      </w:r>
      <w:r w:rsidR="00722B75" w:rsidRPr="00722B75">
        <w:rPr>
          <w:rStyle w:val="cpReference"/>
          <w:lang w:val="en-US"/>
        </w:rPr>
        <w:t>Figure 31</w:t>
      </w:r>
      <w:r w:rsidR="00BD380F" w:rsidRPr="00BD380F">
        <w:rPr>
          <w:rStyle w:val="cpReference"/>
        </w:rPr>
        <w:fldChar w:fldCharType="end"/>
      </w:r>
      <w:r w:rsidR="00670A76" w:rsidRPr="00670A76">
        <w:rPr>
          <w:lang w:val="en-GB"/>
        </w:rPr>
        <w:t>)</w:t>
      </w:r>
    </w:p>
    <w:p w14:paraId="50C1D0CB" w14:textId="14A6CD7B" w:rsidR="00670A76" w:rsidRPr="00670A76" w:rsidRDefault="00670A76" w:rsidP="00670A76">
      <w:pPr>
        <w:pStyle w:val="cpStep"/>
        <w:numPr>
          <w:ilvl w:val="0"/>
          <w:numId w:val="0"/>
        </w:numPr>
        <w:ind w:left="1134" w:hanging="142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E25B5AF" wp14:editId="30CA37B9">
                <wp:simplePos x="0" y="0"/>
                <wp:positionH relativeFrom="column">
                  <wp:posOffset>-4445</wp:posOffset>
                </wp:positionH>
                <wp:positionV relativeFrom="paragraph">
                  <wp:posOffset>175895</wp:posOffset>
                </wp:positionV>
                <wp:extent cx="4939665" cy="2028825"/>
                <wp:effectExtent l="0" t="0" r="13335" b="28575"/>
                <wp:wrapTopAndBottom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665" cy="2028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73CEB1" w14:textId="483D2FCD" w:rsidR="00670A76" w:rsidRDefault="00670A76" w:rsidP="00670A76">
                            <w:r w:rsidRPr="0095061B">
                              <w:rPr>
                                <w:noProof/>
                              </w:rPr>
                              <w:drawing>
                                <wp:inline distT="0" distB="0" distL="0" distR="0" wp14:anchorId="6E5FB63E" wp14:editId="68DF6281">
                                  <wp:extent cx="3923665" cy="1630045"/>
                                  <wp:effectExtent l="0" t="0" r="635" b="8255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23665" cy="16300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CD3911" w14:textId="23F05458" w:rsidR="00670A76" w:rsidRPr="00B06B9D" w:rsidRDefault="00670A76" w:rsidP="00670A76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60" w:name="ConfirmMerge"/>
                            <w:r w:rsidRPr="00B06B9D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B06B9D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22B75">
                              <w:rPr>
                                <w:noProof/>
                                <w:lang w:val="en-GB"/>
                              </w:rPr>
                              <w:t>31</w:t>
                            </w:r>
                            <w:r>
                              <w:fldChar w:fldCharType="end"/>
                            </w:r>
                            <w:bookmarkEnd w:id="60"/>
                            <w:r w:rsidRPr="00B06B9D">
                              <w:rPr>
                                <w:lang w:val="en-GB"/>
                              </w:rPr>
                              <w:t>:</w:t>
                            </w:r>
                            <w:r w:rsidRPr="00B06B9D">
                              <w:rPr>
                                <w:lang w:val="en-GB"/>
                              </w:rPr>
                              <w:tab/>
                            </w:r>
                            <w:r>
                              <w:rPr>
                                <w:lang w:val="en-GB"/>
                              </w:rPr>
                              <w:t>Confirm the merge.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5B5AF" id="Text Box 85" o:spid="_x0000_s1056" type="#_x0000_t202" style="position:absolute;left:0;text-align:left;margin-left:-.35pt;margin-top:13.85pt;width:388.95pt;height:159.75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" fillcolor="white [3201]" strokeweight=".5pt">
                <v:textbox>
                  <w:txbxContent>
                    <w:p w14:paraId="3673CEB1" w14:textId="483D2FCD" w:rsidR="00670A76" w:rsidRDefault="00670A76" w:rsidP="00670A76">
                      <w:r w:rsidRPr="0095061B">
                        <w:rPr>
                          <w:noProof/>
                        </w:rPr>
                        <w:drawing>
                          <wp:inline distT="0" distB="0" distL="0" distR="0" wp14:anchorId="6E5FB63E" wp14:editId="68DF6281">
                            <wp:extent cx="3923665" cy="1630045"/>
                            <wp:effectExtent l="0" t="0" r="635" b="8255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23665" cy="16300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CD3911" w14:textId="23F05458" w:rsidR="00670A76" w:rsidRPr="00B06B9D" w:rsidRDefault="00670A76" w:rsidP="00670A76">
                      <w:pPr>
                        <w:pStyle w:val="Caption"/>
                        <w:rPr>
                          <w:lang w:val="en-GB"/>
                        </w:rPr>
                      </w:pPr>
                      <w:bookmarkStart w:id="61" w:name="ConfirmMerge"/>
                      <w:r w:rsidRPr="00B06B9D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B06B9D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22B75">
                        <w:rPr>
                          <w:noProof/>
                          <w:lang w:val="en-GB"/>
                        </w:rPr>
                        <w:t>31</w:t>
                      </w:r>
                      <w:r>
                        <w:fldChar w:fldCharType="end"/>
                      </w:r>
                      <w:bookmarkEnd w:id="61"/>
                      <w:r w:rsidRPr="00B06B9D">
                        <w:rPr>
                          <w:lang w:val="en-GB"/>
                        </w:rPr>
                        <w:t>:</w:t>
                      </w:r>
                      <w:r w:rsidRPr="00B06B9D">
                        <w:rPr>
                          <w:lang w:val="en-GB"/>
                        </w:rPr>
                        <w:tab/>
                      </w:r>
                      <w:r>
                        <w:rPr>
                          <w:lang w:val="en-GB"/>
                        </w:rPr>
                        <w:t>Confirm the merge.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8556132" w14:textId="77777777" w:rsidR="00670A76" w:rsidRPr="00670A76" w:rsidRDefault="00670A76" w:rsidP="00670A76">
      <w:pPr>
        <w:pStyle w:val="cpStep"/>
        <w:numPr>
          <w:ilvl w:val="0"/>
          <w:numId w:val="0"/>
        </w:numPr>
        <w:ind w:left="1134" w:hanging="142"/>
        <w:rPr>
          <w:lang w:val="en-GB"/>
        </w:rPr>
      </w:pPr>
    </w:p>
    <w:p w14:paraId="1131B81B" w14:textId="77777777" w:rsidR="008D1671" w:rsidRDefault="0095061B" w:rsidP="008D1671">
      <w:pPr>
        <w:pStyle w:val="cpStep"/>
        <w:rPr>
          <w:lang w:val="en-GB"/>
        </w:rPr>
      </w:pPr>
      <w:r w:rsidRPr="006B7507">
        <w:rPr>
          <w:lang w:val="en-GB"/>
        </w:rPr>
        <w:t>Navigate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back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to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the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Issues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tab.</w:t>
      </w:r>
    </w:p>
    <w:p w14:paraId="3CE6C644" w14:textId="23E1316C" w:rsidR="0095061B" w:rsidRPr="006B7507" w:rsidRDefault="0095061B" w:rsidP="008D1671">
      <w:pPr>
        <w:pStyle w:val="cpStep"/>
        <w:rPr>
          <w:lang w:val="en-GB"/>
        </w:rPr>
      </w:pPr>
      <w:r w:rsidRPr="006B7507">
        <w:rPr>
          <w:lang w:val="en-GB"/>
        </w:rPr>
        <w:t>Note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that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the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issue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created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earlier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has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been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closed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now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that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the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pull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request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was</w:t>
      </w:r>
      <w:r w:rsidR="002971A8">
        <w:rPr>
          <w:lang w:val="en-GB"/>
        </w:rPr>
        <w:t xml:space="preserve"> </w:t>
      </w:r>
      <w:r w:rsidRPr="006B7507">
        <w:rPr>
          <w:lang w:val="en-GB"/>
        </w:rPr>
        <w:t>approved.</w:t>
      </w:r>
    </w:p>
    <w:sectPr w:rsidR="0095061B" w:rsidRPr="006B7507">
      <w:headerReference w:type="even" r:id="rId61"/>
      <w:headerReference w:type="default" r:id="rId62"/>
      <w:footerReference w:type="even" r:id="rId63"/>
      <w:footerReference w:type="default" r:id="rId64"/>
      <w:pgSz w:w="16840" w:h="11907" w:orient="landscape" w:code="9"/>
      <w:pgMar w:top="851" w:right="680" w:bottom="1304" w:left="8647" w:header="425" w:footer="352" w:gutter="0"/>
      <w:pgBorders>
        <w:left w:val="single" w:sz="12" w:space="10" w:color="0000FF"/>
      </w:pgBorders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C14DD" w14:textId="77777777" w:rsidR="00DC2A60" w:rsidRDefault="00DC2A60">
      <w:r>
        <w:separator/>
      </w:r>
    </w:p>
    <w:p w14:paraId="12894B6A" w14:textId="77777777" w:rsidR="00DC2A60" w:rsidRDefault="00DC2A60"/>
  </w:endnote>
  <w:endnote w:type="continuationSeparator" w:id="0">
    <w:p w14:paraId="10F4C3B3" w14:textId="77777777" w:rsidR="00DC2A60" w:rsidRDefault="00DC2A60">
      <w:r>
        <w:continuationSeparator/>
      </w:r>
    </w:p>
    <w:p w14:paraId="19045198" w14:textId="77777777" w:rsidR="00DC2A60" w:rsidRDefault="00DC2A6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Paragon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DawnCastl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58811" w14:textId="77777777" w:rsidR="005A79A8" w:rsidRDefault="005A79A8"/>
  <w:p w14:paraId="5DF1D7FB" w14:textId="77777777" w:rsidR="005A79A8" w:rsidRDefault="005A79A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94579" w14:textId="77777777" w:rsidR="005A79A8" w:rsidRDefault="009D7889"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4C981820" wp14:editId="01E267BC">
              <wp:simplePos x="0" y="0"/>
              <wp:positionH relativeFrom="column">
                <wp:posOffset>-4947285</wp:posOffset>
              </wp:positionH>
              <wp:positionV relativeFrom="paragraph">
                <wp:posOffset>-1814830</wp:posOffset>
              </wp:positionV>
              <wp:extent cx="4663440" cy="1737360"/>
              <wp:effectExtent l="0" t="0" r="0" b="0"/>
              <wp:wrapNone/>
              <wp:docPr id="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63440" cy="17373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A337B3" w14:textId="35ED8577" w:rsidR="005A79A8" w:rsidRDefault="009D7889">
                          <w:pPr>
                            <w:pStyle w:val="cpNoteTitle"/>
                          </w:pPr>
                          <w:r>
                            <w:t>Not</w:t>
                          </w:r>
                          <w:r w:rsidR="00211963">
                            <w:t>e</w:t>
                          </w:r>
                          <w:r>
                            <w:t>s</w:t>
                          </w:r>
                        </w:p>
                        <w:p w14:paraId="139CC1CB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7FC35492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03905E5A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5480592B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5AE9A27B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500B3D0C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5A31D292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98182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57" type="#_x0000_t202" style="position:absolute;margin-left:-389.55pt;margin-top:-142.9pt;width:367.2pt;height:136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" o:allowincell="f" stroked="f">
              <v:textbox>
                <w:txbxContent>
                  <w:p w14:paraId="5FA337B3" w14:textId="35ED8577" w:rsidR="005A79A8" w:rsidRDefault="009D7889">
                    <w:pPr>
                      <w:pStyle w:val="cpNoteTitle"/>
                    </w:pPr>
                    <w:r>
                      <w:t>Not</w:t>
                    </w:r>
                    <w:r w:rsidR="00211963">
                      <w:t>e</w:t>
                    </w:r>
                    <w:r>
                      <w:t>s</w:t>
                    </w:r>
                  </w:p>
                  <w:p w14:paraId="139CC1CB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7FC35492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03905E5A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5480592B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5AE9A27B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500B3D0C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5A31D292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</w:txbxContent>
              </v:textbox>
            </v:shape>
          </w:pict>
        </mc:Fallback>
      </mc:AlternateContent>
    </w:r>
    <w:r w:rsidR="00722B75">
      <w:rPr>
        <w:noProof/>
      </w:rPr>
      <w:object w:dxaOrig="1440" w:dyaOrig="1440" w14:anchorId="65B23E2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41.1pt;margin-top:518.9pt;width:140.8pt;height:41.8pt;z-index:-251658240;mso-wrap-edited:f;mso-position-horizontal-relative:page;mso-position-vertical-relative:page" wrapcoords="-115 0 -115 21214 21600 21214 21600 0 -115 0" fillcolor="window">
          <v:imagedata r:id="rId1" o:title=""/>
          <w10:wrap type="through" anchorx="page" anchory="page"/>
          <w10:anchorlock/>
        </v:shape>
        <o:OLEObject Type="Embed" ProgID="Word.Picture.8" ShapeID="_x0000_s2050" DrawAspect="Content" ObjectID="_1743568169" r:id="rId2"/>
      </w:object>
    </w:r>
  </w:p>
  <w:p w14:paraId="48CB0CA5" w14:textId="77777777" w:rsidR="005A79A8" w:rsidRDefault="005A79A8"/>
  <w:p w14:paraId="30B1000B" w14:textId="7BF41297" w:rsidR="005A79A8" w:rsidRPr="006E06F3" w:rsidRDefault="009D7889">
    <w:pPr>
      <w:pStyle w:val="cpFooter"/>
      <w:rPr>
        <w:lang w:val="fr-BE"/>
      </w:rPr>
    </w:pPr>
    <w:r>
      <w:tab/>
    </w:r>
    <w:r w:rsidR="006E06F3" w:rsidRPr="006E06F3">
      <w:rPr>
        <w:lang w:val="en-GB"/>
      </w:rPr>
      <w:t>Lab</w:t>
    </w:r>
    <w:r w:rsidR="002971A8">
      <w:rPr>
        <w:lang w:val="en-GB"/>
      </w:rPr>
      <w:t xml:space="preserve"> </w:t>
    </w:r>
    <w:r w:rsidR="006E06F3" w:rsidRPr="006E06F3">
      <w:rPr>
        <w:lang w:val="en-GB"/>
      </w:rPr>
      <w:t>Getting</w:t>
    </w:r>
    <w:r w:rsidR="002971A8">
      <w:rPr>
        <w:lang w:val="en-GB"/>
      </w:rPr>
      <w:t xml:space="preserve"> </w:t>
    </w:r>
    <w:r w:rsidR="006E06F3" w:rsidRPr="006E06F3">
      <w:rPr>
        <w:lang w:val="en-GB"/>
      </w:rPr>
      <w:t>Started</w:t>
    </w:r>
    <w:r w:rsidR="002971A8">
      <w:rPr>
        <w:lang w:val="en-GB"/>
      </w:rPr>
      <w:t xml:space="preserve"> </w:t>
    </w:r>
    <w:r w:rsidR="006E06F3" w:rsidRPr="006E06F3">
      <w:rPr>
        <w:lang w:val="en-GB"/>
      </w:rPr>
      <w:t>wi</w:t>
    </w:r>
    <w:r w:rsidR="006E06F3">
      <w:rPr>
        <w:lang w:val="en-GB"/>
      </w:rPr>
      <w:t>th</w:t>
    </w:r>
    <w:r w:rsidR="002971A8">
      <w:rPr>
        <w:lang w:val="en-GB"/>
      </w:rPr>
      <w:t xml:space="preserve"> </w:t>
    </w:r>
    <w:r w:rsidR="006E06F3">
      <w:rPr>
        <w:lang w:val="en-GB"/>
      </w:rPr>
      <w:t>GitHub</w:t>
    </w:r>
    <w:r w:rsidR="002971A8">
      <w:rPr>
        <w:lang w:val="en-GB"/>
      </w:rPr>
      <w:t xml:space="preserve"> </w:t>
    </w:r>
    <w:r w:rsidR="006E06F3">
      <w:rPr>
        <w:lang w:val="en-GB"/>
      </w:rPr>
      <w:t>using</w:t>
    </w:r>
    <w:r w:rsidR="002971A8">
      <w:rPr>
        <w:lang w:val="en-GB"/>
      </w:rPr>
      <w:t xml:space="preserve"> </w:t>
    </w:r>
    <w:r w:rsidR="006E06F3">
      <w:rPr>
        <w:lang w:val="en-GB"/>
      </w:rPr>
      <w:t>Visual</w:t>
    </w:r>
    <w:r w:rsidR="002971A8">
      <w:rPr>
        <w:lang w:val="en-GB"/>
      </w:rPr>
      <w:t xml:space="preserve"> </w:t>
    </w:r>
    <w:r w:rsidR="006E06F3">
      <w:rPr>
        <w:lang w:val="en-GB"/>
      </w:rPr>
      <w:t>Studio</w:t>
    </w:r>
    <w:r w:rsidR="002971A8">
      <w:rPr>
        <w:lang w:val="en-GB"/>
      </w:rPr>
      <w:t xml:space="preserve"> </w:t>
    </w:r>
    <w:r w:rsidR="006E06F3">
      <w:rPr>
        <w:lang w:val="en-GB"/>
      </w:rPr>
      <w:t>2019</w:t>
    </w:r>
    <w:r w:rsidRPr="006E06F3">
      <w:rPr>
        <w:lang w:val="en-GB"/>
      </w:rPr>
      <w:t>.</w:t>
    </w:r>
    <w:r w:rsidRPr="00466617">
      <w:rPr>
        <w:lang w:val="en-GB"/>
      </w:rPr>
      <w:fldChar w:fldCharType="begin"/>
    </w:r>
    <w:r w:rsidRPr="006E06F3">
      <w:rPr>
        <w:lang w:val="en-GB"/>
      </w:rPr>
      <w:instrText xml:space="preserve"> PAGE \# "000" \* MERGEFORMAT </w:instrText>
    </w:r>
    <w:r w:rsidRPr="00466617">
      <w:rPr>
        <w:lang w:val="en-GB"/>
      </w:rPr>
      <w:fldChar w:fldCharType="separate"/>
    </w:r>
    <w:r w:rsidRPr="006E06F3">
      <w:rPr>
        <w:noProof/>
        <w:lang w:val="en-GB"/>
      </w:rPr>
      <w:t>001</w:t>
    </w:r>
    <w:r w:rsidRPr="00466617">
      <w:rPr>
        <w:lang w:val="en-GB"/>
      </w:rPr>
      <w:fldChar w:fldCharType="end"/>
    </w:r>
    <w:r w:rsidRPr="006E06F3">
      <w:rPr>
        <w:lang w:val="en-GB"/>
      </w:rPr>
      <w:tab/>
      <w:t>Informati</w:t>
    </w:r>
    <w:r w:rsidR="00211963" w:rsidRPr="006E06F3">
      <w:rPr>
        <w:lang w:val="en-GB"/>
      </w:rPr>
      <w:t>on</w:t>
    </w:r>
    <w:r w:rsidR="002971A8">
      <w:rPr>
        <w:lang w:val="en-GB"/>
      </w:rPr>
      <w:t xml:space="preserve"> </w:t>
    </w:r>
    <w:r w:rsidR="006E06F3" w:rsidRPr="006E06F3">
      <w:rPr>
        <w:lang w:val="en-GB"/>
      </w:rPr>
      <w:t>Lab</w:t>
    </w:r>
    <w:r w:rsidR="002971A8">
      <w:rPr>
        <w:lang w:val="en-GB"/>
      </w:rPr>
      <w:t xml:space="preserve"> </w:t>
    </w:r>
    <w:r w:rsidR="006E06F3" w:rsidRPr="006E06F3">
      <w:rPr>
        <w:lang w:val="en-GB"/>
      </w:rPr>
      <w:t>Getting</w:t>
    </w:r>
    <w:r w:rsidR="002971A8">
      <w:rPr>
        <w:lang w:val="en-GB"/>
      </w:rPr>
      <w:t xml:space="preserve"> </w:t>
    </w:r>
    <w:r w:rsidR="006E06F3" w:rsidRPr="006E06F3">
      <w:rPr>
        <w:lang w:val="en-GB"/>
      </w:rPr>
      <w:t>Started</w:t>
    </w:r>
    <w:r w:rsidR="002971A8">
      <w:rPr>
        <w:lang w:val="en-GB"/>
      </w:rPr>
      <w:t xml:space="preserve"> </w:t>
    </w:r>
    <w:r w:rsidR="006E06F3" w:rsidRPr="006E06F3">
      <w:rPr>
        <w:lang w:val="en-GB"/>
      </w:rPr>
      <w:t>wi</w:t>
    </w:r>
    <w:r w:rsidR="006E06F3">
      <w:rPr>
        <w:lang w:val="en-GB"/>
      </w:rPr>
      <w:t>th</w:t>
    </w:r>
    <w:r w:rsidR="002971A8">
      <w:rPr>
        <w:lang w:val="en-GB"/>
      </w:rPr>
      <w:t xml:space="preserve"> </w:t>
    </w:r>
    <w:r w:rsidR="006E06F3">
      <w:rPr>
        <w:lang w:val="en-GB"/>
      </w:rPr>
      <w:t>GitHub</w:t>
    </w:r>
    <w:r w:rsidR="002971A8">
      <w:rPr>
        <w:lang w:val="en-GB"/>
      </w:rPr>
      <w:t xml:space="preserve"> </w:t>
    </w:r>
    <w:r w:rsidR="006E06F3">
      <w:rPr>
        <w:lang w:val="en-GB"/>
      </w:rPr>
      <w:t>using</w:t>
    </w:r>
    <w:r w:rsidR="002971A8">
      <w:rPr>
        <w:lang w:val="en-GB"/>
      </w:rPr>
      <w:t xml:space="preserve"> </w:t>
    </w:r>
    <w:r w:rsidR="006E06F3">
      <w:rPr>
        <w:lang w:val="en-GB"/>
      </w:rPr>
      <w:t>Visual</w:t>
    </w:r>
    <w:r w:rsidR="002971A8">
      <w:rPr>
        <w:lang w:val="en-GB"/>
      </w:rPr>
      <w:t xml:space="preserve"> </w:t>
    </w:r>
    <w:r w:rsidR="006E06F3">
      <w:rPr>
        <w:lang w:val="en-GB"/>
      </w:rPr>
      <w:t>Studio</w:t>
    </w:r>
    <w:r w:rsidR="002971A8">
      <w:rPr>
        <w:lang w:val="en-GB"/>
      </w:rPr>
      <w:t xml:space="preserve"> </w:t>
    </w:r>
    <w:r w:rsidR="006E06F3">
      <w:rPr>
        <w:lang w:val="en-GB"/>
      </w:rPr>
      <w:t>2019</w:t>
    </w:r>
    <w:r w:rsidRPr="006E06F3">
      <w:rPr>
        <w:lang w:val="en-GB"/>
      </w:rPr>
      <w:t>.</w:t>
    </w:r>
    <w:r w:rsidRPr="00466617">
      <w:rPr>
        <w:lang w:val="en-GB"/>
      </w:rPr>
      <w:fldChar w:fldCharType="begin"/>
    </w:r>
    <w:r w:rsidRPr="006E06F3">
      <w:rPr>
        <w:lang w:val="en-GB"/>
      </w:rPr>
      <w:instrText xml:space="preserve"> PAGE \# "000" \* MERGEFORMAT </w:instrText>
    </w:r>
    <w:r w:rsidRPr="00466617">
      <w:rPr>
        <w:lang w:val="en-GB"/>
      </w:rPr>
      <w:fldChar w:fldCharType="separate"/>
    </w:r>
    <w:r w:rsidRPr="006E06F3">
      <w:rPr>
        <w:noProof/>
        <w:lang w:val="en-GB"/>
      </w:rPr>
      <w:t>00</w:t>
    </w:r>
    <w:r w:rsidRPr="006E06F3">
      <w:rPr>
        <w:noProof/>
        <w:lang w:val="fr-BE"/>
      </w:rPr>
      <w:t>1</w:t>
    </w:r>
    <w:r w:rsidRPr="00466617">
      <w:rPr>
        <w:lang w:val="en-GB"/>
      </w:rPr>
      <w:fldChar w:fldCharType="end"/>
    </w:r>
  </w:p>
  <w:p w14:paraId="115B6144" w14:textId="77777777" w:rsidR="005A79A8" w:rsidRPr="00466617" w:rsidRDefault="005A79A8">
    <w:pPr>
      <w:rPr>
        <w:lang w:val="fr-B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DEE97" w14:textId="77777777" w:rsidR="00DC2A60" w:rsidRDefault="00DC2A60">
      <w:r>
        <w:separator/>
      </w:r>
    </w:p>
    <w:p w14:paraId="3EF6C2FD" w14:textId="77777777" w:rsidR="00DC2A60" w:rsidRDefault="00DC2A60"/>
  </w:footnote>
  <w:footnote w:type="continuationSeparator" w:id="0">
    <w:p w14:paraId="6070A153" w14:textId="77777777" w:rsidR="00DC2A60" w:rsidRDefault="00DC2A60">
      <w:r>
        <w:continuationSeparator/>
      </w:r>
    </w:p>
    <w:p w14:paraId="5BE9E363" w14:textId="77777777" w:rsidR="00DC2A60" w:rsidRDefault="00DC2A6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D6F8A" w14:textId="77777777" w:rsidR="005A79A8" w:rsidRDefault="005A79A8"/>
  <w:p w14:paraId="4D3D06E1" w14:textId="77777777" w:rsidR="005A79A8" w:rsidRDefault="005A79A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E932E" w14:textId="117A73CE" w:rsidR="005A79A8" w:rsidRPr="00211963" w:rsidRDefault="009D7889">
    <w:pPr>
      <w:pStyle w:val="cpHeader"/>
      <w:rPr>
        <w:lang w:val="en-GB"/>
      </w:rPr>
    </w:pPr>
    <w:r w:rsidRPr="00211963">
      <w:rPr>
        <w:lang w:val="en-GB"/>
      </w:rPr>
      <w:t>Documentati</w:t>
    </w:r>
    <w:r w:rsidR="00211963">
      <w:rPr>
        <w:lang w:val="en-GB"/>
      </w:rPr>
      <w:t>on</w:t>
    </w:r>
    <w:r w:rsidR="002971A8">
      <w:rPr>
        <w:lang w:val="en-GB"/>
      </w:rPr>
      <w:t xml:space="preserve"> </w:t>
    </w:r>
    <w:r w:rsidRPr="00211963">
      <w:rPr>
        <w:lang w:val="en-GB"/>
      </w:rPr>
      <w:t>&amp;</w:t>
    </w:r>
    <w:r w:rsidR="002971A8">
      <w:rPr>
        <w:lang w:val="en-GB"/>
      </w:rPr>
      <w:t xml:space="preserve"> </w:t>
    </w:r>
    <w:r w:rsidRPr="00211963">
      <w:rPr>
        <w:lang w:val="en-GB"/>
      </w:rPr>
      <w:t>Informati</w:t>
    </w:r>
    <w:r w:rsidR="00211963">
      <w:rPr>
        <w:lang w:val="en-GB"/>
      </w:rPr>
      <w:t>on</w:t>
    </w:r>
  </w:p>
  <w:p w14:paraId="05A10B2E" w14:textId="77777777" w:rsidR="005A79A8" w:rsidRDefault="005A79A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E6DC7"/>
    <w:multiLevelType w:val="singleLevel"/>
    <w:tmpl w:val="CDBC423C"/>
    <w:lvl w:ilvl="0">
      <w:start w:val="1"/>
      <w:numFmt w:val="decimal"/>
      <w:pStyle w:val="cpStep"/>
      <w:lvlText w:val="%1."/>
      <w:lvlJc w:val="right"/>
      <w:pPr>
        <w:tabs>
          <w:tab w:val="num" w:pos="1134"/>
        </w:tabs>
        <w:ind w:left="1134" w:hanging="142"/>
      </w:pPr>
      <w:rPr>
        <w:rFonts w:hint="default"/>
      </w:rPr>
    </w:lvl>
  </w:abstractNum>
  <w:abstractNum w:abstractNumId="1" w15:restartNumberingAfterBreak="0">
    <w:nsid w:val="079E62E6"/>
    <w:multiLevelType w:val="hybridMultilevel"/>
    <w:tmpl w:val="B9BAB48C"/>
    <w:lvl w:ilvl="0" w:tplc="08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 w15:restartNumberingAfterBreak="0">
    <w:nsid w:val="0F6F5A05"/>
    <w:multiLevelType w:val="hybridMultilevel"/>
    <w:tmpl w:val="49A47574"/>
    <w:lvl w:ilvl="0" w:tplc="6EC2610C">
      <w:start w:val="1"/>
      <w:numFmt w:val="bullet"/>
      <w:pStyle w:val="cpBullet"/>
      <w:lvlText w:val=""/>
      <w:lvlJc w:val="left"/>
      <w:pPr>
        <w:tabs>
          <w:tab w:val="num" w:pos="851"/>
        </w:tabs>
        <w:ind w:left="851" w:hanging="426"/>
      </w:pPr>
      <w:rPr>
        <w:rFonts w:ascii="Symbol" w:hAnsi="Symbol" w:hint="default"/>
        <w:color w:val="auto"/>
      </w:rPr>
    </w:lvl>
    <w:lvl w:ilvl="1" w:tplc="0413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36B2C"/>
    <w:multiLevelType w:val="hybridMultilevel"/>
    <w:tmpl w:val="C6AEAB2A"/>
    <w:lvl w:ilvl="0" w:tplc="AFA4DBCA">
      <w:start w:val="1"/>
      <w:numFmt w:val="bullet"/>
      <w:pStyle w:val="cpSummationTable"/>
      <w:lvlText w:val=""/>
      <w:lvlJc w:val="left"/>
      <w:pPr>
        <w:ind w:left="785" w:hanging="360"/>
      </w:pPr>
      <w:rPr>
        <w:rFonts w:ascii="Symbol" w:hAnsi="Symbol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6D7680"/>
    <w:multiLevelType w:val="hybridMultilevel"/>
    <w:tmpl w:val="E97255F0"/>
    <w:lvl w:ilvl="0" w:tplc="534862A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6830DB"/>
    <w:multiLevelType w:val="hybridMultilevel"/>
    <w:tmpl w:val="F56EFC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E908C8"/>
    <w:multiLevelType w:val="hybridMultilevel"/>
    <w:tmpl w:val="599AEE5A"/>
    <w:lvl w:ilvl="0" w:tplc="AFF4DABA">
      <w:numFmt w:val="bullet"/>
      <w:pStyle w:val="cpTipSummation"/>
      <w:lvlText w:val=""/>
      <w:lvlJc w:val="left"/>
      <w:pPr>
        <w:tabs>
          <w:tab w:val="num" w:pos="851"/>
        </w:tabs>
        <w:ind w:left="851" w:hanging="426"/>
      </w:pPr>
      <w:rPr>
        <w:rFonts w:ascii="Wingdings 2" w:hAnsi="Wingdings 2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BC0B0B"/>
    <w:multiLevelType w:val="hybridMultilevel"/>
    <w:tmpl w:val="B3322F34"/>
    <w:lvl w:ilvl="0" w:tplc="6A7454A2">
      <w:start w:val="1"/>
      <w:numFmt w:val="bullet"/>
      <w:pStyle w:val="cpSummation"/>
      <w:lvlText w:val=""/>
      <w:lvlJc w:val="left"/>
      <w:pPr>
        <w:ind w:left="785" w:hanging="360"/>
      </w:pPr>
      <w:rPr>
        <w:rFonts w:ascii="Symbol" w:hAnsi="Symbol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CF477D"/>
    <w:multiLevelType w:val="hybridMultilevel"/>
    <w:tmpl w:val="EA9CFBA2"/>
    <w:lvl w:ilvl="0" w:tplc="2E944476">
      <w:start w:val="1"/>
      <w:numFmt w:val="bullet"/>
      <w:pStyle w:val="cpBulletTable"/>
      <w:lvlText w:val=""/>
      <w:lvlJc w:val="left"/>
      <w:pPr>
        <w:tabs>
          <w:tab w:val="num" w:pos="851"/>
        </w:tabs>
        <w:ind w:left="851" w:hanging="426"/>
      </w:pPr>
      <w:rPr>
        <w:rFonts w:ascii="Symbol" w:hAnsi="Symbol" w:hint="default"/>
        <w:color w:val="auto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302AE2"/>
    <w:multiLevelType w:val="singleLevel"/>
    <w:tmpl w:val="2FC60DFE"/>
    <w:lvl w:ilvl="0">
      <w:start w:val="1"/>
      <w:numFmt w:val="none"/>
      <w:pStyle w:val="cpChoice"/>
      <w:lvlText w:val="of"/>
      <w:lvlJc w:val="right"/>
      <w:pPr>
        <w:tabs>
          <w:tab w:val="num" w:pos="1701"/>
        </w:tabs>
        <w:ind w:left="1701" w:hanging="283"/>
      </w:pPr>
      <w:rPr>
        <w:rFonts w:ascii="Times New Roman" w:hAnsi="Times New Roman" w:hint="default"/>
        <w:b/>
        <w:i/>
        <w:sz w:val="20"/>
      </w:rPr>
    </w:lvl>
  </w:abstractNum>
  <w:abstractNum w:abstractNumId="10" w15:restartNumberingAfterBreak="0">
    <w:nsid w:val="5BD71367"/>
    <w:multiLevelType w:val="hybridMultilevel"/>
    <w:tmpl w:val="4C84DD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AE01B9"/>
    <w:multiLevelType w:val="hybridMultilevel"/>
    <w:tmpl w:val="77A09B5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C22325"/>
    <w:multiLevelType w:val="hybridMultilevel"/>
    <w:tmpl w:val="AE50BE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5372544">
    <w:abstractNumId w:val="0"/>
  </w:num>
  <w:num w:numId="2" w16cid:durableId="2047094524">
    <w:abstractNumId w:val="9"/>
  </w:num>
  <w:num w:numId="3" w16cid:durableId="1057242795">
    <w:abstractNumId w:val="2"/>
  </w:num>
  <w:num w:numId="4" w16cid:durableId="2004818089">
    <w:abstractNumId w:val="8"/>
  </w:num>
  <w:num w:numId="5" w16cid:durableId="761343331">
    <w:abstractNumId w:val="6"/>
  </w:num>
  <w:num w:numId="6" w16cid:durableId="921530499">
    <w:abstractNumId w:val="7"/>
  </w:num>
  <w:num w:numId="7" w16cid:durableId="454832484">
    <w:abstractNumId w:val="3"/>
  </w:num>
  <w:num w:numId="8" w16cid:durableId="1863933683">
    <w:abstractNumId w:val="11"/>
  </w:num>
  <w:num w:numId="9" w16cid:durableId="26680019">
    <w:abstractNumId w:val="0"/>
    <w:lvlOverride w:ilvl="0">
      <w:startOverride w:val="1"/>
    </w:lvlOverride>
  </w:num>
  <w:num w:numId="10" w16cid:durableId="787964984">
    <w:abstractNumId w:val="0"/>
    <w:lvlOverride w:ilvl="0">
      <w:startOverride w:val="1"/>
    </w:lvlOverride>
  </w:num>
  <w:num w:numId="11" w16cid:durableId="805901434">
    <w:abstractNumId w:val="0"/>
    <w:lvlOverride w:ilvl="0">
      <w:startOverride w:val="1"/>
    </w:lvlOverride>
  </w:num>
  <w:num w:numId="12" w16cid:durableId="1077940125">
    <w:abstractNumId w:val="4"/>
  </w:num>
  <w:num w:numId="13" w16cid:durableId="1050616522">
    <w:abstractNumId w:val="0"/>
    <w:lvlOverride w:ilvl="0">
      <w:startOverride w:val="1"/>
    </w:lvlOverride>
  </w:num>
  <w:num w:numId="14" w16cid:durableId="699204750">
    <w:abstractNumId w:val="5"/>
  </w:num>
  <w:num w:numId="15" w16cid:durableId="773674981">
    <w:abstractNumId w:val="1"/>
  </w:num>
  <w:num w:numId="16" w16cid:durableId="136531021">
    <w:abstractNumId w:val="10"/>
  </w:num>
  <w:num w:numId="17" w16cid:durableId="171339569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saveSubsetFonts/>
  <w:bordersDoNotSurroundHeader/>
  <w:bordersDoNotSurroundFooter/>
  <w:proofState w:spelling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A60"/>
    <w:rsid w:val="000018AC"/>
    <w:rsid w:val="000045C7"/>
    <w:rsid w:val="00014679"/>
    <w:rsid w:val="0002074C"/>
    <w:rsid w:val="00024BF4"/>
    <w:rsid w:val="00024DEE"/>
    <w:rsid w:val="00037A5D"/>
    <w:rsid w:val="00043326"/>
    <w:rsid w:val="0004391F"/>
    <w:rsid w:val="0004402B"/>
    <w:rsid w:val="00065F77"/>
    <w:rsid w:val="00070801"/>
    <w:rsid w:val="0007434D"/>
    <w:rsid w:val="00093A6D"/>
    <w:rsid w:val="000A2840"/>
    <w:rsid w:val="000A4F17"/>
    <w:rsid w:val="000E2779"/>
    <w:rsid w:val="000E463D"/>
    <w:rsid w:val="001006AA"/>
    <w:rsid w:val="00100E9E"/>
    <w:rsid w:val="001100E4"/>
    <w:rsid w:val="00132523"/>
    <w:rsid w:val="0015510E"/>
    <w:rsid w:val="00176E45"/>
    <w:rsid w:val="0018134D"/>
    <w:rsid w:val="001857B4"/>
    <w:rsid w:val="00187AF2"/>
    <w:rsid w:val="001A5632"/>
    <w:rsid w:val="001B07E7"/>
    <w:rsid w:val="001C3174"/>
    <w:rsid w:val="001C4A01"/>
    <w:rsid w:val="001C6226"/>
    <w:rsid w:val="001C6BF7"/>
    <w:rsid w:val="001D6A2E"/>
    <w:rsid w:val="001E4324"/>
    <w:rsid w:val="001F2CC1"/>
    <w:rsid w:val="001F3470"/>
    <w:rsid w:val="00211963"/>
    <w:rsid w:val="00212269"/>
    <w:rsid w:val="00212ED8"/>
    <w:rsid w:val="00227A3D"/>
    <w:rsid w:val="00241C0D"/>
    <w:rsid w:val="002434D5"/>
    <w:rsid w:val="00245458"/>
    <w:rsid w:val="0025525D"/>
    <w:rsid w:val="00257DC3"/>
    <w:rsid w:val="00267625"/>
    <w:rsid w:val="0028269B"/>
    <w:rsid w:val="002971A8"/>
    <w:rsid w:val="00297D72"/>
    <w:rsid w:val="002A6A68"/>
    <w:rsid w:val="002A7364"/>
    <w:rsid w:val="002B106F"/>
    <w:rsid w:val="002B5618"/>
    <w:rsid w:val="002B7B47"/>
    <w:rsid w:val="002B7C3C"/>
    <w:rsid w:val="002E31C4"/>
    <w:rsid w:val="002E4B00"/>
    <w:rsid w:val="002E7D0E"/>
    <w:rsid w:val="002F191D"/>
    <w:rsid w:val="002F40C6"/>
    <w:rsid w:val="002F6E2B"/>
    <w:rsid w:val="003114AD"/>
    <w:rsid w:val="003161C4"/>
    <w:rsid w:val="00334AD8"/>
    <w:rsid w:val="00346EEB"/>
    <w:rsid w:val="00353501"/>
    <w:rsid w:val="003537B2"/>
    <w:rsid w:val="00365ED9"/>
    <w:rsid w:val="003672AB"/>
    <w:rsid w:val="003735B1"/>
    <w:rsid w:val="00374744"/>
    <w:rsid w:val="00375364"/>
    <w:rsid w:val="00385682"/>
    <w:rsid w:val="003978C1"/>
    <w:rsid w:val="003B4E48"/>
    <w:rsid w:val="003C5ED0"/>
    <w:rsid w:val="003D1F4C"/>
    <w:rsid w:val="003F5E0D"/>
    <w:rsid w:val="00442E77"/>
    <w:rsid w:val="00444DB2"/>
    <w:rsid w:val="00466617"/>
    <w:rsid w:val="00477E93"/>
    <w:rsid w:val="00492E9D"/>
    <w:rsid w:val="004B4291"/>
    <w:rsid w:val="004C4618"/>
    <w:rsid w:val="004C79A8"/>
    <w:rsid w:val="004D2601"/>
    <w:rsid w:val="004D7C41"/>
    <w:rsid w:val="00512700"/>
    <w:rsid w:val="0051352B"/>
    <w:rsid w:val="00521E0E"/>
    <w:rsid w:val="0053042D"/>
    <w:rsid w:val="005355EB"/>
    <w:rsid w:val="00536C2C"/>
    <w:rsid w:val="00543A28"/>
    <w:rsid w:val="0054554F"/>
    <w:rsid w:val="005543E5"/>
    <w:rsid w:val="00554647"/>
    <w:rsid w:val="0056033A"/>
    <w:rsid w:val="005703AB"/>
    <w:rsid w:val="005A050B"/>
    <w:rsid w:val="005A436F"/>
    <w:rsid w:val="005A5FC5"/>
    <w:rsid w:val="005A79A8"/>
    <w:rsid w:val="005C78EA"/>
    <w:rsid w:val="005D0FB1"/>
    <w:rsid w:val="005E3C6D"/>
    <w:rsid w:val="005F3FC2"/>
    <w:rsid w:val="005F4F42"/>
    <w:rsid w:val="00603916"/>
    <w:rsid w:val="00613A2E"/>
    <w:rsid w:val="006235AC"/>
    <w:rsid w:val="00624730"/>
    <w:rsid w:val="00650B1B"/>
    <w:rsid w:val="00663224"/>
    <w:rsid w:val="00663F8C"/>
    <w:rsid w:val="00670A76"/>
    <w:rsid w:val="0067171C"/>
    <w:rsid w:val="00672B16"/>
    <w:rsid w:val="0068267C"/>
    <w:rsid w:val="00682C5B"/>
    <w:rsid w:val="00691D69"/>
    <w:rsid w:val="00696595"/>
    <w:rsid w:val="006A0DCD"/>
    <w:rsid w:val="006B091D"/>
    <w:rsid w:val="006B7507"/>
    <w:rsid w:val="006C1D47"/>
    <w:rsid w:val="006D2C5B"/>
    <w:rsid w:val="006D30A1"/>
    <w:rsid w:val="006E06F3"/>
    <w:rsid w:val="006E1446"/>
    <w:rsid w:val="006E724E"/>
    <w:rsid w:val="006F0E94"/>
    <w:rsid w:val="006F38FD"/>
    <w:rsid w:val="006F53A7"/>
    <w:rsid w:val="007117BA"/>
    <w:rsid w:val="00722B75"/>
    <w:rsid w:val="00726721"/>
    <w:rsid w:val="00730D9D"/>
    <w:rsid w:val="00736084"/>
    <w:rsid w:val="00760499"/>
    <w:rsid w:val="00760F94"/>
    <w:rsid w:val="00763ABF"/>
    <w:rsid w:val="007657D5"/>
    <w:rsid w:val="00765B4A"/>
    <w:rsid w:val="00766055"/>
    <w:rsid w:val="00767861"/>
    <w:rsid w:val="00773AEE"/>
    <w:rsid w:val="00774DF4"/>
    <w:rsid w:val="00777401"/>
    <w:rsid w:val="007776E8"/>
    <w:rsid w:val="007A1126"/>
    <w:rsid w:val="007A1FAE"/>
    <w:rsid w:val="007A70EF"/>
    <w:rsid w:val="007B347D"/>
    <w:rsid w:val="007D583E"/>
    <w:rsid w:val="007E795A"/>
    <w:rsid w:val="007F492B"/>
    <w:rsid w:val="007F535E"/>
    <w:rsid w:val="00810199"/>
    <w:rsid w:val="0084089C"/>
    <w:rsid w:val="00847B88"/>
    <w:rsid w:val="008642EA"/>
    <w:rsid w:val="00866819"/>
    <w:rsid w:val="00875194"/>
    <w:rsid w:val="00894BF7"/>
    <w:rsid w:val="00897302"/>
    <w:rsid w:val="008B1E61"/>
    <w:rsid w:val="008C3634"/>
    <w:rsid w:val="008D1671"/>
    <w:rsid w:val="008E272F"/>
    <w:rsid w:val="008F15EF"/>
    <w:rsid w:val="008F23E7"/>
    <w:rsid w:val="008F3821"/>
    <w:rsid w:val="00906394"/>
    <w:rsid w:val="00917FD9"/>
    <w:rsid w:val="0095061B"/>
    <w:rsid w:val="009522DC"/>
    <w:rsid w:val="00952D33"/>
    <w:rsid w:val="00962383"/>
    <w:rsid w:val="00967488"/>
    <w:rsid w:val="00986C23"/>
    <w:rsid w:val="00986F80"/>
    <w:rsid w:val="00994073"/>
    <w:rsid w:val="009960C1"/>
    <w:rsid w:val="009D7129"/>
    <w:rsid w:val="009D7889"/>
    <w:rsid w:val="009F25C2"/>
    <w:rsid w:val="009F6F26"/>
    <w:rsid w:val="00A06891"/>
    <w:rsid w:val="00A10190"/>
    <w:rsid w:val="00A239FE"/>
    <w:rsid w:val="00A25C71"/>
    <w:rsid w:val="00A31350"/>
    <w:rsid w:val="00A55042"/>
    <w:rsid w:val="00A74854"/>
    <w:rsid w:val="00A75819"/>
    <w:rsid w:val="00A765F5"/>
    <w:rsid w:val="00A86995"/>
    <w:rsid w:val="00AB0AA2"/>
    <w:rsid w:val="00AB25BE"/>
    <w:rsid w:val="00AC3B0E"/>
    <w:rsid w:val="00AD22E5"/>
    <w:rsid w:val="00B01865"/>
    <w:rsid w:val="00B06B9D"/>
    <w:rsid w:val="00B121F5"/>
    <w:rsid w:val="00B257F8"/>
    <w:rsid w:val="00B26DF7"/>
    <w:rsid w:val="00B34A75"/>
    <w:rsid w:val="00B512B5"/>
    <w:rsid w:val="00B6353E"/>
    <w:rsid w:val="00B8215F"/>
    <w:rsid w:val="00B86433"/>
    <w:rsid w:val="00BB27AC"/>
    <w:rsid w:val="00BB2D5B"/>
    <w:rsid w:val="00BC5878"/>
    <w:rsid w:val="00BD3372"/>
    <w:rsid w:val="00BD380F"/>
    <w:rsid w:val="00BD748A"/>
    <w:rsid w:val="00BE12C7"/>
    <w:rsid w:val="00BE2DB5"/>
    <w:rsid w:val="00BF1379"/>
    <w:rsid w:val="00BF48AB"/>
    <w:rsid w:val="00C061B3"/>
    <w:rsid w:val="00C067C8"/>
    <w:rsid w:val="00C14145"/>
    <w:rsid w:val="00C25B79"/>
    <w:rsid w:val="00C376B8"/>
    <w:rsid w:val="00C43BD6"/>
    <w:rsid w:val="00C51752"/>
    <w:rsid w:val="00C51FEB"/>
    <w:rsid w:val="00C8392D"/>
    <w:rsid w:val="00C90024"/>
    <w:rsid w:val="00C926BF"/>
    <w:rsid w:val="00CB0491"/>
    <w:rsid w:val="00CB15EA"/>
    <w:rsid w:val="00CD0D06"/>
    <w:rsid w:val="00CD47BD"/>
    <w:rsid w:val="00CD5C91"/>
    <w:rsid w:val="00CD66DD"/>
    <w:rsid w:val="00CD7886"/>
    <w:rsid w:val="00CE1E9A"/>
    <w:rsid w:val="00D13267"/>
    <w:rsid w:val="00D13C41"/>
    <w:rsid w:val="00D16718"/>
    <w:rsid w:val="00D26104"/>
    <w:rsid w:val="00D2780A"/>
    <w:rsid w:val="00D33356"/>
    <w:rsid w:val="00D3515B"/>
    <w:rsid w:val="00D42F6B"/>
    <w:rsid w:val="00D45729"/>
    <w:rsid w:val="00D457CC"/>
    <w:rsid w:val="00D575AC"/>
    <w:rsid w:val="00D60EAB"/>
    <w:rsid w:val="00D66826"/>
    <w:rsid w:val="00D81B15"/>
    <w:rsid w:val="00D86F66"/>
    <w:rsid w:val="00DA01D8"/>
    <w:rsid w:val="00DA3F48"/>
    <w:rsid w:val="00DA4AF3"/>
    <w:rsid w:val="00DA5BF9"/>
    <w:rsid w:val="00DA6BA9"/>
    <w:rsid w:val="00DB5146"/>
    <w:rsid w:val="00DB5E05"/>
    <w:rsid w:val="00DB6503"/>
    <w:rsid w:val="00DC2A60"/>
    <w:rsid w:val="00DD1BEC"/>
    <w:rsid w:val="00DD668F"/>
    <w:rsid w:val="00DE5CFB"/>
    <w:rsid w:val="00DE7CF6"/>
    <w:rsid w:val="00DF0EF1"/>
    <w:rsid w:val="00DF201E"/>
    <w:rsid w:val="00DF6217"/>
    <w:rsid w:val="00E4210E"/>
    <w:rsid w:val="00E5125F"/>
    <w:rsid w:val="00E65447"/>
    <w:rsid w:val="00E74F1C"/>
    <w:rsid w:val="00E76554"/>
    <w:rsid w:val="00E9179B"/>
    <w:rsid w:val="00E93301"/>
    <w:rsid w:val="00EB1D0B"/>
    <w:rsid w:val="00EB2EC8"/>
    <w:rsid w:val="00EC0739"/>
    <w:rsid w:val="00ED3A66"/>
    <w:rsid w:val="00ED3F8D"/>
    <w:rsid w:val="00EF4410"/>
    <w:rsid w:val="00EF62B6"/>
    <w:rsid w:val="00F1734C"/>
    <w:rsid w:val="00F24AFF"/>
    <w:rsid w:val="00F27200"/>
    <w:rsid w:val="00F33581"/>
    <w:rsid w:val="00F34403"/>
    <w:rsid w:val="00F347BF"/>
    <w:rsid w:val="00F55C47"/>
    <w:rsid w:val="00F57C2E"/>
    <w:rsid w:val="00F74CC7"/>
    <w:rsid w:val="00F77D2B"/>
    <w:rsid w:val="00F85EF0"/>
    <w:rsid w:val="00F909B3"/>
    <w:rsid w:val="00F92DDD"/>
    <w:rsid w:val="00FB1D8B"/>
    <w:rsid w:val="00FC0B8A"/>
    <w:rsid w:val="00FD4402"/>
    <w:rsid w:val="00FD5E6B"/>
    <w:rsid w:val="00FF0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,"/>
  <w:listSeparator w:val=";"/>
  <w14:docId w14:val="7345FE02"/>
  <w15:chartTrackingRefBased/>
  <w15:docId w15:val="{114442A8-AA09-451F-9AA1-81EE482A8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75AC"/>
    <w:rPr>
      <w:sz w:val="24"/>
      <w:szCs w:val="24"/>
      <w:lang w:val="nl-BE" w:eastAsia="nl-NL"/>
    </w:rPr>
  </w:style>
  <w:style w:type="paragraph" w:styleId="Heading1">
    <w:name w:val="heading 1"/>
    <w:basedOn w:val="Normal"/>
    <w:next w:val="Heading2"/>
    <w:autoRedefine/>
    <w:qFormat/>
    <w:rsid w:val="007E795A"/>
    <w:pPr>
      <w:keepNext/>
      <w:pageBreakBefore/>
      <w:spacing w:after="240"/>
      <w:contextualSpacing/>
      <w:outlineLvl w:val="0"/>
    </w:pPr>
    <w:rPr>
      <w:rFonts w:ascii="Paragon" w:hAnsi="Paragon"/>
      <w:b/>
      <w:sz w:val="52"/>
      <w:szCs w:val="20"/>
      <w:lang w:eastAsia="en-US"/>
    </w:rPr>
  </w:style>
  <w:style w:type="paragraph" w:styleId="Heading2">
    <w:name w:val="heading 2"/>
    <w:basedOn w:val="Normal"/>
    <w:next w:val="cpParagraph"/>
    <w:link w:val="Heading2Char"/>
    <w:autoRedefine/>
    <w:uiPriority w:val="9"/>
    <w:qFormat/>
    <w:rsid w:val="00466617"/>
    <w:pPr>
      <w:keepNext/>
      <w:keepLines/>
      <w:spacing w:before="240" w:after="240"/>
      <w:contextualSpacing/>
      <w:jc w:val="both"/>
      <w:outlineLvl w:val="1"/>
    </w:pPr>
    <w:rPr>
      <w:rFonts w:ascii="Paragon" w:hAnsi="Paragon"/>
      <w:i/>
      <w:sz w:val="40"/>
      <w:szCs w:val="20"/>
      <w:lang w:val="en-GB" w:eastAsia="en-US"/>
    </w:rPr>
  </w:style>
  <w:style w:type="paragraph" w:styleId="Heading3">
    <w:name w:val="heading 3"/>
    <w:basedOn w:val="Normal"/>
    <w:next w:val="cpParagraph"/>
    <w:autoRedefine/>
    <w:qFormat/>
    <w:pPr>
      <w:keepNext/>
      <w:keepLines/>
      <w:spacing w:before="120" w:after="120"/>
      <w:jc w:val="both"/>
      <w:outlineLvl w:val="2"/>
    </w:pPr>
    <w:rPr>
      <w:rFonts w:ascii="DawnCastle" w:hAnsi="DawnCastle"/>
      <w:sz w:val="32"/>
      <w:szCs w:val="20"/>
      <w:lang w:eastAsia="en-US"/>
    </w:rPr>
  </w:style>
  <w:style w:type="paragraph" w:styleId="Heading4">
    <w:name w:val="heading 4"/>
    <w:basedOn w:val="Normal"/>
    <w:next w:val="cpParagraph"/>
    <w:autoRedefine/>
    <w:qFormat/>
    <w:pPr>
      <w:keepNext/>
      <w:keepLines/>
      <w:spacing w:before="120" w:after="60"/>
      <w:contextualSpacing/>
      <w:jc w:val="both"/>
      <w:outlineLvl w:val="3"/>
    </w:pPr>
    <w:rPr>
      <w:b/>
      <w:bCs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pParagraph">
    <w:name w:val="cpParagraph"/>
    <w:basedOn w:val="Normal"/>
    <w:rsid w:val="006E06F3"/>
    <w:pPr>
      <w:spacing w:after="120"/>
      <w:jc w:val="both"/>
    </w:pPr>
    <w:rPr>
      <w:szCs w:val="20"/>
      <w:lang w:val="en-GB" w:eastAsia="en-US"/>
    </w:rPr>
  </w:style>
  <w:style w:type="paragraph" w:customStyle="1" w:styleId="cpFooter">
    <w:name w:val="cpFooter"/>
    <w:basedOn w:val="Normal"/>
    <w:pPr>
      <w:pBdr>
        <w:top w:val="single" w:sz="12" w:space="1" w:color="auto"/>
      </w:pBdr>
      <w:tabs>
        <w:tab w:val="right" w:pos="-426"/>
        <w:tab w:val="right" w:pos="7513"/>
        <w:tab w:val="right" w:pos="15026"/>
      </w:tabs>
      <w:ind w:left="-7797"/>
    </w:pPr>
    <w:rPr>
      <w:b/>
      <w:sz w:val="16"/>
    </w:rPr>
  </w:style>
  <w:style w:type="paragraph" w:customStyle="1" w:styleId="cpHeader">
    <w:name w:val="cpHeader"/>
    <w:basedOn w:val="Normal"/>
    <w:pPr>
      <w:tabs>
        <w:tab w:val="right" w:pos="8306"/>
      </w:tabs>
      <w:ind w:left="-2835" w:right="5386"/>
      <w:jc w:val="center"/>
    </w:pPr>
    <w:rPr>
      <w:rFonts w:ascii="Paragon" w:hAnsi="Paragon"/>
      <w:color w:val="0000FF"/>
      <w:sz w:val="32"/>
      <w:lang w:val="fr-BE"/>
    </w:rPr>
  </w:style>
  <w:style w:type="paragraph" w:styleId="Caption">
    <w:name w:val="caption"/>
    <w:basedOn w:val="Normal"/>
    <w:next w:val="Normal"/>
    <w:qFormat/>
    <w:rsid w:val="00B06B9D"/>
    <w:pPr>
      <w:spacing w:before="60" w:after="180"/>
      <w:ind w:left="851" w:hanging="851"/>
    </w:pPr>
    <w:rPr>
      <w:sz w:val="18"/>
      <w:lang w:val="nl-NL"/>
    </w:rPr>
  </w:style>
  <w:style w:type="paragraph" w:customStyle="1" w:styleId="cpPath">
    <w:name w:val="cpPath"/>
    <w:basedOn w:val="cpParagraph"/>
    <w:pPr>
      <w:ind w:left="567"/>
    </w:pPr>
    <w:rPr>
      <w:rFonts w:ascii="Arial Narrow" w:hAnsi="Arial Narrow"/>
      <w:sz w:val="20"/>
    </w:rPr>
  </w:style>
  <w:style w:type="paragraph" w:customStyle="1" w:styleId="cpBullet">
    <w:name w:val="cpBullet"/>
    <w:basedOn w:val="Normal"/>
    <w:pPr>
      <w:numPr>
        <w:numId w:val="3"/>
      </w:numPr>
    </w:pPr>
  </w:style>
  <w:style w:type="character" w:customStyle="1" w:styleId="cpCapital">
    <w:name w:val="cpCapital"/>
    <w:rPr>
      <w:smallCaps/>
      <w:noProof w:val="0"/>
      <w:lang w:val="nl-BE"/>
    </w:rPr>
  </w:style>
  <w:style w:type="paragraph" w:customStyle="1" w:styleId="cpStep">
    <w:name w:val="cpStep"/>
    <w:basedOn w:val="Normal"/>
    <w:pPr>
      <w:numPr>
        <w:numId w:val="1"/>
      </w:numPr>
      <w:jc w:val="both"/>
    </w:pPr>
  </w:style>
  <w:style w:type="paragraph" w:customStyle="1" w:styleId="cpChoice">
    <w:name w:val="cpChoice"/>
    <w:basedOn w:val="cpStep"/>
    <w:pPr>
      <w:numPr>
        <w:numId w:val="2"/>
      </w:numPr>
      <w:jc w:val="left"/>
    </w:pPr>
  </w:style>
  <w:style w:type="paragraph" w:customStyle="1" w:styleId="cpNote">
    <w:name w:val="cpNote"/>
    <w:basedOn w:val="Normal"/>
    <w:pPr>
      <w:tabs>
        <w:tab w:val="right" w:leader="dot" w:pos="6804"/>
      </w:tabs>
      <w:spacing w:before="120"/>
    </w:pPr>
    <w:rPr>
      <w:color w:val="0000FF"/>
      <w:sz w:val="16"/>
      <w:lang w:val="fr-BE"/>
    </w:rPr>
  </w:style>
  <w:style w:type="paragraph" w:customStyle="1" w:styleId="cpNoteTitle">
    <w:name w:val="cpNoteTitle"/>
    <w:next w:val="cpNote"/>
    <w:rPr>
      <w:rFonts w:ascii="Paragon" w:hAnsi="Paragon"/>
      <w:noProof/>
      <w:color w:val="0000FF"/>
      <w:sz w:val="36"/>
      <w:lang w:val="nl-NL" w:eastAsia="nl-NL"/>
    </w:rPr>
  </w:style>
  <w:style w:type="paragraph" w:customStyle="1" w:styleId="cpRemark">
    <w:name w:val="cpRemark"/>
    <w:basedOn w:val="Normal"/>
    <w:pPr>
      <w:spacing w:before="120"/>
    </w:pPr>
    <w:rPr>
      <w:i/>
      <w:sz w:val="22"/>
      <w:lang w:val="nl-NL"/>
    </w:rPr>
  </w:style>
  <w:style w:type="paragraph" w:customStyle="1" w:styleId="cpSummation">
    <w:name w:val="cpSummation"/>
    <w:basedOn w:val="Normal"/>
    <w:rsid w:val="007117BA"/>
    <w:pPr>
      <w:numPr>
        <w:numId w:val="6"/>
      </w:numPr>
    </w:pPr>
  </w:style>
  <w:style w:type="character" w:customStyle="1" w:styleId="cpReference">
    <w:name w:val="cpReference"/>
    <w:rPr>
      <w:i/>
      <w:smallCaps/>
      <w:sz w:val="20"/>
    </w:rPr>
  </w:style>
  <w:style w:type="paragraph" w:customStyle="1" w:styleId="cpExplain">
    <w:name w:val="cpExplain"/>
    <w:basedOn w:val="cpParagraph"/>
    <w:pPr>
      <w:ind w:left="567"/>
    </w:pPr>
    <w:rPr>
      <w:lang w:val="nl-NL"/>
    </w:rPr>
  </w:style>
  <w:style w:type="paragraph" w:customStyle="1" w:styleId="cpMethod">
    <w:name w:val="cpMethod"/>
    <w:basedOn w:val="Normal"/>
    <w:next w:val="Normal"/>
    <w:pPr>
      <w:spacing w:before="240" w:after="120"/>
      <w:ind w:left="709" w:hanging="284"/>
      <w:jc w:val="both"/>
    </w:pPr>
    <w:rPr>
      <w:rFonts w:ascii="DawnCastle" w:hAnsi="DawnCastle"/>
      <w:sz w:val="28"/>
      <w:lang w:val="nl-NL"/>
    </w:rPr>
  </w:style>
  <w:style w:type="paragraph" w:styleId="DocumentMap">
    <w:name w:val="Document Map"/>
    <w:basedOn w:val="Normal"/>
    <w:semiHidden/>
    <w:pPr>
      <w:shd w:val="clear" w:color="auto" w:fill="000080"/>
    </w:pPr>
    <w:rPr>
      <w:sz w:val="16"/>
    </w:rPr>
  </w:style>
  <w:style w:type="paragraph" w:styleId="TOC1">
    <w:name w:val="toc 1"/>
    <w:basedOn w:val="Normal"/>
    <w:next w:val="Normal"/>
    <w:autoRedefine/>
    <w:semiHidden/>
    <w:pPr>
      <w:tabs>
        <w:tab w:val="right" w:leader="dot" w:pos="7503"/>
      </w:tabs>
      <w:spacing w:before="60" w:after="60"/>
    </w:pPr>
    <w:rPr>
      <w:b/>
      <w:caps/>
      <w:noProof/>
    </w:rPr>
  </w:style>
  <w:style w:type="paragraph" w:styleId="TOC2">
    <w:name w:val="toc 2"/>
    <w:basedOn w:val="Normal"/>
    <w:next w:val="Normal"/>
    <w:autoRedefine/>
    <w:semiHidden/>
    <w:pPr>
      <w:ind w:left="200"/>
    </w:pPr>
    <w:rPr>
      <w:smallCaps/>
    </w:rPr>
  </w:style>
  <w:style w:type="paragraph" w:styleId="TOC3">
    <w:name w:val="toc 3"/>
    <w:basedOn w:val="Normal"/>
    <w:next w:val="Normal"/>
    <w:autoRedefine/>
    <w:semiHidden/>
    <w:pPr>
      <w:ind w:left="400"/>
    </w:pPr>
    <w:rPr>
      <w:i/>
    </w:rPr>
  </w:style>
  <w:style w:type="paragraph" w:styleId="TOC4">
    <w:name w:val="toc 4"/>
    <w:basedOn w:val="Normal"/>
    <w:next w:val="Normal"/>
    <w:autoRedefine/>
    <w:semiHidden/>
    <w:pPr>
      <w:ind w:left="600"/>
    </w:pPr>
    <w:rPr>
      <w:sz w:val="18"/>
    </w:rPr>
  </w:style>
  <w:style w:type="paragraph" w:styleId="TOC5">
    <w:name w:val="toc 5"/>
    <w:basedOn w:val="Normal"/>
    <w:next w:val="Normal"/>
    <w:autoRedefine/>
    <w:semiHidden/>
    <w:pPr>
      <w:ind w:left="800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ind w:left="1000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ind w:left="1200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ind w:left="1400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ind w:left="1600"/>
    </w:pPr>
    <w:rPr>
      <w:sz w:val="18"/>
    </w:rPr>
  </w:style>
  <w:style w:type="paragraph" w:customStyle="1" w:styleId="cpTip">
    <w:name w:val="cpTip"/>
    <w:basedOn w:val="Normal"/>
    <w:pPr>
      <w:spacing w:before="60" w:after="60"/>
      <w:jc w:val="both"/>
    </w:pPr>
    <w:rPr>
      <w:i/>
      <w:sz w:val="20"/>
      <w:szCs w:val="20"/>
      <w:lang w:eastAsia="en-US"/>
    </w:rPr>
  </w:style>
  <w:style w:type="paragraph" w:customStyle="1" w:styleId="cpSmallTip">
    <w:name w:val="cpSmallTip"/>
    <w:basedOn w:val="cpTip"/>
    <w:pPr>
      <w:spacing w:before="0" w:after="0"/>
    </w:pPr>
    <w:rPr>
      <w:sz w:val="12"/>
    </w:rPr>
  </w:style>
  <w:style w:type="paragraph" w:styleId="Header">
    <w:name w:val="header"/>
    <w:basedOn w:val="Normal"/>
    <w:semiHidden/>
    <w:pPr>
      <w:tabs>
        <w:tab w:val="center" w:pos="4536"/>
        <w:tab w:val="right" w:pos="9072"/>
      </w:tabs>
    </w:pPr>
  </w:style>
  <w:style w:type="paragraph" w:styleId="Footer">
    <w:name w:val="footer"/>
    <w:basedOn w:val="Normal"/>
    <w:semiHidden/>
    <w:pPr>
      <w:tabs>
        <w:tab w:val="center" w:pos="4536"/>
        <w:tab w:val="right" w:pos="9072"/>
      </w:tabs>
    </w:pPr>
  </w:style>
  <w:style w:type="character" w:customStyle="1" w:styleId="cpLowered">
    <w:name w:val="cpLowered"/>
    <w:rPr>
      <w:position w:val="-10"/>
    </w:rPr>
  </w:style>
  <w:style w:type="paragraph" w:customStyle="1" w:styleId="cpBulletTable">
    <w:name w:val="cpBulletTable"/>
    <w:basedOn w:val="cpBullet"/>
    <w:pPr>
      <w:numPr>
        <w:numId w:val="4"/>
      </w:numPr>
      <w:tabs>
        <w:tab w:val="left" w:leader="dot" w:pos="2835"/>
      </w:tabs>
      <w:ind w:left="2835" w:hanging="2410"/>
    </w:pPr>
    <w:rPr>
      <w:lang w:val="en-GB"/>
    </w:rPr>
  </w:style>
  <w:style w:type="paragraph" w:customStyle="1" w:styleId="cpCode">
    <w:name w:val="cpCode"/>
    <w:basedOn w:val="Normal"/>
    <w:pPr>
      <w:tabs>
        <w:tab w:val="left" w:pos="1701"/>
        <w:tab w:val="left" w:pos="2268"/>
      </w:tabs>
      <w:ind w:left="1134"/>
    </w:pPr>
    <w:rPr>
      <w:rFonts w:ascii="Courier New" w:hAnsi="Courier New"/>
      <w:sz w:val="16"/>
      <w:szCs w:val="20"/>
    </w:rPr>
  </w:style>
  <w:style w:type="paragraph" w:customStyle="1" w:styleId="cpSummationTable">
    <w:name w:val="cpSummationTable"/>
    <w:basedOn w:val="cpSummation"/>
    <w:rsid w:val="007117BA"/>
    <w:pPr>
      <w:numPr>
        <w:numId w:val="7"/>
      </w:numPr>
      <w:tabs>
        <w:tab w:val="left" w:leader="dot" w:pos="2268"/>
      </w:tabs>
    </w:pPr>
  </w:style>
  <w:style w:type="paragraph" w:customStyle="1" w:styleId="cpTipSummation">
    <w:name w:val="cpTipSummation"/>
    <w:basedOn w:val="cpTip"/>
    <w:pPr>
      <w:numPr>
        <w:numId w:val="5"/>
      </w:numPr>
    </w:pPr>
  </w:style>
  <w:style w:type="character" w:styleId="Emphasis">
    <w:name w:val="Emphasis"/>
    <w:basedOn w:val="DefaultParagraphFont"/>
    <w:uiPriority w:val="20"/>
    <w:qFormat/>
    <w:rsid w:val="003F5E0D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FB1D8B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FB1D8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466617"/>
    <w:rPr>
      <w:rFonts w:ascii="Paragon" w:hAnsi="Paragon"/>
      <w:i/>
      <w:sz w:val="40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58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5819"/>
    <w:rPr>
      <w:rFonts w:ascii="Courier New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A7581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006AA"/>
    <w:pPr>
      <w:ind w:left="720"/>
      <w:contextualSpacing/>
    </w:pPr>
  </w:style>
  <w:style w:type="table" w:styleId="TableGrid">
    <w:name w:val="Table Grid"/>
    <w:basedOn w:val="TableNormal"/>
    <w:uiPriority w:val="39"/>
    <w:rsid w:val="00CD5C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CD5C9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024BF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5125F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66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2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5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4.png"/><Relationship Id="rId42" Type="http://schemas.openxmlformats.org/officeDocument/2006/relationships/image" Target="media/image21.tmp"/><Relationship Id="rId47" Type="http://schemas.openxmlformats.org/officeDocument/2006/relationships/image" Target="media/image25.tmp"/><Relationship Id="rId63" Type="http://schemas.openxmlformats.org/officeDocument/2006/relationships/footer" Target="footer1.xml"/><Relationship Id="rId68" Type="http://schemas.openxmlformats.org/officeDocument/2006/relationships/customXml" Target="../customXml/item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9" Type="http://schemas.openxmlformats.org/officeDocument/2006/relationships/image" Target="media/image10.png"/><Relationship Id="rId11" Type="http://schemas.openxmlformats.org/officeDocument/2006/relationships/hyperlink" Target="https://github.com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2.png"/><Relationship Id="rId37" Type="http://schemas.openxmlformats.org/officeDocument/2006/relationships/image" Target="media/image17.tmp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53" Type="http://schemas.openxmlformats.org/officeDocument/2006/relationships/image" Target="media/image29.tmp"/><Relationship Id="rId58" Type="http://schemas.openxmlformats.org/officeDocument/2006/relationships/image" Target="media/image32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3.png"/><Relationship Id="rId14" Type="http://schemas.openxmlformats.org/officeDocument/2006/relationships/hyperlink" Target="https://git-scm.com/docs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9.png"/><Relationship Id="rId30" Type="http://schemas.openxmlformats.org/officeDocument/2006/relationships/oleObject" Target="embeddings/oleObject6.bin"/><Relationship Id="rId35" Type="http://schemas.openxmlformats.org/officeDocument/2006/relationships/image" Target="media/image15.png"/><Relationship Id="rId43" Type="http://schemas.openxmlformats.org/officeDocument/2006/relationships/image" Target="media/image22.tmp"/><Relationship Id="rId48" Type="http://schemas.openxmlformats.org/officeDocument/2006/relationships/image" Target="media/image26.tmp"/><Relationship Id="rId56" Type="http://schemas.openxmlformats.org/officeDocument/2006/relationships/image" Target="media/image30.tmp"/><Relationship Id="rId64" Type="http://schemas.openxmlformats.org/officeDocument/2006/relationships/footer" Target="footer2.xml"/><Relationship Id="rId69" Type="http://schemas.openxmlformats.org/officeDocument/2006/relationships/customXml" Target="../customXml/item4.xml"/><Relationship Id="rId8" Type="http://schemas.openxmlformats.org/officeDocument/2006/relationships/hyperlink" Target="https://azuredevopslabs.com/labs/devopsserver/github/" TargetMode="External"/><Relationship Id="rId51" Type="http://schemas.openxmlformats.org/officeDocument/2006/relationships/oleObject" Target="embeddings/oleObject10.bin"/><Relationship Id="rId3" Type="http://schemas.openxmlformats.org/officeDocument/2006/relationships/styles" Target="styles.xml"/><Relationship Id="rId12" Type="http://schemas.openxmlformats.org/officeDocument/2006/relationships/hyperlink" Target="https://desktop.github.com/" TargetMode="External"/><Relationship Id="rId17" Type="http://schemas.openxmlformats.org/officeDocument/2006/relationships/image" Target="media/image2.png"/><Relationship Id="rId25" Type="http://schemas.openxmlformats.org/officeDocument/2006/relationships/oleObject" Target="embeddings/oleObject4.bin"/><Relationship Id="rId33" Type="http://schemas.openxmlformats.org/officeDocument/2006/relationships/image" Target="media/image13.png"/><Relationship Id="rId38" Type="http://schemas.openxmlformats.org/officeDocument/2006/relationships/image" Target="media/image18.tmp"/><Relationship Id="rId46" Type="http://schemas.openxmlformats.org/officeDocument/2006/relationships/image" Target="media/image24.png"/><Relationship Id="rId59" Type="http://schemas.openxmlformats.org/officeDocument/2006/relationships/oleObject" Target="embeddings/oleObject13.bin"/><Relationship Id="rId67" Type="http://schemas.openxmlformats.org/officeDocument/2006/relationships/customXml" Target="../customXml/item2.xml"/><Relationship Id="rId20" Type="http://schemas.openxmlformats.org/officeDocument/2006/relationships/hyperlink" Target="https://github.com/Microsoft/PartsUnlimitedE2E" TargetMode="External"/><Relationship Id="rId41" Type="http://schemas.openxmlformats.org/officeDocument/2006/relationships/oleObject" Target="embeddings/oleObject7.bin"/><Relationship Id="rId54" Type="http://schemas.openxmlformats.org/officeDocument/2006/relationships/oleObject" Target="embeddings/oleObject11.bin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youtube.com/watch?v=J_Clau1bYco" TargetMode="External"/><Relationship Id="rId23" Type="http://schemas.openxmlformats.org/officeDocument/2006/relationships/image" Target="media/image6.png"/><Relationship Id="rId28" Type="http://schemas.openxmlformats.org/officeDocument/2006/relationships/oleObject" Target="embeddings/oleObject5.bin"/><Relationship Id="rId36" Type="http://schemas.openxmlformats.org/officeDocument/2006/relationships/image" Target="media/image16.tmp"/><Relationship Id="rId49" Type="http://schemas.openxmlformats.org/officeDocument/2006/relationships/oleObject" Target="embeddings/oleObject9.bin"/><Relationship Id="rId57" Type="http://schemas.openxmlformats.org/officeDocument/2006/relationships/image" Target="media/image31.tmp"/><Relationship Id="rId10" Type="http://schemas.openxmlformats.org/officeDocument/2006/relationships/oleObject" Target="embeddings/oleObject1.bin"/><Relationship Id="rId31" Type="http://schemas.openxmlformats.org/officeDocument/2006/relationships/image" Target="media/image11.png"/><Relationship Id="rId44" Type="http://schemas.openxmlformats.org/officeDocument/2006/relationships/oleObject" Target="embeddings/oleObject8.bin"/><Relationship Id="rId52" Type="http://schemas.openxmlformats.org/officeDocument/2006/relationships/image" Target="media/image28.tmp"/><Relationship Id="rId60" Type="http://schemas.openxmlformats.org/officeDocument/2006/relationships/image" Target="media/image3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hyperlink" Target="https://education.github.com/git-cheat-sheet-education.pdf" TargetMode="External"/><Relationship Id="rId18" Type="http://schemas.openxmlformats.org/officeDocument/2006/relationships/oleObject" Target="embeddings/oleObject3.bin"/><Relationship Id="rId39" Type="http://schemas.openxmlformats.org/officeDocument/2006/relationships/image" Target="media/image19.tmp"/><Relationship Id="rId34" Type="http://schemas.openxmlformats.org/officeDocument/2006/relationships/image" Target="media/image14.png"/><Relationship Id="rId50" Type="http://schemas.openxmlformats.org/officeDocument/2006/relationships/image" Target="media/image27.tmp"/><Relationship Id="rId55" Type="http://schemas.openxmlformats.org/officeDocument/2006/relationships/oleObject" Target="embeddings/oleObject12.bin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4.bin"/><Relationship Id="rId1" Type="http://schemas.openxmlformats.org/officeDocument/2006/relationships/image" Target="media/image3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emplates\cpManua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B60889B3604D4884FE28C9DA9CED49" ma:contentTypeVersion="14" ma:contentTypeDescription="Een nieuw document maken." ma:contentTypeScope="" ma:versionID="b3e635598c47b32746c44aa95750dc3a">
  <xsd:schema xmlns:xsd="http://www.w3.org/2001/XMLSchema" xmlns:xs="http://www.w3.org/2001/XMLSchema" xmlns:p="http://schemas.microsoft.com/office/2006/metadata/properties" xmlns:ns2="25611f95-8fb3-4b07-b7f4-6932e2632168" xmlns:ns3="1076b3a4-9720-4a52-9daa-38be67d3b14a" targetNamespace="http://schemas.microsoft.com/office/2006/metadata/properties" ma:root="true" ma:fieldsID="2b136889e213c0f7cfbba523a26e75f3" ns2:_="" ns3:_="">
    <xsd:import namespace="25611f95-8fb3-4b07-b7f4-6932e2632168"/>
    <xsd:import namespace="1076b3a4-9720-4a52-9daa-38be67d3b14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611f95-8fb3-4b07-b7f4-6932e26321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Afbeeldingtags" ma:readOnly="false" ma:fieldId="{5cf76f15-5ced-4ddc-b409-7134ff3c332f}" ma:taxonomyMulti="true" ma:sspId="bb6aae5a-3a2a-48e8-9b98-941310dd4a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76b3a4-9720-4a52-9daa-38be67d3b14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77bc25af-a027-42de-9d39-b732ce8c477a}" ma:internalName="TaxCatchAll" ma:showField="CatchAllData" ma:web="1076b3a4-9720-4a52-9daa-38be67d3b14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5611f95-8fb3-4b07-b7f4-6932e2632168">
      <Terms xmlns="http://schemas.microsoft.com/office/infopath/2007/PartnerControls"/>
    </lcf76f155ced4ddcb4097134ff3c332f>
    <TaxCatchAll xmlns="1076b3a4-9720-4a52-9daa-38be67d3b14a" xsi:nil="true"/>
  </documentManagement>
</p:properties>
</file>

<file path=customXml/itemProps1.xml><?xml version="1.0" encoding="utf-8"?>
<ds:datastoreItem xmlns:ds="http://schemas.openxmlformats.org/officeDocument/2006/customXml" ds:itemID="{D76A8737-383A-4F60-A7EE-9A22E188C5D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9FE58FF-E8A8-4CC4-ABA1-21A5620B140D}"/>
</file>

<file path=customXml/itemProps3.xml><?xml version="1.0" encoding="utf-8"?>
<ds:datastoreItem xmlns:ds="http://schemas.openxmlformats.org/officeDocument/2006/customXml" ds:itemID="{E5BBCFB0-9EC2-4708-AFB7-ED7F8CCF5C0D}"/>
</file>

<file path=customXml/itemProps4.xml><?xml version="1.0" encoding="utf-8"?>
<ds:datastoreItem xmlns:ds="http://schemas.openxmlformats.org/officeDocument/2006/customXml" ds:itemID="{3A13F4CD-20CB-41D4-AA58-F0A0F3E3A446}"/>
</file>

<file path=docProps/app.xml><?xml version="1.0" encoding="utf-8"?>
<Properties xmlns="http://schemas.openxmlformats.org/officeDocument/2006/extended-properties" xmlns:vt="http://schemas.openxmlformats.org/officeDocument/2006/docPropsVTypes">
  <Template>cpManual.dotm</Template>
  <TotalTime>642</TotalTime>
  <Pages>17</Pages>
  <Words>2229</Words>
  <Characters>12263</Characters>
  <Application>Microsoft Office Word</Application>
  <DocSecurity>0</DocSecurity>
  <Lines>102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Copy Paste Manual SoftwareName</vt:lpstr>
      <vt:lpstr>Copy Paste Manual SoftwareName</vt:lpstr>
    </vt:vector>
  </TitlesOfParts>
  <Company>Copy Paste</Company>
  <LinksUpToDate>false</LinksUpToDate>
  <CharactersWithSpaces>14464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Paste Manual SoftwareName</dc:title>
  <dc:subject>SoftwareName Manual</dc:subject>
  <dc:creator>Vincent</dc:creator>
  <cp:keywords>Manual SoftwareName</cp:keywords>
  <dc:description/>
  <cp:lastModifiedBy>Vincent Van De Walle</cp:lastModifiedBy>
  <cp:revision>102</cp:revision>
  <cp:lastPrinted>2023-04-21T05:42:00Z</cp:lastPrinted>
  <dcterms:created xsi:type="dcterms:W3CDTF">2021-09-08T08:59:00Z</dcterms:created>
  <dcterms:modified xsi:type="dcterms:W3CDTF">2023-04-21T05:42:00Z</dcterms:modified>
  <cp:category>SoftwareName Manual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0x0101004EB60889B3604D4884FE28C9DA9CED49</vt:lpwstr>
  </property>
</Properties>
</file>