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E7EC3" w14:textId="23B7EAA6" w:rsidR="00F27200" w:rsidRPr="00CE1E9A" w:rsidRDefault="00466617" w:rsidP="00466617">
      <w:pPr>
        <w:pStyle w:val="Heading1"/>
        <w:rPr>
          <w:lang w:val="en-GB"/>
        </w:rPr>
      </w:pPr>
      <w:r w:rsidRPr="00CE1E9A">
        <w:rPr>
          <w:lang w:val="en-GB"/>
        </w:rPr>
        <w:t xml:space="preserve">Exercises about </w:t>
      </w:r>
      <w:r w:rsidR="008E272F">
        <w:rPr>
          <w:lang w:val="en-GB"/>
        </w:rPr>
        <w:t>classes</w:t>
      </w:r>
      <w:r w:rsidR="00D30E16">
        <w:rPr>
          <w:lang w:val="en-GB"/>
        </w:rPr>
        <w:t xml:space="preserve"> and inheritance</w:t>
      </w:r>
    </w:p>
    <w:p w14:paraId="1C97E5AB" w14:textId="473E8B57" w:rsidR="00466617" w:rsidRPr="00CE1E9A" w:rsidRDefault="00466617" w:rsidP="006E724E">
      <w:pPr>
        <w:pStyle w:val="cpParagraph"/>
      </w:pPr>
      <w:r w:rsidRPr="00CE1E9A">
        <w:t>Solve them in Visual Studio</w:t>
      </w:r>
      <w:r w:rsidR="00346EEB">
        <w:t>.</w:t>
      </w:r>
    </w:p>
    <w:p w14:paraId="3F9C66CD" w14:textId="3C475755" w:rsidR="00466617" w:rsidRPr="00CE1E9A" w:rsidRDefault="00466617" w:rsidP="00466617">
      <w:pPr>
        <w:pStyle w:val="Heading2"/>
      </w:pPr>
      <w:r w:rsidRPr="00CE1E9A">
        <w:t xml:space="preserve">Exercise </w:t>
      </w:r>
      <w:r w:rsidR="008E272F">
        <w:t>1</w:t>
      </w:r>
      <w:r w:rsidR="00D30E16">
        <w:t>3</w:t>
      </w:r>
      <w:r w:rsidRPr="00CE1E9A">
        <w:t>.01</w:t>
      </w:r>
    </w:p>
    <w:p w14:paraId="150A5CA8" w14:textId="158EFF3B" w:rsidR="008E272F" w:rsidRDefault="008E272F" w:rsidP="00466617">
      <w:pPr>
        <w:pStyle w:val="cpBullet"/>
        <w:rPr>
          <w:lang w:val="en-GB"/>
        </w:rPr>
      </w:pPr>
      <w:r>
        <w:rPr>
          <w:lang w:val="en-GB"/>
        </w:rPr>
        <w:t>The namespace of your project is “</w:t>
      </w:r>
      <w:r w:rsidR="00D30E16">
        <w:rPr>
          <w:lang w:val="en-GB"/>
        </w:rPr>
        <w:t>Persons</w:t>
      </w:r>
      <w:r>
        <w:rPr>
          <w:lang w:val="en-GB"/>
        </w:rPr>
        <w:t>”.</w:t>
      </w:r>
    </w:p>
    <w:p w14:paraId="75556D70" w14:textId="2165F98B" w:rsidR="00D30E16" w:rsidRDefault="00D30E16" w:rsidP="00466617">
      <w:pPr>
        <w:pStyle w:val="cpBullet"/>
        <w:rPr>
          <w:lang w:val="en-GB"/>
        </w:rPr>
      </w:pPr>
      <w:r>
        <w:rPr>
          <w:lang w:val="en-GB"/>
        </w:rPr>
        <w:t>You make a class “Person”</w:t>
      </w:r>
      <w:r w:rsidR="00BD25D6">
        <w:rPr>
          <w:lang w:val="en-GB"/>
        </w:rPr>
        <w:t>.</w:t>
      </w:r>
    </w:p>
    <w:p w14:paraId="692609EA" w14:textId="60230F8D" w:rsidR="00BD25D6" w:rsidRDefault="00BD25D6" w:rsidP="00BD25D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6 variables.</w:t>
      </w:r>
    </w:p>
    <w:p w14:paraId="1057E477" w14:textId="3C188E0E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name (string).</w:t>
      </w:r>
    </w:p>
    <w:p w14:paraId="28B7CDF9" w14:textId="150E9644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birthDate (DateTime).</w:t>
      </w:r>
    </w:p>
    <w:p w14:paraId="6A64B055" w14:textId="6BA766BF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street (string).</w:t>
      </w:r>
    </w:p>
    <w:p w14:paraId="2BE4E913" w14:textId="101DA87F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houseNumber (string).</w:t>
      </w:r>
    </w:p>
    <w:p w14:paraId="50D86DC1" w14:textId="5CD5D465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zipcode (string).</w:t>
      </w:r>
    </w:p>
    <w:p w14:paraId="0D6A2861" w14:textId="124212BE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city (string).</w:t>
      </w:r>
    </w:p>
    <w:p w14:paraId="15B81900" w14:textId="0BD5B3A8" w:rsidR="00D30E16" w:rsidRDefault="00BD25D6" w:rsidP="00D30E1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7</w:t>
      </w:r>
      <w:r w:rsidR="00D30E16">
        <w:rPr>
          <w:lang w:val="en-GB"/>
        </w:rPr>
        <w:t xml:space="preserve"> properties</w:t>
      </w:r>
      <w:r>
        <w:rPr>
          <w:lang w:val="en-GB"/>
        </w:rPr>
        <w:t>.</w:t>
      </w:r>
    </w:p>
    <w:p w14:paraId="573D5716" w14:textId="2059E317" w:rsidR="00D30E16" w:rsidRDefault="00D30E1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Name (string)</w:t>
      </w:r>
      <w:r w:rsidR="00BD25D6">
        <w:rPr>
          <w:lang w:val="en-GB"/>
        </w:rPr>
        <w:t>.</w:t>
      </w:r>
    </w:p>
    <w:p w14:paraId="1BC1BB2C" w14:textId="22CE543E" w:rsidR="00D30E16" w:rsidRDefault="00D30E1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BirthDate (</w:t>
      </w:r>
      <w:r w:rsidR="002078A2">
        <w:rPr>
          <w:lang w:val="en-GB"/>
        </w:rPr>
        <w:t>DateTime</w:t>
      </w:r>
      <w:r>
        <w:rPr>
          <w:lang w:val="en-GB"/>
        </w:rPr>
        <w:t>)</w:t>
      </w:r>
      <w:r w:rsidR="00BD25D6">
        <w:rPr>
          <w:lang w:val="en-GB"/>
        </w:rPr>
        <w:t>.</w:t>
      </w:r>
    </w:p>
    <w:p w14:paraId="0805670A" w14:textId="7619E464" w:rsidR="00BD25D6" w:rsidRDefault="00BD25D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Street (string).</w:t>
      </w:r>
    </w:p>
    <w:p w14:paraId="53D3EBF3" w14:textId="5A5BD52D" w:rsidR="00BD25D6" w:rsidRDefault="00BD25D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HouseNumber (string).</w:t>
      </w:r>
    </w:p>
    <w:p w14:paraId="4D8D3DFA" w14:textId="100DFB23" w:rsidR="00BD25D6" w:rsidRDefault="00BD25D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ZipCode (string).</w:t>
      </w:r>
    </w:p>
    <w:p w14:paraId="190A76A7" w14:textId="036834C0" w:rsidR="00BD25D6" w:rsidRDefault="00BD25D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City (string).</w:t>
      </w:r>
    </w:p>
    <w:p w14:paraId="0C536C3E" w14:textId="03019406" w:rsidR="00D30E16" w:rsidRDefault="00D30E16" w:rsidP="00D30E1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Address</w:t>
      </w:r>
      <w:r w:rsidR="00BD25D6">
        <w:rPr>
          <w:lang w:val="en-GB"/>
        </w:rPr>
        <w:t xml:space="preserve"> (string)</w:t>
      </w:r>
      <w:r w:rsidR="00FA214D">
        <w:rPr>
          <w:lang w:val="en-GB"/>
        </w:rPr>
        <w:t xml:space="preserve"> (Dynamic property).</w:t>
      </w:r>
    </w:p>
    <w:p w14:paraId="15914BB8" w14:textId="0970BED0" w:rsidR="00BD25D6" w:rsidRDefault="00BD25D6" w:rsidP="00BD25D6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This consists of more than one variable.</w:t>
      </w:r>
    </w:p>
    <w:p w14:paraId="3C547725" w14:textId="4554EE7B" w:rsidR="00BD25D6" w:rsidRDefault="00BD25D6" w:rsidP="00BD25D6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street + space + houseNumber + jump to new line + zipcode + space + city.</w:t>
      </w:r>
    </w:p>
    <w:p w14:paraId="6F72627A" w14:textId="5498F103" w:rsidR="00BD25D6" w:rsidRDefault="00BD25D6" w:rsidP="00BD25D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You have to determine by yourself what needs </w:t>
      </w:r>
      <w:r w:rsidR="002078A2">
        <w:rPr>
          <w:lang w:val="en-GB"/>
        </w:rPr>
        <w:t xml:space="preserve">a </w:t>
      </w:r>
      <w:r>
        <w:rPr>
          <w:lang w:val="en-GB"/>
        </w:rPr>
        <w:t xml:space="preserve">get and </w:t>
      </w:r>
      <w:r w:rsidR="002078A2">
        <w:rPr>
          <w:lang w:val="en-GB"/>
        </w:rPr>
        <w:t xml:space="preserve">/ or a </w:t>
      </w:r>
      <w:r>
        <w:rPr>
          <w:lang w:val="en-GB"/>
        </w:rPr>
        <w:t>set.</w:t>
      </w:r>
    </w:p>
    <w:p w14:paraId="6F570771" w14:textId="6E9867EB" w:rsidR="00BD25D6" w:rsidRDefault="00BD25D6" w:rsidP="00BD25D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constructor with 6 parameters</w:t>
      </w:r>
      <w:r w:rsidR="00FA214D">
        <w:rPr>
          <w:lang w:val="en-GB"/>
        </w:rPr>
        <w:t>.</w:t>
      </w:r>
    </w:p>
    <w:p w14:paraId="413E422B" w14:textId="62856148" w:rsidR="00BD25D6" w:rsidRDefault="002078A2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n</w:t>
      </w:r>
      <w:r w:rsidR="00BD25D6">
        <w:rPr>
          <w:lang w:val="en-GB"/>
        </w:rPr>
        <w:t>ame (string).</w:t>
      </w:r>
    </w:p>
    <w:p w14:paraId="0C7D4577" w14:textId="31F2044A" w:rsidR="00BD25D6" w:rsidRDefault="002078A2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b</w:t>
      </w:r>
      <w:r w:rsidR="00BD25D6">
        <w:rPr>
          <w:lang w:val="en-GB"/>
        </w:rPr>
        <w:t>irthDate (DateTime).</w:t>
      </w:r>
    </w:p>
    <w:p w14:paraId="3CDE918A" w14:textId="77777777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street (string).</w:t>
      </w:r>
    </w:p>
    <w:p w14:paraId="41823486" w14:textId="77777777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lastRenderedPageBreak/>
        <w:t>houseNumber (string).</w:t>
      </w:r>
    </w:p>
    <w:p w14:paraId="3B25C6E8" w14:textId="77777777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zipcode (string).</w:t>
      </w:r>
    </w:p>
    <w:p w14:paraId="334C7E09" w14:textId="3B8C770C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city (string).</w:t>
      </w:r>
    </w:p>
    <w:p w14:paraId="0E1E4544" w14:textId="41DDC7C7" w:rsidR="00BD25D6" w:rsidRPr="00BD25D6" w:rsidRDefault="00BD25D6" w:rsidP="00BD25D6">
      <w:pPr>
        <w:pStyle w:val="cpBullet"/>
        <w:numPr>
          <w:ilvl w:val="1"/>
          <w:numId w:val="28"/>
        </w:numPr>
        <w:rPr>
          <w:lang w:val="en-GB"/>
        </w:rPr>
      </w:pPr>
      <w:r w:rsidRPr="00BD25D6">
        <w:rPr>
          <w:lang w:val="en-GB"/>
        </w:rPr>
        <w:t>Method ShowInformation.</w:t>
      </w:r>
    </w:p>
    <w:p w14:paraId="5AA134C2" w14:textId="5C48C0A6" w:rsidR="00BD25D6" w:rsidRDefault="00BD25D6" w:rsidP="00BD25D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This shows all the information of a person.</w:t>
      </w:r>
    </w:p>
    <w:p w14:paraId="795BD456" w14:textId="7C0F11BF" w:rsidR="00BD25D6" w:rsidRDefault="00BD25D6" w:rsidP="00BD25D6">
      <w:pPr>
        <w:pStyle w:val="cpBullet"/>
        <w:rPr>
          <w:lang w:val="en-GB"/>
        </w:rPr>
      </w:pPr>
      <w:r>
        <w:rPr>
          <w:lang w:val="en-GB"/>
        </w:rPr>
        <w:t>You make a class “Employee”.</w:t>
      </w:r>
    </w:p>
    <w:p w14:paraId="206E52D4" w14:textId="44B2F4A2" w:rsidR="00BD25D6" w:rsidRDefault="00BD25D6" w:rsidP="00BD25D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class inherits from Person</w:t>
      </w:r>
      <w:r w:rsidR="00414D0E">
        <w:rPr>
          <w:lang w:val="en-GB"/>
        </w:rPr>
        <w:t>.</w:t>
      </w:r>
    </w:p>
    <w:p w14:paraId="3CE4911D" w14:textId="205FB602" w:rsidR="00BD25D6" w:rsidRDefault="00414D0E" w:rsidP="00BD25D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add 2 variables.</w:t>
      </w:r>
    </w:p>
    <w:p w14:paraId="563EDB97" w14:textId="12D62553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company (string).</w:t>
      </w:r>
    </w:p>
    <w:p w14:paraId="2C21F550" w14:textId="3C629647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wage (double).</w:t>
      </w:r>
    </w:p>
    <w:p w14:paraId="7BE8B148" w14:textId="2D2BF351" w:rsidR="00414D0E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add 2 properties.</w:t>
      </w:r>
    </w:p>
    <w:p w14:paraId="3FDBF2C6" w14:textId="5CB71D4F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Company</w:t>
      </w:r>
      <w:r w:rsidR="002078A2">
        <w:rPr>
          <w:lang w:val="en-GB"/>
        </w:rPr>
        <w:t xml:space="preserve"> (string)</w:t>
      </w:r>
      <w:r>
        <w:rPr>
          <w:lang w:val="en-GB"/>
        </w:rPr>
        <w:t>.</w:t>
      </w:r>
    </w:p>
    <w:p w14:paraId="3E0741DE" w14:textId="109D2FBC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Wage</w:t>
      </w:r>
      <w:r w:rsidR="002078A2">
        <w:rPr>
          <w:lang w:val="en-GB"/>
        </w:rPr>
        <w:t xml:space="preserve"> (double)</w:t>
      </w:r>
      <w:r>
        <w:rPr>
          <w:lang w:val="en-GB"/>
        </w:rPr>
        <w:t>.</w:t>
      </w:r>
    </w:p>
    <w:p w14:paraId="7B187C4C" w14:textId="250EEF42" w:rsidR="00414D0E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make a constructor with 8 parameters.</w:t>
      </w:r>
    </w:p>
    <w:p w14:paraId="4F70912B" w14:textId="7FB63E70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This constructor inherits from the constructor of Person.</w:t>
      </w:r>
    </w:p>
    <w:p w14:paraId="41ED4BFD" w14:textId="77777777" w:rsidR="00414D0E" w:rsidRPr="00BD25D6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 w:rsidRPr="00BD25D6">
        <w:rPr>
          <w:lang w:val="en-GB"/>
        </w:rPr>
        <w:t>Method ShowInformation.</w:t>
      </w:r>
    </w:p>
    <w:p w14:paraId="4788F796" w14:textId="2A67B89C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This shows all the information of an employee.</w:t>
      </w:r>
    </w:p>
    <w:p w14:paraId="68220EFD" w14:textId="2B430210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Don’t repeat code.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14D0E" w14:paraId="41453E24" w14:textId="77777777" w:rsidTr="00414D0E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DE1B64F" w14:textId="77777777" w:rsidR="00414D0E" w:rsidRDefault="00414D0E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71BD19D" w14:textId="77777777" w:rsidR="00414D0E" w:rsidRDefault="00414D0E">
            <w:pPr>
              <w:pStyle w:val="cpSmallTip"/>
            </w:pPr>
          </w:p>
        </w:tc>
      </w:tr>
      <w:tr w:rsidR="00414D0E" w:rsidRPr="009C72F0" w14:paraId="3C64F665" w14:textId="77777777" w:rsidTr="00414D0E">
        <w:tc>
          <w:tcPr>
            <w:tcW w:w="1843" w:type="dxa"/>
            <w:tcBorders>
              <w:bottom w:val="nil"/>
            </w:tcBorders>
          </w:tcPr>
          <w:p w14:paraId="186DB735" w14:textId="77777777" w:rsidR="00414D0E" w:rsidRDefault="00414D0E">
            <w:pPr>
              <w:pStyle w:val="cpTip"/>
            </w:pPr>
            <w:r>
              <w:object w:dxaOrig="1995" w:dyaOrig="1530" w14:anchorId="0015C2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59pt" o:ole="" fillcolor="window">
                  <v:imagedata r:id="rId10" o:title=""/>
                </v:shape>
                <o:OLEObject Type="Embed" ProgID="PBrush" ShapeID="_x0000_i1025" DrawAspect="Content" ObjectID="_1803789033" r:id="rId1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7D872DA" w14:textId="77777777" w:rsidR="00C665AD" w:rsidRDefault="00C665AD" w:rsidP="00C665AD">
            <w:pPr>
              <w:pStyle w:val="cpTip"/>
              <w:rPr>
                <w:lang w:val="en-GB"/>
              </w:rPr>
            </w:pPr>
            <w:r w:rsidRPr="00414D0E">
              <w:rPr>
                <w:lang w:val="en-GB"/>
              </w:rPr>
              <w:t>You will later add a</w:t>
            </w:r>
            <w:r>
              <w:rPr>
                <w:lang w:val="en-GB"/>
              </w:rPr>
              <w:t xml:space="preserve"> property to the class Person.</w:t>
            </w:r>
          </w:p>
          <w:p w14:paraId="441A34B6" w14:textId="1F0C2B00" w:rsidR="00C665AD" w:rsidRPr="00414D0E" w:rsidRDefault="00C665AD" w:rsidP="00C665A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Method ShowInformation should work without editing it in the class Employee.</w:t>
            </w:r>
          </w:p>
        </w:tc>
      </w:tr>
      <w:tr w:rsidR="00414D0E" w:rsidRPr="009C72F0" w14:paraId="593802AF" w14:textId="77777777" w:rsidTr="00414D0E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84D5716" w14:textId="77777777" w:rsidR="00414D0E" w:rsidRPr="00414D0E" w:rsidRDefault="00414D0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A12AB08" w14:textId="77777777" w:rsidR="00414D0E" w:rsidRPr="00414D0E" w:rsidRDefault="00414D0E">
            <w:pPr>
              <w:pStyle w:val="cpSmallTip"/>
              <w:rPr>
                <w:lang w:val="en-GB"/>
              </w:rPr>
            </w:pPr>
          </w:p>
        </w:tc>
      </w:tr>
    </w:tbl>
    <w:p w14:paraId="18939BE9" w14:textId="77777777" w:rsidR="00C665AD" w:rsidRDefault="00C665AD" w:rsidP="00C665AD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6EEF263" w14:textId="77777777" w:rsidR="00C665AD" w:rsidRDefault="00C665AD">
      <w:pPr>
        <w:rPr>
          <w:lang w:val="en-GB"/>
        </w:rPr>
      </w:pPr>
      <w:r>
        <w:rPr>
          <w:lang w:val="en-GB"/>
        </w:rPr>
        <w:br w:type="page"/>
      </w:r>
    </w:p>
    <w:p w14:paraId="18AB68B1" w14:textId="71D0EBB2" w:rsidR="00414D0E" w:rsidRDefault="00414D0E" w:rsidP="00414D0E">
      <w:pPr>
        <w:pStyle w:val="cpBullet"/>
        <w:rPr>
          <w:lang w:val="en-GB"/>
        </w:rPr>
      </w:pPr>
      <w:r>
        <w:rPr>
          <w:lang w:val="en-GB"/>
        </w:rPr>
        <w:lastRenderedPageBreak/>
        <w:t>You make a class “Student”.</w:t>
      </w:r>
    </w:p>
    <w:p w14:paraId="02DC1723" w14:textId="5A74AEAC" w:rsidR="00414D0E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class inherits from Person.</w:t>
      </w:r>
    </w:p>
    <w:p w14:paraId="50703C1B" w14:textId="495DF56B" w:rsidR="00414D0E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add 1 variable.</w:t>
      </w:r>
    </w:p>
    <w:p w14:paraId="7CBEBFF5" w14:textId="349CEA28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school (string).</w:t>
      </w:r>
    </w:p>
    <w:p w14:paraId="238B0FA0" w14:textId="02CFC3AC" w:rsidR="00414D0E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add 1 property.</w:t>
      </w:r>
    </w:p>
    <w:p w14:paraId="28E33702" w14:textId="5B3A770B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School</w:t>
      </w:r>
      <w:r w:rsidR="00C665AD">
        <w:rPr>
          <w:lang w:val="en-GB"/>
        </w:rPr>
        <w:t xml:space="preserve"> (string)</w:t>
      </w:r>
      <w:r>
        <w:rPr>
          <w:lang w:val="en-GB"/>
        </w:rPr>
        <w:t>.</w:t>
      </w:r>
    </w:p>
    <w:p w14:paraId="405E8519" w14:textId="41C8CF98" w:rsidR="00414D0E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make a constructor with 7 parameters.</w:t>
      </w:r>
    </w:p>
    <w:p w14:paraId="0524DB3D" w14:textId="77777777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This constructor inherits from the constructor of Person.</w:t>
      </w:r>
    </w:p>
    <w:p w14:paraId="71FB6DC0" w14:textId="77777777" w:rsidR="00414D0E" w:rsidRPr="00BD25D6" w:rsidRDefault="00414D0E" w:rsidP="00414D0E">
      <w:pPr>
        <w:pStyle w:val="cpBullet"/>
        <w:numPr>
          <w:ilvl w:val="1"/>
          <w:numId w:val="28"/>
        </w:numPr>
        <w:rPr>
          <w:lang w:val="en-GB"/>
        </w:rPr>
      </w:pPr>
      <w:r w:rsidRPr="00BD25D6">
        <w:rPr>
          <w:lang w:val="en-GB"/>
        </w:rPr>
        <w:t>Method ShowInformation.</w:t>
      </w:r>
    </w:p>
    <w:p w14:paraId="55AE609A" w14:textId="4E564454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This shows all the information of a student.</w:t>
      </w:r>
    </w:p>
    <w:p w14:paraId="1DBCC58B" w14:textId="5E883AC2" w:rsidR="00414D0E" w:rsidRDefault="00414D0E" w:rsidP="00414D0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Don’t repeat code.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14D0E" w14:paraId="0982D24D" w14:textId="77777777" w:rsidTr="00CE16B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DF337EA" w14:textId="77777777" w:rsidR="00414D0E" w:rsidRDefault="00414D0E" w:rsidP="00CE16B7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6B504B8" w14:textId="77777777" w:rsidR="00414D0E" w:rsidRDefault="00414D0E" w:rsidP="00CE16B7">
            <w:pPr>
              <w:pStyle w:val="cpSmallTip"/>
            </w:pPr>
          </w:p>
        </w:tc>
      </w:tr>
      <w:tr w:rsidR="00414D0E" w:rsidRPr="009C72F0" w14:paraId="69557F97" w14:textId="77777777" w:rsidTr="00CE16B7">
        <w:tc>
          <w:tcPr>
            <w:tcW w:w="1843" w:type="dxa"/>
            <w:tcBorders>
              <w:bottom w:val="nil"/>
            </w:tcBorders>
          </w:tcPr>
          <w:p w14:paraId="7ACA8413" w14:textId="77777777" w:rsidR="00414D0E" w:rsidRDefault="00414D0E" w:rsidP="00CE16B7">
            <w:pPr>
              <w:pStyle w:val="cpTip"/>
            </w:pPr>
            <w:r>
              <w:object w:dxaOrig="1995" w:dyaOrig="1530" w14:anchorId="2055DA7B">
                <v:shape id="_x0000_i1026" type="#_x0000_t75" style="width:77.5pt;height:59pt" o:ole="" fillcolor="window">
                  <v:imagedata r:id="rId10" o:title=""/>
                </v:shape>
                <o:OLEObject Type="Embed" ProgID="PBrush" ShapeID="_x0000_i1026" DrawAspect="Content" ObjectID="_1803789034" r:id="rId12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639BE45" w14:textId="4FD0E118" w:rsidR="00414D0E" w:rsidRDefault="00414D0E" w:rsidP="00CE16B7">
            <w:pPr>
              <w:pStyle w:val="cpTip"/>
              <w:rPr>
                <w:lang w:val="en-GB"/>
              </w:rPr>
            </w:pPr>
            <w:r w:rsidRPr="00414D0E">
              <w:rPr>
                <w:lang w:val="en-GB"/>
              </w:rPr>
              <w:t>You will later add a</w:t>
            </w:r>
            <w:r>
              <w:rPr>
                <w:lang w:val="en-GB"/>
              </w:rPr>
              <w:t xml:space="preserve"> property to the class Person.</w:t>
            </w:r>
          </w:p>
          <w:p w14:paraId="3045302A" w14:textId="411D8B3D" w:rsidR="00C665AD" w:rsidRPr="00414D0E" w:rsidRDefault="00414D0E" w:rsidP="00CE16B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Method ShowInformation should work without editing it in the class Employee.</w:t>
            </w:r>
          </w:p>
        </w:tc>
      </w:tr>
      <w:tr w:rsidR="00414D0E" w:rsidRPr="009C72F0" w14:paraId="1E61C2E6" w14:textId="77777777" w:rsidTr="00CE16B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00CB6E0" w14:textId="77777777" w:rsidR="00414D0E" w:rsidRPr="00414D0E" w:rsidRDefault="00414D0E" w:rsidP="00CE16B7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2D05BE2" w14:textId="77777777" w:rsidR="00414D0E" w:rsidRPr="00414D0E" w:rsidRDefault="00414D0E" w:rsidP="00CE16B7">
            <w:pPr>
              <w:pStyle w:val="cpSmallTip"/>
              <w:rPr>
                <w:lang w:val="en-GB"/>
              </w:rPr>
            </w:pPr>
          </w:p>
        </w:tc>
      </w:tr>
    </w:tbl>
    <w:p w14:paraId="441EC49D" w14:textId="34909401" w:rsidR="00414D0E" w:rsidRDefault="00414D0E" w:rsidP="00414D0E">
      <w:pPr>
        <w:pStyle w:val="cpBullet"/>
        <w:rPr>
          <w:lang w:val="en-GB"/>
        </w:rPr>
      </w:pPr>
      <w:r>
        <w:rPr>
          <w:lang w:val="en-GB"/>
        </w:rPr>
        <w:t>You make a testprogram to test i</w:t>
      </w:r>
      <w:r w:rsidR="002E1AEE">
        <w:rPr>
          <w:lang w:val="en-GB"/>
        </w:rPr>
        <w:t>f</w:t>
      </w:r>
      <w:r>
        <w:rPr>
          <w:lang w:val="en-GB"/>
        </w:rPr>
        <w:t xml:space="preserve"> all works fine.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C665AD" w:rsidRPr="009C72F0" w14:paraId="52BC87F9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238B9EC" w14:textId="77777777" w:rsidR="00C665AD" w:rsidRPr="00A83338" w:rsidRDefault="00C665A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5413C8C" w14:textId="77777777" w:rsidR="00C665AD" w:rsidRPr="00A83338" w:rsidRDefault="00C665AD">
            <w:pPr>
              <w:pStyle w:val="cpSmallTip"/>
              <w:rPr>
                <w:lang w:val="en-GB"/>
              </w:rPr>
            </w:pPr>
          </w:p>
        </w:tc>
      </w:tr>
      <w:tr w:rsidR="00C665AD" w:rsidRPr="009C72F0" w14:paraId="6891D42E" w14:textId="77777777">
        <w:tc>
          <w:tcPr>
            <w:tcW w:w="1843" w:type="dxa"/>
            <w:tcBorders>
              <w:bottom w:val="nil"/>
            </w:tcBorders>
          </w:tcPr>
          <w:p w14:paraId="25B92F61" w14:textId="77777777" w:rsidR="00C665AD" w:rsidRDefault="00C665AD">
            <w:pPr>
              <w:pStyle w:val="cpTip"/>
            </w:pPr>
            <w:r>
              <w:object w:dxaOrig="1995" w:dyaOrig="1530" w14:anchorId="1BBBE479">
                <v:shape id="_x0000_i1027" type="#_x0000_t75" style="width:77.5pt;height:59pt" o:ole="" fillcolor="window">
                  <v:imagedata r:id="rId10" o:title=""/>
                </v:shape>
                <o:OLEObject Type="Embed" ProgID="PBrush" ShapeID="_x0000_i1027" DrawAspect="Content" ObjectID="_1803789035" r:id="rId1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1F015DB" w14:textId="77777777" w:rsidR="00C665AD" w:rsidRDefault="00C665AD" w:rsidP="00C665A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For testing, y</w:t>
            </w:r>
            <w:r w:rsidRPr="00414D0E">
              <w:rPr>
                <w:lang w:val="en-GB"/>
              </w:rPr>
              <w:t>ou will add a</w:t>
            </w:r>
            <w:r>
              <w:rPr>
                <w:lang w:val="en-GB"/>
              </w:rPr>
              <w:t xml:space="preserve"> property to the class Person. You can invent one.</w:t>
            </w:r>
          </w:p>
          <w:p w14:paraId="52836CFE" w14:textId="77777777" w:rsidR="00C665AD" w:rsidRDefault="00C665AD" w:rsidP="00C665A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property will be added in the ShowInformation.</w:t>
            </w:r>
          </w:p>
          <w:p w14:paraId="16F91E79" w14:textId="67D795FC" w:rsidR="00C665AD" w:rsidRDefault="00C665AD" w:rsidP="00C665A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method ShowInformation should work without editing it in the class Employee and Student</w:t>
            </w:r>
            <w:r w:rsidR="00FA214D">
              <w:rPr>
                <w:lang w:val="en-GB"/>
              </w:rPr>
              <w:t>.</w:t>
            </w:r>
          </w:p>
          <w:p w14:paraId="612BB1CB" w14:textId="347BD1AA" w:rsidR="00C665AD" w:rsidRDefault="00C665AD" w:rsidP="00C665A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If this works, than change the constructor of a Person, by adding the new property.</w:t>
            </w:r>
          </w:p>
          <w:p w14:paraId="4C5B607F" w14:textId="61C0306A" w:rsidR="00C665AD" w:rsidRPr="00C665AD" w:rsidRDefault="00C665AD" w:rsidP="00C665A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What must change in Employee and Student?</w:t>
            </w:r>
          </w:p>
        </w:tc>
      </w:tr>
      <w:tr w:rsidR="00C665AD" w:rsidRPr="009C72F0" w14:paraId="7B0F76C0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D85E611" w14:textId="77777777" w:rsidR="00C665AD" w:rsidRPr="00C665AD" w:rsidRDefault="00C665A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4D7EF98" w14:textId="77777777" w:rsidR="00C665AD" w:rsidRPr="00C665AD" w:rsidRDefault="00C665AD">
            <w:pPr>
              <w:pStyle w:val="cpSmallTip"/>
              <w:rPr>
                <w:lang w:val="en-GB"/>
              </w:rPr>
            </w:pPr>
          </w:p>
        </w:tc>
      </w:tr>
    </w:tbl>
    <w:p w14:paraId="430AFEF3" w14:textId="7F19CC34" w:rsidR="00C665AD" w:rsidRDefault="00C665AD" w:rsidP="00C665AD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0A44AA53" w14:textId="77777777" w:rsidR="00AA39FD" w:rsidRDefault="00AA39FD">
      <w:pPr>
        <w:rPr>
          <w:rFonts w:ascii="Paragon" w:hAnsi="Paragon"/>
          <w:i/>
          <w:sz w:val="40"/>
          <w:szCs w:val="20"/>
          <w:lang w:val="en-GB" w:eastAsia="en-US"/>
        </w:rPr>
      </w:pPr>
      <w:r w:rsidRPr="002078A2">
        <w:rPr>
          <w:lang w:val="en-GB"/>
        </w:rPr>
        <w:br w:type="page"/>
      </w:r>
    </w:p>
    <w:p w14:paraId="0B76BE06" w14:textId="5FA9A5A6" w:rsidR="00377DEE" w:rsidRPr="00CE1E9A" w:rsidRDefault="00377DEE" w:rsidP="00377DEE">
      <w:pPr>
        <w:pStyle w:val="Heading2"/>
      </w:pPr>
      <w:r w:rsidRPr="00CE1E9A">
        <w:lastRenderedPageBreak/>
        <w:t xml:space="preserve">Exercise </w:t>
      </w:r>
      <w:r>
        <w:t>13</w:t>
      </w:r>
      <w:r w:rsidRPr="00CE1E9A">
        <w:t>.0</w:t>
      </w:r>
      <w:r>
        <w:t>2</w:t>
      </w:r>
    </w:p>
    <w:p w14:paraId="74F74ECF" w14:textId="18902D0F" w:rsidR="00377DEE" w:rsidRDefault="00377DEE" w:rsidP="00377DEE">
      <w:pPr>
        <w:pStyle w:val="cpBullet"/>
        <w:rPr>
          <w:lang w:val="en-GB"/>
        </w:rPr>
      </w:pPr>
      <w:r>
        <w:rPr>
          <w:lang w:val="en-GB"/>
        </w:rPr>
        <w:t>The namespace of your project is “Mathematics”.</w:t>
      </w:r>
    </w:p>
    <w:p w14:paraId="6E1D4960" w14:textId="2045386A" w:rsidR="00377DEE" w:rsidRDefault="00377DEE" w:rsidP="00377DEE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1A91EB83" w14:textId="34732E1C" w:rsidR="00377DEE" w:rsidRDefault="00377DEE" w:rsidP="00377DEE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  <w:r>
        <w:rPr>
          <w:noProof/>
        </w:rPr>
        <w:drawing>
          <wp:inline distT="0" distB="0" distL="0" distR="0" wp14:anchorId="002EACE9" wp14:editId="29DCF489">
            <wp:extent cx="2592548" cy="1833728"/>
            <wp:effectExtent l="19050" t="19050" r="17780" b="14605"/>
            <wp:docPr id="3" name="Picture 3" descr="Polygon - Definition, Properties, Types,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olygon - Definition, Properties, Types, Formula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163" cy="1853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D1F46" w14:textId="77777777" w:rsidR="00C76E6B" w:rsidRDefault="00C76E6B" w:rsidP="00C76E6B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4E9746A5" w14:textId="1C9DF56D" w:rsidR="00377DEE" w:rsidRDefault="00377DEE" w:rsidP="00377DEE">
      <w:pPr>
        <w:pStyle w:val="cpBullet"/>
        <w:rPr>
          <w:lang w:val="en-GB"/>
        </w:rPr>
      </w:pPr>
      <w:r>
        <w:rPr>
          <w:lang w:val="en-GB"/>
        </w:rPr>
        <w:t>You make a class “Polygon”.</w:t>
      </w:r>
    </w:p>
    <w:p w14:paraId="2DFB8AA8" w14:textId="11AFCFD5" w:rsidR="00C665AD" w:rsidRDefault="00C665AD" w:rsidP="00C665A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variable “color”</w:t>
      </w:r>
    </w:p>
    <w:p w14:paraId="50F94213" w14:textId="020C6530" w:rsidR="00377DEE" w:rsidRDefault="00377DEE" w:rsidP="00377DE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property “Color”.</w:t>
      </w:r>
    </w:p>
    <w:p w14:paraId="309294DE" w14:textId="0E915500" w:rsidR="00377DEE" w:rsidRDefault="00377DEE" w:rsidP="00377DE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One constructor that </w:t>
      </w:r>
      <w:r w:rsidR="00D310DC">
        <w:rPr>
          <w:lang w:val="en-GB"/>
        </w:rPr>
        <w:t>sets the color</w:t>
      </w:r>
      <w:r>
        <w:rPr>
          <w:lang w:val="en-GB"/>
        </w:rPr>
        <w:t>.</w:t>
      </w:r>
    </w:p>
    <w:p w14:paraId="288327ED" w14:textId="11A370F3" w:rsidR="00377DEE" w:rsidRDefault="00377DEE" w:rsidP="00377DEE">
      <w:pPr>
        <w:pStyle w:val="cpBullet"/>
        <w:rPr>
          <w:lang w:val="en-GB"/>
        </w:rPr>
      </w:pPr>
      <w:r>
        <w:rPr>
          <w:lang w:val="en-GB"/>
        </w:rPr>
        <w:t>You make a class “Rectangle”</w:t>
      </w:r>
      <w:r w:rsidR="00331B1B">
        <w:rPr>
          <w:lang w:val="en-GB"/>
        </w:rPr>
        <w:t>.</w:t>
      </w:r>
    </w:p>
    <w:p w14:paraId="1B6B1633" w14:textId="23B65D93" w:rsidR="00377DEE" w:rsidRDefault="00377DEE" w:rsidP="00377DE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Inherits from </w:t>
      </w:r>
      <w:r w:rsidR="00331B1B">
        <w:rPr>
          <w:lang w:val="en-GB"/>
        </w:rPr>
        <w:t>Polygon.</w:t>
      </w:r>
    </w:p>
    <w:p w14:paraId="60A827D1" w14:textId="2BA595EF" w:rsidR="00377DEE" w:rsidRDefault="00377DEE" w:rsidP="00377DE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Two extra </w:t>
      </w:r>
      <w:r w:rsidR="00C665AD">
        <w:rPr>
          <w:lang w:val="en-GB"/>
        </w:rPr>
        <w:t xml:space="preserve">variables / </w:t>
      </w:r>
      <w:r>
        <w:rPr>
          <w:lang w:val="en-GB"/>
        </w:rPr>
        <w:t>properties</w:t>
      </w:r>
      <w:r w:rsidR="00331B1B">
        <w:rPr>
          <w:lang w:val="en-GB"/>
        </w:rPr>
        <w:t>.</w:t>
      </w:r>
    </w:p>
    <w:p w14:paraId="7C87198A" w14:textId="222244F6" w:rsidR="00377DEE" w:rsidRDefault="00377DEE" w:rsidP="00377DE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Width</w:t>
      </w:r>
      <w:r w:rsidR="00331B1B">
        <w:rPr>
          <w:lang w:val="en-GB"/>
        </w:rPr>
        <w:t>.</w:t>
      </w:r>
    </w:p>
    <w:p w14:paraId="7A1B1AE1" w14:textId="17BC479E" w:rsidR="00377DEE" w:rsidRDefault="00377DEE" w:rsidP="00377DEE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Heigh</w:t>
      </w:r>
      <w:r w:rsidR="00331B1B">
        <w:rPr>
          <w:lang w:val="en-GB"/>
        </w:rPr>
        <w:t>t.</w:t>
      </w:r>
    </w:p>
    <w:p w14:paraId="656BE38D" w14:textId="3F30D95E" w:rsidR="00377DEE" w:rsidRDefault="00331B1B" w:rsidP="00377DEE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constructor to create a rectangle with a Width and a Heigh</w:t>
      </w:r>
      <w:r w:rsidR="00D310DC">
        <w:rPr>
          <w:lang w:val="en-GB"/>
        </w:rPr>
        <w:t>t, with a certain color.</w:t>
      </w:r>
    </w:p>
    <w:p w14:paraId="46263349" w14:textId="2D143F5B" w:rsidR="00331B1B" w:rsidRDefault="00331B1B" w:rsidP="00331B1B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Two methods.</w:t>
      </w:r>
    </w:p>
    <w:p w14:paraId="4C011E81" w14:textId="4A2F2512" w:rsidR="00331B1B" w:rsidRDefault="00331B1B" w:rsidP="00331B1B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Area (and its functionality to calculate the area)</w:t>
      </w:r>
      <w:r w:rsidR="009C72F0">
        <w:rPr>
          <w:lang w:val="en-GB"/>
        </w:rPr>
        <w:t>.</w:t>
      </w:r>
    </w:p>
    <w:p w14:paraId="57AA2381" w14:textId="7CCF606B" w:rsidR="00331B1B" w:rsidRDefault="00331B1B" w:rsidP="00331B1B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Width * Height.</w:t>
      </w:r>
    </w:p>
    <w:p w14:paraId="2CA66A2E" w14:textId="0DAE00E7" w:rsidR="00331B1B" w:rsidRDefault="00E154A4" w:rsidP="00331B1B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</w:t>
      </w:r>
      <w:r w:rsidR="00331B1B">
        <w:rPr>
          <w:lang w:val="en-GB"/>
        </w:rPr>
        <w:t>ircumference (and its functionality to calculate the circumference</w:t>
      </w:r>
      <w:r w:rsidR="009C72F0">
        <w:rPr>
          <w:lang w:val="en-GB"/>
        </w:rPr>
        <w:t>)</w:t>
      </w:r>
      <w:r w:rsidR="00331B1B">
        <w:rPr>
          <w:lang w:val="en-GB"/>
        </w:rPr>
        <w:t>.</w:t>
      </w:r>
    </w:p>
    <w:p w14:paraId="00D58BEE" w14:textId="7399A060" w:rsidR="00C76E6B" w:rsidRPr="00C76E6B" w:rsidRDefault="00331B1B" w:rsidP="00A673C1">
      <w:pPr>
        <w:pStyle w:val="cpBullet"/>
        <w:numPr>
          <w:ilvl w:val="3"/>
          <w:numId w:val="28"/>
        </w:numPr>
        <w:rPr>
          <w:lang w:val="en-GB"/>
        </w:rPr>
      </w:pPr>
      <w:r w:rsidRPr="00C76E6B">
        <w:rPr>
          <w:lang w:val="en-GB"/>
        </w:rPr>
        <w:t>2 * Width + 2 * Height.</w:t>
      </w:r>
      <w:r w:rsidR="00C76E6B" w:rsidRPr="00C76E6B">
        <w:rPr>
          <w:lang w:val="en-GB"/>
        </w:rPr>
        <w:br w:type="page"/>
      </w:r>
    </w:p>
    <w:p w14:paraId="08306895" w14:textId="2805C7FA" w:rsidR="00331B1B" w:rsidRDefault="00331B1B" w:rsidP="00331B1B">
      <w:pPr>
        <w:pStyle w:val="cpBullet"/>
        <w:rPr>
          <w:lang w:val="en-GB"/>
        </w:rPr>
      </w:pPr>
      <w:r>
        <w:rPr>
          <w:lang w:val="en-GB"/>
        </w:rPr>
        <w:lastRenderedPageBreak/>
        <w:t>You make a class “Square”.</w:t>
      </w:r>
    </w:p>
    <w:p w14:paraId="336A64EC" w14:textId="5EC4B15D" w:rsidR="00331B1B" w:rsidRDefault="00331B1B" w:rsidP="00331B1B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Inherits from </w:t>
      </w:r>
      <w:r w:rsidR="00D310DC">
        <w:rPr>
          <w:lang w:val="en-GB"/>
        </w:rPr>
        <w:t>Rectangle</w:t>
      </w:r>
      <w:r>
        <w:rPr>
          <w:lang w:val="en-GB"/>
        </w:rPr>
        <w:t>.</w:t>
      </w:r>
    </w:p>
    <w:p w14:paraId="3AD526F6" w14:textId="5314692D" w:rsidR="00AA39FD" w:rsidRDefault="00AA39FD" w:rsidP="00AA39FD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Attention: A square is a special rectangle.</w:t>
      </w:r>
    </w:p>
    <w:p w14:paraId="3E5A6D24" w14:textId="0A2A6247" w:rsidR="00D310DC" w:rsidRDefault="00D310DC" w:rsidP="00D310D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constructor to create a Square with only one size (Width) and a certain color.</w:t>
      </w:r>
    </w:p>
    <w:p w14:paraId="3CE0350A" w14:textId="0746DD8A" w:rsidR="00D310DC" w:rsidRDefault="00D310DC" w:rsidP="00D310DC">
      <w:pPr>
        <w:pStyle w:val="cpBullet"/>
        <w:numPr>
          <w:ilvl w:val="2"/>
          <w:numId w:val="28"/>
        </w:numPr>
        <w:rPr>
          <w:lang w:val="en-GB"/>
        </w:rPr>
      </w:pPr>
      <w:r w:rsidRPr="00D310DC">
        <w:rPr>
          <w:lang w:val="en-GB"/>
        </w:rPr>
        <w:t xml:space="preserve">This sets the </w:t>
      </w:r>
      <w:r>
        <w:rPr>
          <w:lang w:val="en-GB"/>
        </w:rPr>
        <w:t>W</w:t>
      </w:r>
      <w:r w:rsidRPr="00D310DC">
        <w:rPr>
          <w:lang w:val="en-GB"/>
        </w:rPr>
        <w:t xml:space="preserve">idth and Height </w:t>
      </w:r>
      <w:r>
        <w:rPr>
          <w:lang w:val="en-GB"/>
        </w:rPr>
        <w:t>for the rectangle.</w:t>
      </w:r>
    </w:p>
    <w:p w14:paraId="5FC36C45" w14:textId="566A3A18" w:rsidR="00E154A4" w:rsidRDefault="00E154A4" w:rsidP="00E154A4">
      <w:pPr>
        <w:pStyle w:val="cpBullet"/>
        <w:rPr>
          <w:lang w:val="en-GB"/>
        </w:rPr>
      </w:pPr>
      <w:r>
        <w:rPr>
          <w:lang w:val="en-GB"/>
        </w:rPr>
        <w:t>You make a class “</w:t>
      </w:r>
      <w:r w:rsidR="00C76E6B">
        <w:rPr>
          <w:lang w:val="en-GB"/>
        </w:rPr>
        <w:t>Right</w:t>
      </w:r>
      <w:r>
        <w:rPr>
          <w:lang w:val="en-GB"/>
        </w:rPr>
        <w:t>Triangle”.</w:t>
      </w:r>
    </w:p>
    <w:p w14:paraId="671D72D3" w14:textId="77777777" w:rsidR="00E154A4" w:rsidRDefault="00E154A4" w:rsidP="00E154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Inherits from Polygon.</w:t>
      </w:r>
    </w:p>
    <w:p w14:paraId="6FCAE7BC" w14:textId="77777777" w:rsidR="00E154A4" w:rsidRDefault="00E154A4" w:rsidP="00E154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Two extra properties.</w:t>
      </w:r>
    </w:p>
    <w:p w14:paraId="56290464" w14:textId="00B55372" w:rsidR="00E154A4" w:rsidRDefault="00E154A4" w:rsidP="00E154A4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Base.</w:t>
      </w:r>
      <w:r w:rsidR="00C76E6B">
        <w:rPr>
          <w:lang w:val="en-GB"/>
        </w:rPr>
        <w:t xml:space="preserve"> (one side of the right angle)</w:t>
      </w:r>
    </w:p>
    <w:p w14:paraId="7E9A5C25" w14:textId="46FC5AE1" w:rsidR="00E154A4" w:rsidRDefault="00E154A4" w:rsidP="00E154A4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Height</w:t>
      </w:r>
      <w:r w:rsidR="00C76E6B">
        <w:rPr>
          <w:lang w:val="en-GB"/>
        </w:rPr>
        <w:t>. (other side of the right angle)</w:t>
      </w:r>
    </w:p>
    <w:p w14:paraId="02CE0642" w14:textId="328C6086" w:rsidR="00E154A4" w:rsidRDefault="00E154A4" w:rsidP="00E154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One constructor to create a triangle with a Base and a Height, with a certain color.</w:t>
      </w:r>
    </w:p>
    <w:p w14:paraId="34D2CD8C" w14:textId="77777777" w:rsidR="00E154A4" w:rsidRDefault="00E154A4" w:rsidP="00E154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Two methods.</w:t>
      </w:r>
    </w:p>
    <w:p w14:paraId="162436DA" w14:textId="6113B3F5" w:rsidR="00E154A4" w:rsidRDefault="00E154A4" w:rsidP="00E154A4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Area (and its functionality to calculate the area)</w:t>
      </w:r>
      <w:r w:rsidR="00FA214D">
        <w:rPr>
          <w:lang w:val="en-GB"/>
        </w:rPr>
        <w:t>.</w:t>
      </w:r>
    </w:p>
    <w:p w14:paraId="0658FC27" w14:textId="54A1DFCE" w:rsidR="00E154A4" w:rsidRDefault="00E154A4" w:rsidP="00E154A4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(Base * Height) / 2</w:t>
      </w:r>
      <w:r w:rsidR="00FA214D">
        <w:rPr>
          <w:lang w:val="en-GB"/>
        </w:rPr>
        <w:t>.</w:t>
      </w:r>
    </w:p>
    <w:p w14:paraId="1ECE0510" w14:textId="60587E97" w:rsidR="00E154A4" w:rsidRDefault="00E154A4" w:rsidP="00E154A4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Circumference (and its functionality to calculate the circumference</w:t>
      </w:r>
      <w:r w:rsidR="00CA2B69">
        <w:rPr>
          <w:lang w:val="en-GB"/>
        </w:rPr>
        <w:t>)</w:t>
      </w:r>
      <w:r>
        <w:rPr>
          <w:lang w:val="en-GB"/>
        </w:rPr>
        <w:t>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E154A4" w:rsidRPr="009C72F0" w14:paraId="58B49CE5" w14:textId="77777777" w:rsidTr="00C76E6B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A11477E" w14:textId="77777777" w:rsidR="00E154A4" w:rsidRPr="002078A2" w:rsidRDefault="00E154A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3F06738" w14:textId="77777777" w:rsidR="00E154A4" w:rsidRPr="002078A2" w:rsidRDefault="00E154A4">
            <w:pPr>
              <w:pStyle w:val="cpSmallTip"/>
              <w:rPr>
                <w:lang w:val="en-GB"/>
              </w:rPr>
            </w:pPr>
          </w:p>
        </w:tc>
      </w:tr>
      <w:tr w:rsidR="00E154A4" w:rsidRPr="002078A2" w14:paraId="3EBAE044" w14:textId="77777777" w:rsidTr="00C76E6B">
        <w:tc>
          <w:tcPr>
            <w:tcW w:w="1843" w:type="dxa"/>
            <w:tcBorders>
              <w:bottom w:val="nil"/>
            </w:tcBorders>
          </w:tcPr>
          <w:p w14:paraId="23F3D6F5" w14:textId="77777777" w:rsidR="00E154A4" w:rsidRDefault="00E154A4">
            <w:pPr>
              <w:pStyle w:val="cpTip"/>
            </w:pPr>
            <w:r>
              <w:object w:dxaOrig="1995" w:dyaOrig="1530" w14:anchorId="51E35A6F">
                <v:shape id="_x0000_i1028" type="#_x0000_t75" style="width:77.5pt;height:59pt" o:ole="" fillcolor="window">
                  <v:imagedata r:id="rId10" o:title=""/>
                </v:shape>
                <o:OLEObject Type="Embed" ProgID="PBrush" ShapeID="_x0000_i1028" DrawAspect="Content" ObjectID="_1803789036" r:id="rId1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0C64AC4B" w14:textId="77777777" w:rsidR="00E154A4" w:rsidRDefault="00C76E6B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you have enough information on how to calculate this?</w:t>
            </w:r>
          </w:p>
          <w:p w14:paraId="316DE3A5" w14:textId="77777777" w:rsidR="00C76E6B" w:rsidRDefault="00C76E6B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Look it up with internet. Think Pythagoras.</w:t>
            </w:r>
          </w:p>
          <w:p w14:paraId="5C8A3FB5" w14:textId="19B5DDC5" w:rsidR="00C76E6B" w:rsidRPr="00E154A4" w:rsidRDefault="00000000" w:rsidP="00C76E6B">
            <w:pPr>
              <w:pStyle w:val="cpTip"/>
              <w:rPr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oMath>
            </m:oMathPara>
          </w:p>
        </w:tc>
      </w:tr>
      <w:tr w:rsidR="00E154A4" w:rsidRPr="002078A2" w14:paraId="1F0DA482" w14:textId="77777777" w:rsidTr="00C76E6B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23A5E8E" w14:textId="77777777" w:rsidR="00E154A4" w:rsidRPr="00E154A4" w:rsidRDefault="00E154A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44A3CDC" w14:textId="77777777" w:rsidR="00E154A4" w:rsidRPr="00E154A4" w:rsidRDefault="00E154A4">
            <w:pPr>
              <w:pStyle w:val="cpSmallTip"/>
              <w:rPr>
                <w:lang w:val="en-GB"/>
              </w:rPr>
            </w:pPr>
          </w:p>
        </w:tc>
      </w:tr>
    </w:tbl>
    <w:p w14:paraId="602FD949" w14:textId="79695E8D" w:rsidR="00D310DC" w:rsidRDefault="0070597A" w:rsidP="0070597A">
      <w:pPr>
        <w:pStyle w:val="Heading3"/>
        <w:rPr>
          <w:lang w:val="en-GB"/>
        </w:rPr>
      </w:pPr>
      <w:r>
        <w:rPr>
          <w:lang w:val="en-GB"/>
        </w:rPr>
        <w:t>Variant 1</w:t>
      </w:r>
    </w:p>
    <w:p w14:paraId="5A5D518A" w14:textId="42FC7D19" w:rsidR="00AA39FD" w:rsidRPr="002078A2" w:rsidRDefault="0070597A" w:rsidP="0070597A">
      <w:pPr>
        <w:pStyle w:val="cpBullet"/>
        <w:rPr>
          <w:lang w:val="en-GB"/>
        </w:rPr>
      </w:pPr>
      <w:r w:rsidRPr="002078A2">
        <w:rPr>
          <w:lang w:val="en-GB"/>
        </w:rPr>
        <w:t>Can you add a Circle to it?</w:t>
      </w:r>
    </w:p>
    <w:p w14:paraId="6B57F5BE" w14:textId="77777777" w:rsidR="00AA39FD" w:rsidRPr="002078A2" w:rsidRDefault="00AA39FD">
      <w:pPr>
        <w:rPr>
          <w:lang w:val="en-GB"/>
        </w:rPr>
      </w:pPr>
      <w:r w:rsidRPr="002078A2">
        <w:rPr>
          <w:lang w:val="en-GB"/>
        </w:rPr>
        <w:br w:type="page"/>
      </w:r>
    </w:p>
    <w:p w14:paraId="35D225AF" w14:textId="4B008127" w:rsidR="0070597A" w:rsidRPr="00CE1E9A" w:rsidRDefault="0070597A" w:rsidP="0070597A">
      <w:pPr>
        <w:pStyle w:val="Heading2"/>
      </w:pPr>
      <w:r w:rsidRPr="00CE1E9A">
        <w:lastRenderedPageBreak/>
        <w:t xml:space="preserve">Exercise </w:t>
      </w:r>
      <w:r>
        <w:t>13</w:t>
      </w:r>
      <w:r w:rsidRPr="00CE1E9A">
        <w:t>.0</w:t>
      </w:r>
      <w:r>
        <w:t>3</w:t>
      </w:r>
    </w:p>
    <w:p w14:paraId="69BA9424" w14:textId="07616B79" w:rsidR="0070597A" w:rsidRDefault="0070597A" w:rsidP="0070597A">
      <w:pPr>
        <w:pStyle w:val="cpBullet"/>
        <w:rPr>
          <w:lang w:val="en-GB"/>
        </w:rPr>
      </w:pPr>
      <w:r w:rsidRPr="0070597A">
        <w:rPr>
          <w:lang w:val="en-GB"/>
        </w:rPr>
        <w:t>Create the classes thru a c</w:t>
      </w:r>
      <w:r>
        <w:rPr>
          <w:lang w:val="en-GB"/>
        </w:rPr>
        <w:t>lass diagram.</w:t>
      </w:r>
    </w:p>
    <w:p w14:paraId="3F64A84B" w14:textId="5599C952" w:rsidR="007F1879" w:rsidRDefault="007F1879" w:rsidP="007F1879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don’t type them by yourself.</w:t>
      </w:r>
    </w:p>
    <w:p w14:paraId="68AE560C" w14:textId="28040D80" w:rsidR="00904265" w:rsidRDefault="0070597A" w:rsidP="0070597A">
      <w:pPr>
        <w:pStyle w:val="cpBullet"/>
        <w:rPr>
          <w:lang w:val="en-GB"/>
        </w:rPr>
      </w:pPr>
      <w:r>
        <w:rPr>
          <w:lang w:val="en-GB"/>
        </w:rPr>
        <w:t xml:space="preserve">The picture is shown </w:t>
      </w:r>
      <w:r w:rsidR="00904265">
        <w:rPr>
          <w:lang w:val="en-GB"/>
        </w:rPr>
        <w:t>below</w:t>
      </w:r>
      <w:r>
        <w:rPr>
          <w:lang w:val="en-GB"/>
        </w:rPr>
        <w:t>.</w:t>
      </w:r>
    </w:p>
    <w:p w14:paraId="484AC7D3" w14:textId="5DFA1DD3" w:rsidR="0070597A" w:rsidRDefault="00904265" w:rsidP="00904265">
      <w:pPr>
        <w:pStyle w:val="cpBullet"/>
        <w:numPr>
          <w:ilvl w:val="1"/>
          <w:numId w:val="28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00D0E4A3" wp14:editId="1A536582">
            <wp:simplePos x="0" y="0"/>
            <wp:positionH relativeFrom="column">
              <wp:posOffset>-1509395</wp:posOffset>
            </wp:positionH>
            <wp:positionV relativeFrom="paragraph">
              <wp:posOffset>315595</wp:posOffset>
            </wp:positionV>
            <wp:extent cx="6464935" cy="3189605"/>
            <wp:effectExtent l="0" t="0" r="0" b="0"/>
            <wp:wrapTight wrapText="bothSides">
              <wp:wrapPolygon edited="0">
                <wp:start x="0" y="0"/>
                <wp:lineTo x="0" y="21415"/>
                <wp:lineTo x="21513" y="21415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Your classes will be generated by the tool.</w:t>
      </w:r>
    </w:p>
    <w:p w14:paraId="22BC8406" w14:textId="77777777" w:rsidR="00AA39FD" w:rsidRDefault="00AA39FD">
      <w:pPr>
        <w:rPr>
          <w:rFonts w:ascii="Paragon" w:hAnsi="Paragon"/>
          <w:i/>
          <w:sz w:val="40"/>
          <w:szCs w:val="20"/>
          <w:lang w:val="en-GB" w:eastAsia="en-US"/>
        </w:rPr>
      </w:pPr>
      <w:r w:rsidRPr="002078A2">
        <w:rPr>
          <w:lang w:val="en-GB"/>
        </w:rPr>
        <w:br w:type="page"/>
      </w:r>
    </w:p>
    <w:p w14:paraId="5F570A55" w14:textId="287B7176" w:rsidR="00361B39" w:rsidRDefault="00361B39" w:rsidP="00361B39">
      <w:pPr>
        <w:pStyle w:val="Heading2"/>
      </w:pPr>
      <w:r w:rsidRPr="00CE1E9A">
        <w:lastRenderedPageBreak/>
        <w:t xml:space="preserve">Exercise </w:t>
      </w:r>
      <w:r>
        <w:t>13</w:t>
      </w:r>
      <w:r w:rsidRPr="00CE1E9A">
        <w:t>.0</w:t>
      </w:r>
      <w:r>
        <w:t>4</w:t>
      </w:r>
    </w:p>
    <w:p w14:paraId="7EB481D0" w14:textId="4BEB9AD7" w:rsidR="00361B39" w:rsidRDefault="006969F0" w:rsidP="006969F0">
      <w:pPr>
        <w:pStyle w:val="cpBullet"/>
      </w:pPr>
      <w:r>
        <w:t>Create a class “Animal”</w:t>
      </w:r>
      <w:r w:rsidR="00FA214D">
        <w:t>.</w:t>
      </w:r>
    </w:p>
    <w:p w14:paraId="779CAFB1" w14:textId="3E148535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 w:rsidRPr="006969F0">
        <w:rPr>
          <w:lang w:val="en-GB"/>
        </w:rPr>
        <w:t>Do the necessary stuff f</w:t>
      </w:r>
      <w:r>
        <w:rPr>
          <w:lang w:val="en-GB"/>
        </w:rPr>
        <w:t>or making this.</w:t>
      </w:r>
    </w:p>
    <w:p w14:paraId="344727EF" w14:textId="3BFFB69A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must have a method “Eat”, that shows “Animal is eating”.</w:t>
      </w:r>
    </w:p>
    <w:p w14:paraId="5C0D0E1B" w14:textId="28A005F8" w:rsidR="006969F0" w:rsidRDefault="006969F0" w:rsidP="006969F0">
      <w:pPr>
        <w:pStyle w:val="cpBullet"/>
        <w:rPr>
          <w:lang w:val="en-GB"/>
        </w:rPr>
      </w:pPr>
      <w:r>
        <w:rPr>
          <w:lang w:val="en-GB"/>
        </w:rPr>
        <w:t>Create a class “Mammal”</w:t>
      </w:r>
      <w:r w:rsidR="00FA214D">
        <w:rPr>
          <w:lang w:val="en-GB"/>
        </w:rPr>
        <w:t>.</w:t>
      </w:r>
    </w:p>
    <w:p w14:paraId="79783C61" w14:textId="56EF3525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 w:rsidRPr="006969F0">
        <w:rPr>
          <w:lang w:val="en-GB"/>
        </w:rPr>
        <w:t>Do the necessary stuff f</w:t>
      </w:r>
      <w:r>
        <w:rPr>
          <w:lang w:val="en-GB"/>
        </w:rPr>
        <w:t>or making this.</w:t>
      </w:r>
    </w:p>
    <w:p w14:paraId="31D69E1D" w14:textId="4C20F1E6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inherits from Animal.</w:t>
      </w:r>
    </w:p>
    <w:p w14:paraId="14B15465" w14:textId="0A548270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must have a method “Eat”, that shows “Mammal is eating”.</w:t>
      </w:r>
    </w:p>
    <w:p w14:paraId="0AD6C91F" w14:textId="1E11C919" w:rsidR="006969F0" w:rsidRDefault="006969F0" w:rsidP="006969F0">
      <w:pPr>
        <w:pStyle w:val="cpBullet"/>
        <w:rPr>
          <w:lang w:val="en-GB"/>
        </w:rPr>
      </w:pPr>
      <w:r>
        <w:rPr>
          <w:lang w:val="en-GB"/>
        </w:rPr>
        <w:t>Create a class “Cat”</w:t>
      </w:r>
      <w:r w:rsidR="00FA214D">
        <w:rPr>
          <w:lang w:val="en-GB"/>
        </w:rPr>
        <w:t>.</w:t>
      </w:r>
    </w:p>
    <w:p w14:paraId="6CEE551E" w14:textId="77777777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 w:rsidRPr="006969F0">
        <w:rPr>
          <w:lang w:val="en-GB"/>
        </w:rPr>
        <w:t>Do the necessary stuff f</w:t>
      </w:r>
      <w:r>
        <w:rPr>
          <w:lang w:val="en-GB"/>
        </w:rPr>
        <w:t>or making this.</w:t>
      </w:r>
    </w:p>
    <w:p w14:paraId="0E445C35" w14:textId="717C841A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inherits from Mammal.</w:t>
      </w:r>
    </w:p>
    <w:p w14:paraId="6F921DEA" w14:textId="69BC2A2A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must have a method “Eat”, that shows “Cat is eating mouse”.</w:t>
      </w:r>
    </w:p>
    <w:p w14:paraId="46859195" w14:textId="2B5C7AEE" w:rsidR="006969F0" w:rsidRDefault="006969F0" w:rsidP="006969F0">
      <w:pPr>
        <w:pStyle w:val="cpBullet"/>
        <w:rPr>
          <w:lang w:val="en-GB"/>
        </w:rPr>
      </w:pPr>
      <w:r>
        <w:rPr>
          <w:lang w:val="en-GB"/>
        </w:rPr>
        <w:t>Create a class “Mouse”</w:t>
      </w:r>
      <w:r w:rsidR="00FA214D">
        <w:rPr>
          <w:lang w:val="en-GB"/>
        </w:rPr>
        <w:t>.</w:t>
      </w:r>
    </w:p>
    <w:p w14:paraId="0D2EE323" w14:textId="77777777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 w:rsidRPr="006969F0">
        <w:rPr>
          <w:lang w:val="en-GB"/>
        </w:rPr>
        <w:t>Do the necessary stuff f</w:t>
      </w:r>
      <w:r>
        <w:rPr>
          <w:lang w:val="en-GB"/>
        </w:rPr>
        <w:t>or making this.</w:t>
      </w:r>
    </w:p>
    <w:p w14:paraId="5ACC7FAB" w14:textId="09FBC9B0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inherits from Mammal.</w:t>
      </w:r>
    </w:p>
    <w:p w14:paraId="724AA7AC" w14:textId="5261F517" w:rsidR="006969F0" w:rsidRDefault="006969F0" w:rsidP="006969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must have a method “Eat”, that shows “Mouse is eating cheese”.</w:t>
      </w:r>
    </w:p>
    <w:p w14:paraId="688E1ACA" w14:textId="77777777" w:rsidR="00AA39FD" w:rsidRDefault="00AA39FD" w:rsidP="00434485">
      <w:pPr>
        <w:rPr>
          <w:rFonts w:ascii="Paragon" w:hAnsi="Paragon"/>
          <w:sz w:val="40"/>
          <w:szCs w:val="20"/>
          <w:lang w:val="en-GB" w:eastAsia="en-US"/>
        </w:rPr>
      </w:pPr>
      <w:r w:rsidRPr="002078A2">
        <w:rPr>
          <w:lang w:val="en-GB"/>
        </w:rPr>
        <w:br w:type="page"/>
      </w:r>
    </w:p>
    <w:p w14:paraId="3C8C6B42" w14:textId="738E5538" w:rsidR="003D0E0C" w:rsidRDefault="003D0E0C" w:rsidP="00361B39">
      <w:pPr>
        <w:pStyle w:val="Heading2"/>
      </w:pPr>
      <w:r>
        <w:lastRenderedPageBreak/>
        <w:t>Exercise 13.05</w:t>
      </w:r>
    </w:p>
    <w:p w14:paraId="575553A5" w14:textId="2CC9671A" w:rsidR="003D0E0C" w:rsidRPr="00DB533A" w:rsidRDefault="003D0E0C" w:rsidP="003D0E0C">
      <w:pPr>
        <w:pStyle w:val="cpBullet"/>
        <w:rPr>
          <w:lang w:val="en-GB"/>
        </w:rPr>
      </w:pPr>
      <w:r w:rsidRPr="00DB533A">
        <w:rPr>
          <w:lang w:val="en-GB"/>
        </w:rPr>
        <w:t>Create an abstract class “Shape”.</w:t>
      </w:r>
    </w:p>
    <w:p w14:paraId="1EEDD8A1" w14:textId="280FCA3D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 w:rsidRPr="003D0E0C">
        <w:rPr>
          <w:lang w:val="en-GB"/>
        </w:rPr>
        <w:t>It has an empty c</w:t>
      </w:r>
      <w:r>
        <w:rPr>
          <w:lang w:val="en-GB"/>
        </w:rPr>
        <w:t>onstructor.</w:t>
      </w:r>
    </w:p>
    <w:p w14:paraId="04F2D7F5" w14:textId="609BCE52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an abstract property “Name”.</w:t>
      </w:r>
    </w:p>
    <w:p w14:paraId="465893D1" w14:textId="17DEE080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a method “Area” that returns 0.</w:t>
      </w:r>
    </w:p>
    <w:p w14:paraId="1E95CDF1" w14:textId="07B21C62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a method “Volume” that returns 0.</w:t>
      </w:r>
    </w:p>
    <w:p w14:paraId="73F92FC3" w14:textId="5D2CD74D" w:rsidR="003D0E0C" w:rsidRDefault="003D0E0C" w:rsidP="003D0E0C">
      <w:pPr>
        <w:pStyle w:val="cpBullet"/>
        <w:rPr>
          <w:lang w:val="en-GB"/>
        </w:rPr>
      </w:pPr>
      <w:r>
        <w:rPr>
          <w:lang w:val="en-GB"/>
        </w:rPr>
        <w:t>Create a class “Point” that inherits from “Shape”.</w:t>
      </w:r>
    </w:p>
    <w:p w14:paraId="084CAE59" w14:textId="0426782D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2 properties X and Y (the coordinates of a point).</w:t>
      </w:r>
    </w:p>
    <w:p w14:paraId="2DD3CC07" w14:textId="30456BFD" w:rsidR="00DB533A" w:rsidRDefault="00DB533A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property Name returns “Point”.</w:t>
      </w:r>
    </w:p>
    <w:p w14:paraId="3D64C657" w14:textId="24DEFEA3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a constructor with no parameters, where X and Y coordinates are 0.</w:t>
      </w:r>
    </w:p>
    <w:p w14:paraId="4C70FB8F" w14:textId="1F6E0946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a constructor with 2 parameters (X and Y coordinates).</w:t>
      </w:r>
    </w:p>
    <w:p w14:paraId="0AEF7527" w14:textId="0F446DCC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override the method “ToString” to show information about the point.</w:t>
      </w:r>
    </w:p>
    <w:p w14:paraId="3BD5C072" w14:textId="658521AC" w:rsidR="003D0E0C" w:rsidRDefault="003D0E0C" w:rsidP="003D0E0C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Show it in this format “[X, Y]”.</w:t>
      </w:r>
    </w:p>
    <w:p w14:paraId="13E4FCE5" w14:textId="27A771A5" w:rsidR="003D0E0C" w:rsidRDefault="003D0E0C" w:rsidP="003D0E0C">
      <w:pPr>
        <w:pStyle w:val="cpBullet"/>
        <w:rPr>
          <w:lang w:val="en-GB"/>
        </w:rPr>
      </w:pPr>
      <w:r>
        <w:rPr>
          <w:lang w:val="en-GB"/>
        </w:rPr>
        <w:t>Create a class “Circle” that inherits form “Point”.</w:t>
      </w:r>
    </w:p>
    <w:p w14:paraId="4108F909" w14:textId="0D27EF0F" w:rsidR="00806C14" w:rsidRDefault="00806C14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2 fields. The center and the radius.</w:t>
      </w:r>
    </w:p>
    <w:p w14:paraId="6C80E393" w14:textId="4993AAB7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It has </w:t>
      </w:r>
      <w:r w:rsidR="00DB533A">
        <w:rPr>
          <w:lang w:val="en-GB"/>
        </w:rPr>
        <w:t>3</w:t>
      </w:r>
      <w:r>
        <w:rPr>
          <w:lang w:val="en-GB"/>
        </w:rPr>
        <w:t xml:space="preserve"> properties “Center” (this is a </w:t>
      </w:r>
      <w:r w:rsidR="00DB533A">
        <w:rPr>
          <w:lang w:val="en-GB"/>
        </w:rPr>
        <w:t>p</w:t>
      </w:r>
      <w:r>
        <w:rPr>
          <w:lang w:val="en-GB"/>
        </w:rPr>
        <w:t>oint)</w:t>
      </w:r>
      <w:r w:rsidR="00DB533A">
        <w:rPr>
          <w:lang w:val="en-GB"/>
        </w:rPr>
        <w:t xml:space="preserve">, </w:t>
      </w:r>
      <w:r>
        <w:rPr>
          <w:lang w:val="en-GB"/>
        </w:rPr>
        <w:t>Radius</w:t>
      </w:r>
      <w:r w:rsidR="00DB533A">
        <w:rPr>
          <w:lang w:val="en-GB"/>
        </w:rPr>
        <w:t xml:space="preserve"> and Name.</w:t>
      </w:r>
    </w:p>
    <w:p w14:paraId="6751F51F" w14:textId="11F9B7AF" w:rsidR="003D0E0C" w:rsidRDefault="003D0E0C" w:rsidP="003D0E0C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Radius can’t be negative.</w:t>
      </w:r>
      <w:r w:rsidR="00DB533A">
        <w:rPr>
          <w:lang w:val="en-GB"/>
        </w:rPr>
        <w:t xml:space="preserve"> A negative value becomes 0.</w:t>
      </w:r>
    </w:p>
    <w:p w14:paraId="2B6FD686" w14:textId="502002E9" w:rsidR="00DB533A" w:rsidRDefault="00DB533A" w:rsidP="003D0E0C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The property Name returns “Circle”.</w:t>
      </w:r>
    </w:p>
    <w:p w14:paraId="73F3EC32" w14:textId="5778E2A7" w:rsidR="003D0E0C" w:rsidRDefault="003D0E0C" w:rsidP="003D0E0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3 con</w:t>
      </w:r>
      <w:r w:rsidR="00DB533A">
        <w:rPr>
          <w:lang w:val="en-GB"/>
        </w:rPr>
        <w:t>structors.</w:t>
      </w:r>
    </w:p>
    <w:p w14:paraId="1B2437AF" w14:textId="436EEFBA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with no parameters. This is a point on coordinates 0 and 0 with radius 0.</w:t>
      </w:r>
    </w:p>
    <w:p w14:paraId="2C29FDFE" w14:textId="2B2A9EDC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with 3 parameters.</w:t>
      </w:r>
    </w:p>
    <w:p w14:paraId="02AC5FA4" w14:textId="106A56E2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X coordinate.</w:t>
      </w:r>
    </w:p>
    <w:p w14:paraId="1C58F925" w14:textId="322A00B8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Y coordinate.</w:t>
      </w:r>
    </w:p>
    <w:p w14:paraId="4CC1C951" w14:textId="7F11C958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Radius.</w:t>
      </w:r>
    </w:p>
    <w:p w14:paraId="7327B717" w14:textId="460E8045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with 2 parameters.</w:t>
      </w:r>
    </w:p>
    <w:p w14:paraId="17B01C33" w14:textId="6B953465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A point.</w:t>
      </w:r>
    </w:p>
    <w:p w14:paraId="08740531" w14:textId="3640D9F0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Radius.</w:t>
      </w:r>
    </w:p>
    <w:p w14:paraId="1A772E0D" w14:textId="179D6CBE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override the method Area that returns the Area of a circle.</w:t>
      </w:r>
    </w:p>
    <w:p w14:paraId="51AD51E2" w14:textId="5954D27F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create a method that calculates the circumference.</w:t>
      </w:r>
    </w:p>
    <w:p w14:paraId="25733D98" w14:textId="0CFD5E32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lastRenderedPageBreak/>
        <w:t>You create a method that calculates the diameter.</w:t>
      </w:r>
    </w:p>
    <w:p w14:paraId="498CFB48" w14:textId="332E837D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override the method “ToString” to show information about the circle.</w:t>
      </w:r>
    </w:p>
    <w:p w14:paraId="01854498" w14:textId="6786618B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You show the center, the radius, the Area and the diameter.</w:t>
      </w:r>
    </w:p>
    <w:p w14:paraId="47A1642E" w14:textId="7D1D300D" w:rsidR="00DB533A" w:rsidRDefault="00DB533A" w:rsidP="00DB533A">
      <w:pPr>
        <w:pStyle w:val="cpBullet"/>
        <w:rPr>
          <w:lang w:val="en-GB"/>
        </w:rPr>
      </w:pPr>
      <w:r>
        <w:rPr>
          <w:lang w:val="en-GB"/>
        </w:rPr>
        <w:t>Create a class “Cylinder” that inherits form “Circle”.</w:t>
      </w:r>
    </w:p>
    <w:p w14:paraId="46977AF2" w14:textId="5242459C" w:rsidR="00806C14" w:rsidRDefault="00806C14" w:rsidP="00806C1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It has 2 fields. The base and the height.</w:t>
      </w:r>
    </w:p>
    <w:p w14:paraId="158D0A9C" w14:textId="1B7D8D28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It has </w:t>
      </w:r>
      <w:r w:rsidR="00806C14">
        <w:rPr>
          <w:lang w:val="en-GB"/>
        </w:rPr>
        <w:t>3</w:t>
      </w:r>
      <w:r>
        <w:rPr>
          <w:lang w:val="en-GB"/>
        </w:rPr>
        <w:t xml:space="preserve"> properties “</w:t>
      </w:r>
      <w:r w:rsidR="00806C14">
        <w:rPr>
          <w:lang w:val="en-GB"/>
        </w:rPr>
        <w:t>Base</w:t>
      </w:r>
      <w:r>
        <w:rPr>
          <w:lang w:val="en-GB"/>
        </w:rPr>
        <w:t xml:space="preserve">” (this is a </w:t>
      </w:r>
      <w:r w:rsidR="00806C14">
        <w:rPr>
          <w:lang w:val="en-GB"/>
        </w:rPr>
        <w:t>circle</w:t>
      </w:r>
      <w:r>
        <w:rPr>
          <w:lang w:val="en-GB"/>
        </w:rPr>
        <w:t xml:space="preserve">), </w:t>
      </w:r>
      <w:r w:rsidR="00806C14">
        <w:rPr>
          <w:lang w:val="en-GB"/>
        </w:rPr>
        <w:t xml:space="preserve">Height </w:t>
      </w:r>
      <w:r>
        <w:rPr>
          <w:lang w:val="en-GB"/>
        </w:rPr>
        <w:t>and</w:t>
      </w:r>
      <w:r w:rsidR="00806C14">
        <w:rPr>
          <w:lang w:val="en-GB"/>
        </w:rPr>
        <w:t xml:space="preserve"> Name</w:t>
      </w:r>
      <w:r>
        <w:rPr>
          <w:lang w:val="en-GB"/>
        </w:rPr>
        <w:t>.</w:t>
      </w:r>
    </w:p>
    <w:p w14:paraId="5EDCCA9A" w14:textId="15078B72" w:rsidR="00DB533A" w:rsidRDefault="00806C14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Height </w:t>
      </w:r>
      <w:r w:rsidR="00DB533A">
        <w:rPr>
          <w:lang w:val="en-GB"/>
        </w:rPr>
        <w:t>can’t be negative. A negative value becomes 0.</w:t>
      </w:r>
    </w:p>
    <w:p w14:paraId="57555E2B" w14:textId="024DD0A5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The property Name returns “</w:t>
      </w:r>
      <w:r w:rsidR="00806C14">
        <w:rPr>
          <w:lang w:val="en-GB"/>
        </w:rPr>
        <w:t>Cylinder</w:t>
      </w:r>
      <w:r>
        <w:rPr>
          <w:lang w:val="en-GB"/>
        </w:rPr>
        <w:t>”.</w:t>
      </w:r>
    </w:p>
    <w:p w14:paraId="010A8ADD" w14:textId="2754057F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It has </w:t>
      </w:r>
      <w:r w:rsidR="00C06656">
        <w:rPr>
          <w:lang w:val="en-GB"/>
        </w:rPr>
        <w:t>4</w:t>
      </w:r>
      <w:r>
        <w:rPr>
          <w:lang w:val="en-GB"/>
        </w:rPr>
        <w:t xml:space="preserve"> constructors.</w:t>
      </w:r>
    </w:p>
    <w:p w14:paraId="0C7E01B3" w14:textId="70C6FEDE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One with no parameters. This is a </w:t>
      </w:r>
      <w:r w:rsidR="00806C14">
        <w:rPr>
          <w:lang w:val="en-GB"/>
        </w:rPr>
        <w:t>circle</w:t>
      </w:r>
      <w:r>
        <w:rPr>
          <w:lang w:val="en-GB"/>
        </w:rPr>
        <w:t xml:space="preserve"> on coordinates 0 and 0 with radius 0</w:t>
      </w:r>
      <w:r w:rsidR="00806C14">
        <w:rPr>
          <w:lang w:val="en-GB"/>
        </w:rPr>
        <w:t xml:space="preserve"> and the height is 0.</w:t>
      </w:r>
    </w:p>
    <w:p w14:paraId="5913F975" w14:textId="506A63DB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One with </w:t>
      </w:r>
      <w:r w:rsidR="00806C14">
        <w:rPr>
          <w:lang w:val="en-GB"/>
        </w:rPr>
        <w:t>4</w:t>
      </w:r>
      <w:r>
        <w:rPr>
          <w:lang w:val="en-GB"/>
        </w:rPr>
        <w:t xml:space="preserve"> parameters.</w:t>
      </w:r>
    </w:p>
    <w:p w14:paraId="6E55E324" w14:textId="77777777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X coordinate.</w:t>
      </w:r>
    </w:p>
    <w:p w14:paraId="6FF7D84F" w14:textId="77777777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Y coordinate.</w:t>
      </w:r>
    </w:p>
    <w:p w14:paraId="12322ED6" w14:textId="77777777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Radius.</w:t>
      </w:r>
    </w:p>
    <w:p w14:paraId="4F26C40B" w14:textId="23EAB20E" w:rsidR="00806C14" w:rsidRDefault="00806C14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Height.</w:t>
      </w:r>
    </w:p>
    <w:p w14:paraId="2A3B7D05" w14:textId="6CC5C284" w:rsidR="00DB533A" w:rsidRDefault="00DB533A" w:rsidP="00DB533A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One with </w:t>
      </w:r>
      <w:r w:rsidR="00806C14">
        <w:rPr>
          <w:lang w:val="en-GB"/>
        </w:rPr>
        <w:t>3</w:t>
      </w:r>
      <w:r>
        <w:rPr>
          <w:lang w:val="en-GB"/>
        </w:rPr>
        <w:t xml:space="preserve"> parameters.</w:t>
      </w:r>
    </w:p>
    <w:p w14:paraId="4737E1E9" w14:textId="77777777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A point.</w:t>
      </w:r>
    </w:p>
    <w:p w14:paraId="45E29138" w14:textId="77777777" w:rsidR="00DB533A" w:rsidRDefault="00DB533A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Radius.</w:t>
      </w:r>
    </w:p>
    <w:p w14:paraId="75BB31D9" w14:textId="61B22181" w:rsidR="00806C14" w:rsidRDefault="00806C14" w:rsidP="00DB533A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Height.</w:t>
      </w:r>
    </w:p>
    <w:p w14:paraId="3112EC76" w14:textId="72DA349D" w:rsidR="00806C14" w:rsidRDefault="00806C14" w:rsidP="00806C14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One with 2 parameters.</w:t>
      </w:r>
    </w:p>
    <w:p w14:paraId="3E063F16" w14:textId="666821DB" w:rsidR="00806C14" w:rsidRDefault="00806C14" w:rsidP="00806C14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A circle.</w:t>
      </w:r>
    </w:p>
    <w:p w14:paraId="10AF0F21" w14:textId="64AA5F6B" w:rsidR="00806C14" w:rsidRDefault="00806C14" w:rsidP="00806C14">
      <w:pPr>
        <w:pStyle w:val="cpBullet"/>
        <w:numPr>
          <w:ilvl w:val="3"/>
          <w:numId w:val="28"/>
        </w:numPr>
        <w:rPr>
          <w:lang w:val="en-GB"/>
        </w:rPr>
      </w:pPr>
      <w:r>
        <w:rPr>
          <w:lang w:val="en-GB"/>
        </w:rPr>
        <w:t>Height.</w:t>
      </w:r>
    </w:p>
    <w:p w14:paraId="5A6F8B61" w14:textId="77777777" w:rsidR="00806C14" w:rsidRDefault="00DB533A" w:rsidP="00806C1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You override the method Area that returns the Area of a </w:t>
      </w:r>
      <w:r w:rsidR="00806C14">
        <w:rPr>
          <w:lang w:val="en-GB"/>
        </w:rPr>
        <w:t>cylinder</w:t>
      </w:r>
      <w:r>
        <w:rPr>
          <w:lang w:val="en-GB"/>
        </w:rPr>
        <w:t>.</w:t>
      </w:r>
    </w:p>
    <w:p w14:paraId="6B8BA045" w14:textId="382E6E05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You create a method that calculates the </w:t>
      </w:r>
      <w:r w:rsidR="00806C14">
        <w:rPr>
          <w:lang w:val="en-GB"/>
        </w:rPr>
        <w:t>volume</w:t>
      </w:r>
      <w:r>
        <w:rPr>
          <w:lang w:val="en-GB"/>
        </w:rPr>
        <w:t>.</w:t>
      </w:r>
    </w:p>
    <w:p w14:paraId="66906D9A" w14:textId="425F7B24" w:rsidR="00DB533A" w:rsidRDefault="00DB533A" w:rsidP="00DB533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You create a method that calculates the </w:t>
      </w:r>
      <w:r w:rsidR="00806C14">
        <w:rPr>
          <w:lang w:val="en-GB"/>
        </w:rPr>
        <w:t>area</w:t>
      </w:r>
      <w:r>
        <w:rPr>
          <w:lang w:val="en-GB"/>
        </w:rPr>
        <w:t>.</w:t>
      </w:r>
    </w:p>
    <w:p w14:paraId="0802421F" w14:textId="77777777" w:rsidR="00806C14" w:rsidRDefault="00806C14" w:rsidP="00806C1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 override the method “ToString” to show information about the cylinder.</w:t>
      </w:r>
    </w:p>
    <w:p w14:paraId="59AF518A" w14:textId="77777777" w:rsidR="00806C14" w:rsidRDefault="00806C14" w:rsidP="00806C14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You show the center, the radius, the Area and the diameter and the volume.</w:t>
      </w:r>
    </w:p>
    <w:p w14:paraId="57CF8000" w14:textId="0FC7E43F" w:rsidR="00361B39" w:rsidRDefault="00361B39" w:rsidP="00361B39">
      <w:pPr>
        <w:pStyle w:val="Heading2"/>
      </w:pPr>
      <w:r w:rsidRPr="00CE1E9A">
        <w:lastRenderedPageBreak/>
        <w:t xml:space="preserve">Exercise </w:t>
      </w:r>
      <w:r>
        <w:t>13</w:t>
      </w:r>
      <w:r w:rsidRPr="00CE1E9A">
        <w:t>.0</w:t>
      </w:r>
      <w:r w:rsidR="003D0E0C">
        <w:t>6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34485" w14:paraId="1D9C4CE4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DC7E71F" w14:textId="77777777" w:rsidR="00434485" w:rsidRDefault="00434485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8FA83BA" w14:textId="77777777" w:rsidR="00434485" w:rsidRDefault="00434485">
            <w:pPr>
              <w:pStyle w:val="cpSmallTip"/>
            </w:pPr>
          </w:p>
        </w:tc>
      </w:tr>
      <w:tr w:rsidR="00434485" w:rsidRPr="00434485" w14:paraId="20951C20" w14:textId="77777777">
        <w:tc>
          <w:tcPr>
            <w:tcW w:w="1843" w:type="dxa"/>
            <w:tcBorders>
              <w:bottom w:val="nil"/>
            </w:tcBorders>
          </w:tcPr>
          <w:p w14:paraId="103E83E6" w14:textId="77777777" w:rsidR="00434485" w:rsidRDefault="00434485">
            <w:pPr>
              <w:pStyle w:val="cpTip"/>
            </w:pPr>
            <w:r>
              <w:object w:dxaOrig="1995" w:dyaOrig="1530" w14:anchorId="4EA652EB">
                <v:shape id="_x0000_i1029" type="#_x0000_t75" style="width:77.5pt;height:59pt" o:ole="" fillcolor="window">
                  <v:imagedata r:id="rId10" o:title=""/>
                </v:shape>
                <o:OLEObject Type="Embed" ProgID="PBrush" ShapeID="_x0000_i1029" DrawAspect="Content" ObjectID="_1803789037" r:id="rId1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914D329" w14:textId="77777777" w:rsidR="00434485" w:rsidRDefault="00434485">
            <w:pPr>
              <w:pStyle w:val="cpTip"/>
              <w:rPr>
                <w:lang w:val="en-GB"/>
              </w:rPr>
            </w:pPr>
            <w:r w:rsidRPr="00434485">
              <w:rPr>
                <w:lang w:val="en-GB"/>
              </w:rPr>
              <w:t>This is a very difficult exercise.</w:t>
            </w:r>
          </w:p>
          <w:p w14:paraId="7DB393FA" w14:textId="6F956616" w:rsidR="00FC042C" w:rsidRDefault="00FC042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 must receive 2 things</w:t>
            </w:r>
            <w:r w:rsidR="00C13D88">
              <w:rPr>
                <w:lang w:val="en-GB"/>
              </w:rPr>
              <w:t>:</w:t>
            </w:r>
          </w:p>
          <w:p w14:paraId="21D385E7" w14:textId="560FBCAA" w:rsidR="00FC042C" w:rsidRPr="00C13D88" w:rsidRDefault="00FC042C" w:rsidP="00FC042C">
            <w:pPr>
              <w:pStyle w:val="cpTip"/>
              <w:numPr>
                <w:ilvl w:val="0"/>
                <w:numId w:val="49"/>
              </w:numPr>
              <w:rPr>
                <w:lang w:val="en-GB"/>
              </w:rPr>
            </w:pPr>
            <w:r>
              <w:rPr>
                <w:lang w:val="en-GB"/>
              </w:rPr>
              <w:t>A document in how to use the classes</w:t>
            </w:r>
            <w:r w:rsidR="00C13D88">
              <w:rPr>
                <w:lang w:val="en-GB"/>
              </w:rPr>
              <w:t xml:space="preserve"> you have created. </w:t>
            </w:r>
            <w:r w:rsidR="00C13D88" w:rsidRPr="00C13D88">
              <w:rPr>
                <w:lang w:val="en-GB"/>
              </w:rPr>
              <w:t>This document can contains example co</w:t>
            </w:r>
            <w:r w:rsidR="00C13D88">
              <w:rPr>
                <w:lang w:val="en-GB"/>
              </w:rPr>
              <w:t>de in how to use the classes.</w:t>
            </w:r>
          </w:p>
          <w:p w14:paraId="4956C374" w14:textId="5BD399D8" w:rsidR="00FC042C" w:rsidRPr="00434485" w:rsidRDefault="00FC042C" w:rsidP="00FC042C">
            <w:pPr>
              <w:pStyle w:val="cpTip"/>
              <w:numPr>
                <w:ilvl w:val="0"/>
                <w:numId w:val="49"/>
              </w:numPr>
              <w:rPr>
                <w:lang w:val="en-GB"/>
              </w:rPr>
            </w:pPr>
            <w:r>
              <w:rPr>
                <w:lang w:val="en-GB"/>
              </w:rPr>
              <w:t>The classes itself.</w:t>
            </w:r>
          </w:p>
        </w:tc>
      </w:tr>
      <w:tr w:rsidR="00434485" w:rsidRPr="00434485" w14:paraId="6B29EB3D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364A915" w14:textId="77777777" w:rsidR="00434485" w:rsidRPr="00434485" w:rsidRDefault="0043448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7B7399D" w14:textId="77777777" w:rsidR="00434485" w:rsidRPr="00434485" w:rsidRDefault="00434485">
            <w:pPr>
              <w:pStyle w:val="cpSmallTip"/>
              <w:rPr>
                <w:lang w:val="en-GB"/>
              </w:rPr>
            </w:pPr>
          </w:p>
        </w:tc>
      </w:tr>
    </w:tbl>
    <w:p w14:paraId="1E54D042" w14:textId="3CD0ACCB" w:rsidR="00FC042C" w:rsidRPr="00FC042C" w:rsidRDefault="00434485" w:rsidP="00FC042C">
      <w:pPr>
        <w:pStyle w:val="cpBullet"/>
        <w:rPr>
          <w:lang w:val="en-GB"/>
        </w:rPr>
      </w:pPr>
      <w:r>
        <w:rPr>
          <w:lang w:val="en-GB"/>
        </w:rPr>
        <w:t>You must invent and create an exercise by yourself.</w:t>
      </w:r>
    </w:p>
    <w:p w14:paraId="50CAB1A3" w14:textId="08AE36B1" w:rsidR="00434485" w:rsidRDefault="00434485" w:rsidP="00434485">
      <w:pPr>
        <w:pStyle w:val="cpBullet"/>
        <w:rPr>
          <w:lang w:val="en-GB"/>
        </w:rPr>
      </w:pPr>
      <w:r>
        <w:rPr>
          <w:lang w:val="en-GB"/>
        </w:rPr>
        <w:t>There must be inheritance in classes at least 3 levels deep.</w:t>
      </w:r>
    </w:p>
    <w:p w14:paraId="1E74D2D5" w14:textId="34C5BC85" w:rsidR="00434485" w:rsidRDefault="00434485" w:rsidP="00434485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Parent – Child – Child of child.</w:t>
      </w:r>
    </w:p>
    <w:p w14:paraId="20DE1056" w14:textId="11AF089D" w:rsidR="00C13D88" w:rsidRDefault="00C13D88" w:rsidP="00434485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Inheritance must be implemented somewhere.</w:t>
      </w:r>
    </w:p>
    <w:p w14:paraId="02EA23A4" w14:textId="24665448" w:rsidR="00C13D88" w:rsidRDefault="00C13D88" w:rsidP="00C13D88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this and base must be used</w:t>
      </w:r>
      <w:r w:rsidR="004B0ABE">
        <w:rPr>
          <w:lang w:val="en-GB"/>
        </w:rPr>
        <w:t xml:space="preserve"> somewhere.</w:t>
      </w:r>
    </w:p>
    <w:p w14:paraId="0984C250" w14:textId="1E772F9D" w:rsidR="00FC042C" w:rsidRDefault="00FC042C" w:rsidP="00FC042C">
      <w:pPr>
        <w:pStyle w:val="cpBullet"/>
        <w:rPr>
          <w:lang w:val="en-GB"/>
        </w:rPr>
      </w:pPr>
      <w:r>
        <w:rPr>
          <w:lang w:val="en-GB"/>
        </w:rPr>
        <w:t>Your namespace is “StudentTryout”.</w:t>
      </w:r>
    </w:p>
    <w:p w14:paraId="30220640" w14:textId="463A48E5" w:rsidR="00434485" w:rsidRDefault="00434485" w:rsidP="00434485">
      <w:pPr>
        <w:pStyle w:val="cpBullet"/>
        <w:rPr>
          <w:lang w:val="en-GB"/>
        </w:rPr>
      </w:pPr>
      <w:r>
        <w:rPr>
          <w:lang w:val="en-GB"/>
        </w:rPr>
        <w:t xml:space="preserve">Your code </w:t>
      </w:r>
      <w:r w:rsidR="00FC042C">
        <w:rPr>
          <w:lang w:val="en-GB"/>
        </w:rPr>
        <w:t>will be treated as a Black Box</w:t>
      </w:r>
      <w:r>
        <w:rPr>
          <w:lang w:val="en-GB"/>
        </w:rPr>
        <w:t>.</w:t>
      </w:r>
    </w:p>
    <w:p w14:paraId="7AC918B4" w14:textId="77777777" w:rsidR="00FC042C" w:rsidRDefault="00434485" w:rsidP="00FC042C">
      <w:pPr>
        <w:pStyle w:val="cpBullet"/>
        <w:numPr>
          <w:ilvl w:val="1"/>
          <w:numId w:val="28"/>
        </w:numPr>
        <w:rPr>
          <w:lang w:val="en-GB"/>
        </w:rPr>
      </w:pPr>
      <w:r w:rsidRPr="00FC042C">
        <w:rPr>
          <w:lang w:val="en-GB"/>
        </w:rPr>
        <w:t>Meaning.</w:t>
      </w:r>
    </w:p>
    <w:p w14:paraId="51C8EFD7" w14:textId="77777777" w:rsidR="00FC042C" w:rsidRDefault="00434485" w:rsidP="00FC042C">
      <w:pPr>
        <w:pStyle w:val="cpBullet"/>
        <w:numPr>
          <w:ilvl w:val="2"/>
          <w:numId w:val="28"/>
        </w:numPr>
        <w:rPr>
          <w:lang w:val="en-GB"/>
        </w:rPr>
      </w:pPr>
      <w:r w:rsidRPr="00FC042C">
        <w:rPr>
          <w:lang w:val="en-GB"/>
        </w:rPr>
        <w:t>I will create a testprogram using your classes.</w:t>
      </w:r>
    </w:p>
    <w:p w14:paraId="014E35FF" w14:textId="64A63A69" w:rsidR="00434485" w:rsidRDefault="00434485" w:rsidP="00FC042C">
      <w:pPr>
        <w:pStyle w:val="cpBullet"/>
        <w:numPr>
          <w:ilvl w:val="2"/>
          <w:numId w:val="28"/>
        </w:numPr>
        <w:rPr>
          <w:lang w:val="en-GB"/>
        </w:rPr>
      </w:pPr>
      <w:r w:rsidRPr="00FC042C">
        <w:rPr>
          <w:lang w:val="en-GB"/>
        </w:rPr>
        <w:t xml:space="preserve">I will not look inside the classes </w:t>
      </w:r>
      <w:r w:rsidR="00FC042C" w:rsidRPr="00FC042C">
        <w:rPr>
          <w:lang w:val="en-GB"/>
        </w:rPr>
        <w:t xml:space="preserve">to create </w:t>
      </w:r>
      <w:r w:rsidR="00D04C67">
        <w:rPr>
          <w:lang w:val="en-GB"/>
        </w:rPr>
        <w:t>the</w:t>
      </w:r>
      <w:r w:rsidR="00FC042C" w:rsidRPr="00FC042C">
        <w:rPr>
          <w:lang w:val="en-GB"/>
        </w:rPr>
        <w:t xml:space="preserve"> test</w:t>
      </w:r>
      <w:r w:rsidR="00D04C67">
        <w:rPr>
          <w:lang w:val="en-GB"/>
        </w:rPr>
        <w:t xml:space="preserve"> </w:t>
      </w:r>
      <w:r w:rsidR="00FC042C" w:rsidRPr="00FC042C">
        <w:rPr>
          <w:lang w:val="en-GB"/>
        </w:rPr>
        <w:t>program.</w:t>
      </w:r>
    </w:p>
    <w:p w14:paraId="56DDF634" w14:textId="287FA374" w:rsidR="00FC042C" w:rsidRDefault="00FC042C" w:rsidP="00FC042C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I will do this</w:t>
      </w:r>
      <w:r w:rsidR="004B0ABE">
        <w:rPr>
          <w:lang w:val="en-GB"/>
        </w:rPr>
        <w:t>:</w:t>
      </w:r>
    </w:p>
    <w:p w14:paraId="39F22F71" w14:textId="77777777" w:rsidR="00FC042C" w:rsidRDefault="00FC042C" w:rsidP="00FC042C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“using StudentTryout”.</w:t>
      </w:r>
    </w:p>
    <w:p w14:paraId="25EB01DF" w14:textId="1D5FBE88" w:rsidR="00FC042C" w:rsidRDefault="00FC042C" w:rsidP="00FC042C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>And see what is there and I will try to use it.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C042C" w:rsidRPr="009C72F0" w14:paraId="4D734FDA" w14:textId="77777777" w:rsidTr="004B0ABE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DE5919C" w14:textId="77777777" w:rsidR="00FC042C" w:rsidRPr="002078A2" w:rsidRDefault="00FC042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B0FEFE8" w14:textId="77777777" w:rsidR="00FC042C" w:rsidRPr="002078A2" w:rsidRDefault="00FC042C">
            <w:pPr>
              <w:pStyle w:val="cpSmallTip"/>
              <w:rPr>
                <w:lang w:val="en-GB"/>
              </w:rPr>
            </w:pPr>
          </w:p>
        </w:tc>
      </w:tr>
      <w:tr w:rsidR="00FC042C" w:rsidRPr="009C72F0" w14:paraId="02008F2E" w14:textId="77777777" w:rsidTr="004B0ABE">
        <w:tc>
          <w:tcPr>
            <w:tcW w:w="1843" w:type="dxa"/>
            <w:tcBorders>
              <w:bottom w:val="nil"/>
            </w:tcBorders>
          </w:tcPr>
          <w:p w14:paraId="5BCB3D5A" w14:textId="77777777" w:rsidR="00FC042C" w:rsidRDefault="00FC042C">
            <w:pPr>
              <w:pStyle w:val="cpTip"/>
            </w:pPr>
            <w:r>
              <w:object w:dxaOrig="1995" w:dyaOrig="1530" w14:anchorId="1E66EED8">
                <v:shape id="_x0000_i1030" type="#_x0000_t75" style="width:77.5pt;height:59pt" o:ole="" fillcolor="window">
                  <v:imagedata r:id="rId10" o:title=""/>
                </v:shape>
                <o:OLEObject Type="Embed" ProgID="PBrush" ShapeID="_x0000_i1030" DrawAspect="Content" ObjectID="_1803789038" r:id="rId1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A9DB2F5" w14:textId="0E8F1B8E" w:rsidR="00FC042C" w:rsidRDefault="00FC042C">
            <w:pPr>
              <w:pStyle w:val="cpTip"/>
              <w:rPr>
                <w:lang w:val="en-GB"/>
              </w:rPr>
            </w:pPr>
            <w:r w:rsidRPr="00FC042C">
              <w:rPr>
                <w:lang w:val="en-GB"/>
              </w:rPr>
              <w:t>Whatever I do, if t</w:t>
            </w:r>
            <w:r>
              <w:rPr>
                <w:lang w:val="en-GB"/>
              </w:rPr>
              <w:t>he program fails it must be</w:t>
            </w:r>
            <w:r w:rsidR="00D04C67">
              <w:rPr>
                <w:lang w:val="en-GB"/>
              </w:rPr>
              <w:t xml:space="preserve"> failing</w:t>
            </w:r>
            <w:r>
              <w:rPr>
                <w:lang w:val="en-GB"/>
              </w:rPr>
              <w:t xml:space="preserve"> in my program, because I’m doing something stupid.</w:t>
            </w:r>
          </w:p>
          <w:p w14:paraId="1EFD99C3" w14:textId="09BE9637" w:rsidR="00C13D88" w:rsidRPr="00FC042C" w:rsidRDefault="00FC042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It never fails in your code. Everything that goes outside your </w:t>
            </w:r>
            <w:r w:rsidR="00C13D88">
              <w:rPr>
                <w:lang w:val="en-GB"/>
              </w:rPr>
              <w:t>classes and inside your classes behaves correctly like you have sent me the documentation.</w:t>
            </w:r>
          </w:p>
        </w:tc>
      </w:tr>
      <w:tr w:rsidR="00FC042C" w:rsidRPr="009C72F0" w14:paraId="092016B3" w14:textId="77777777" w:rsidTr="004B0ABE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A819A2C" w14:textId="77777777" w:rsidR="00FC042C" w:rsidRPr="00FC042C" w:rsidRDefault="00FC042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9046840" w14:textId="77777777" w:rsidR="00FC042C" w:rsidRPr="00FC042C" w:rsidRDefault="00FC042C">
            <w:pPr>
              <w:pStyle w:val="cpSmallTip"/>
              <w:rPr>
                <w:lang w:val="en-GB"/>
              </w:rPr>
            </w:pPr>
          </w:p>
        </w:tc>
      </w:tr>
    </w:tbl>
    <w:p w14:paraId="3B8DC264" w14:textId="26777D11" w:rsidR="00FC042C" w:rsidRPr="004B0ABE" w:rsidRDefault="004B0ABE" w:rsidP="004B0ABE">
      <w:pPr>
        <w:pStyle w:val="cpBullet"/>
        <w:rPr>
          <w:lang w:val="en-GB"/>
        </w:rPr>
      </w:pPr>
      <w:r>
        <w:rPr>
          <w:lang w:val="en-GB"/>
        </w:rPr>
        <w:t>After that. I will look inside your code just for trying stuff out, because a lot is possible, and see if I could have broken your code.</w:t>
      </w:r>
    </w:p>
    <w:sectPr w:rsidR="00FC042C" w:rsidRPr="004B0ABE">
      <w:headerReference w:type="even" r:id="rId19"/>
      <w:headerReference w:type="default" r:id="rId20"/>
      <w:footerReference w:type="even" r:id="rId21"/>
      <w:footerReference w:type="default" r:id="rId22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6313D" w14:textId="77777777" w:rsidR="00025272" w:rsidRDefault="00025272">
      <w:r>
        <w:separator/>
      </w:r>
    </w:p>
    <w:p w14:paraId="41DBA9E2" w14:textId="77777777" w:rsidR="00025272" w:rsidRDefault="00025272"/>
  </w:endnote>
  <w:endnote w:type="continuationSeparator" w:id="0">
    <w:p w14:paraId="5FB31C33" w14:textId="77777777" w:rsidR="00025272" w:rsidRDefault="00025272">
      <w:r>
        <w:continuationSeparator/>
      </w:r>
    </w:p>
    <w:p w14:paraId="754DB8F9" w14:textId="77777777" w:rsidR="00025272" w:rsidRDefault="000252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8AACFB0B-D378-497B-AFDE-A30EC93D63C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9Fx9QEAANI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1026" DrawAspect="Content" ObjectID="_1803789039" r:id="rId2"/>
      </w:object>
    </w:r>
  </w:p>
  <w:p w14:paraId="48CB0CA5" w14:textId="77777777" w:rsidR="005A79A8" w:rsidRDefault="005A79A8"/>
  <w:p w14:paraId="30B1000B" w14:textId="28645FA5" w:rsidR="005A79A8" w:rsidRPr="00466617" w:rsidRDefault="009D7889">
    <w:pPr>
      <w:pStyle w:val="cpFooter"/>
      <w:rPr>
        <w:lang w:val="en-GB"/>
      </w:rPr>
    </w:pPr>
    <w:r>
      <w:tab/>
    </w:r>
    <w:r w:rsidRPr="00466617">
      <w:rPr>
        <w:lang w:val="en-GB"/>
      </w:rPr>
      <w:t>Documentat</w:t>
    </w:r>
    <w:r w:rsidR="00211963" w:rsidRPr="00466617">
      <w:rPr>
        <w:lang w:val="en-GB"/>
      </w:rPr>
      <w:t xml:space="preserve">ion </w:t>
    </w:r>
    <w:r w:rsidR="00466617" w:rsidRPr="00466617">
      <w:rPr>
        <w:lang w:val="en-GB"/>
      </w:rPr>
      <w:t xml:space="preserve">Exercises </w:t>
    </w:r>
    <w:r w:rsidR="008E272F">
      <w:rPr>
        <w:lang w:val="en-GB"/>
      </w:rPr>
      <w:t>1</w:t>
    </w:r>
    <w:r w:rsidR="00D30E16">
      <w:rPr>
        <w:lang w:val="en-GB"/>
      </w:rPr>
      <w:t>3</w:t>
    </w:r>
    <w:r w:rsidRPr="00466617">
      <w:rPr>
        <w:lang w:val="en-GB"/>
      </w:rPr>
      <w:t>.</w:t>
    </w:r>
    <w:r w:rsidRPr="00466617">
      <w:rPr>
        <w:lang w:val="en-GB"/>
      </w:rPr>
      <w:fldChar w:fldCharType="begin"/>
    </w:r>
    <w:r w:rsidRPr="00466617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466617">
      <w:rPr>
        <w:noProof/>
        <w:lang w:val="en-GB"/>
      </w:rPr>
      <w:t>001</w:t>
    </w:r>
    <w:r w:rsidRPr="00466617">
      <w:rPr>
        <w:lang w:val="en-GB"/>
      </w:rPr>
      <w:fldChar w:fldCharType="end"/>
    </w:r>
    <w:r w:rsidRPr="00466617">
      <w:rPr>
        <w:lang w:val="en-GB"/>
      </w:rPr>
      <w:tab/>
      <w:t>Informati</w:t>
    </w:r>
    <w:r w:rsidR="00211963" w:rsidRPr="00466617">
      <w:rPr>
        <w:lang w:val="en-GB"/>
      </w:rPr>
      <w:t>on</w:t>
    </w:r>
    <w:r w:rsidRPr="00466617">
      <w:rPr>
        <w:lang w:val="en-GB"/>
      </w:rPr>
      <w:t xml:space="preserve"> </w:t>
    </w:r>
    <w:r w:rsidR="00466617" w:rsidRPr="00466617">
      <w:rPr>
        <w:lang w:val="en-GB"/>
      </w:rPr>
      <w:t xml:space="preserve">Exercises </w:t>
    </w:r>
    <w:r w:rsidR="008E272F">
      <w:rPr>
        <w:lang w:val="en-GB"/>
      </w:rPr>
      <w:t>1</w:t>
    </w:r>
    <w:r w:rsidR="00D30E16">
      <w:rPr>
        <w:lang w:val="en-GB"/>
      </w:rPr>
      <w:t>3</w:t>
    </w:r>
    <w:r w:rsidRPr="00466617">
      <w:rPr>
        <w:lang w:val="en-GB"/>
      </w:rPr>
      <w:t>.</w:t>
    </w:r>
    <w:r w:rsidRPr="00466617">
      <w:rPr>
        <w:lang w:val="en-GB"/>
      </w:rPr>
      <w:fldChar w:fldCharType="begin"/>
    </w:r>
    <w:r w:rsidRPr="00466617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466617">
      <w:rPr>
        <w:noProof/>
        <w:lang w:val="en-GB"/>
      </w:rPr>
      <w:t>001</w:t>
    </w:r>
    <w:r w:rsidRPr="00466617">
      <w:rPr>
        <w:lang w:val="en-GB"/>
      </w:rPr>
      <w:fldChar w:fldCharType="end"/>
    </w:r>
  </w:p>
  <w:p w14:paraId="115B6144" w14:textId="77777777" w:rsidR="005A79A8" w:rsidRPr="00466617" w:rsidRDefault="005A79A8">
    <w:pPr>
      <w:rPr>
        <w:lang w:val="fr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B4058" w14:textId="77777777" w:rsidR="00025272" w:rsidRDefault="00025272">
      <w:r>
        <w:separator/>
      </w:r>
    </w:p>
    <w:p w14:paraId="77203892" w14:textId="77777777" w:rsidR="00025272" w:rsidRDefault="00025272"/>
  </w:footnote>
  <w:footnote w:type="continuationSeparator" w:id="0">
    <w:p w14:paraId="3DDA308D" w14:textId="77777777" w:rsidR="00025272" w:rsidRDefault="00025272">
      <w:r>
        <w:continuationSeparator/>
      </w:r>
    </w:p>
    <w:p w14:paraId="76855601" w14:textId="77777777" w:rsidR="00025272" w:rsidRDefault="000252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E932E" w14:textId="0F814E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Pr="00211963">
      <w:rPr>
        <w:lang w:val="en-GB"/>
      </w:rPr>
      <w:t xml:space="preserve"> &amp; 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63A89FC"/>
    <w:lvl w:ilvl="0">
      <w:start w:val="1"/>
      <w:numFmt w:val="decimal"/>
      <w:lvlText w:val="%1."/>
      <w:legacy w:legacy="1" w:legacySpace="0" w:legacyIndent="708"/>
      <w:lvlJc w:val="left"/>
      <w:pPr>
        <w:ind w:left="709" w:hanging="708"/>
      </w:pPr>
    </w:lvl>
    <w:lvl w:ilvl="1">
      <w:start w:val="1"/>
      <w:numFmt w:val="upperLetter"/>
      <w:lvlText w:val="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3."/>
      <w:legacy w:legacy="1" w:legacySpace="0" w:legacyIndent="708"/>
      <w:lvlJc w:val="left"/>
      <w:pPr>
        <w:ind w:left="2124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3540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4248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956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5664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6372" w:hanging="708"/>
      </w:pPr>
    </w:lvl>
  </w:abstractNum>
  <w:abstractNum w:abstractNumId="1" w15:restartNumberingAfterBreak="0">
    <w:nsid w:val="00DE6DC7"/>
    <w:multiLevelType w:val="singleLevel"/>
    <w:tmpl w:val="CDBC423C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2" w15:restartNumberingAfterBreak="0">
    <w:nsid w:val="0F6F5A05"/>
    <w:multiLevelType w:val="hybridMultilevel"/>
    <w:tmpl w:val="49A47574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36B2C"/>
    <w:multiLevelType w:val="hybridMultilevel"/>
    <w:tmpl w:val="C6AEAB2A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46AED"/>
    <w:multiLevelType w:val="hybridMultilevel"/>
    <w:tmpl w:val="B45CD4BC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FAA74C2"/>
    <w:multiLevelType w:val="hybridMultilevel"/>
    <w:tmpl w:val="33861F64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3BE908C8"/>
    <w:multiLevelType w:val="hybridMultilevel"/>
    <w:tmpl w:val="599AEE5A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90C7C"/>
    <w:multiLevelType w:val="hybridMultilevel"/>
    <w:tmpl w:val="B20AA5CE"/>
    <w:lvl w:ilvl="0" w:tplc="4B5A163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C0B0B"/>
    <w:multiLevelType w:val="hybridMultilevel"/>
    <w:tmpl w:val="B3322F34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F477D"/>
    <w:multiLevelType w:val="hybridMultilevel"/>
    <w:tmpl w:val="EA9CFBA2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A6B1E"/>
    <w:multiLevelType w:val="hybridMultilevel"/>
    <w:tmpl w:val="4C860DB0"/>
    <w:lvl w:ilvl="0" w:tplc="899832A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D0514"/>
    <w:multiLevelType w:val="singleLevel"/>
    <w:tmpl w:val="178CD084"/>
    <w:lvl w:ilvl="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</w:abstractNum>
  <w:abstractNum w:abstractNumId="12" w15:restartNumberingAfterBreak="0">
    <w:nsid w:val="4DAC0AFA"/>
    <w:multiLevelType w:val="hybridMultilevel"/>
    <w:tmpl w:val="D8027F52"/>
    <w:lvl w:ilvl="0" w:tplc="AA4EFA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845477"/>
    <w:multiLevelType w:val="hybridMultilevel"/>
    <w:tmpl w:val="1E1204D6"/>
    <w:lvl w:ilvl="0" w:tplc="BF84D9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02AE2"/>
    <w:multiLevelType w:val="singleLevel"/>
    <w:tmpl w:val="2FC60DFE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15" w15:restartNumberingAfterBreak="0">
    <w:nsid w:val="6142634C"/>
    <w:multiLevelType w:val="hybridMultilevel"/>
    <w:tmpl w:val="CC6AA3D6"/>
    <w:lvl w:ilvl="0" w:tplc="7F5C64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13EC3"/>
    <w:multiLevelType w:val="hybridMultilevel"/>
    <w:tmpl w:val="1A2C617C"/>
    <w:lvl w:ilvl="0" w:tplc="3A040B3A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8812AF"/>
    <w:multiLevelType w:val="hybridMultilevel"/>
    <w:tmpl w:val="D9D44170"/>
    <w:lvl w:ilvl="0" w:tplc="DD14C7C8">
      <w:start w:val="1"/>
      <w:numFmt w:val="bullet"/>
      <w:pStyle w:val="cp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825103">
    <w:abstractNumId w:val="0"/>
  </w:num>
  <w:num w:numId="2" w16cid:durableId="1980183435">
    <w:abstractNumId w:val="1"/>
  </w:num>
  <w:num w:numId="3" w16cid:durableId="313535105">
    <w:abstractNumId w:val="14"/>
  </w:num>
  <w:num w:numId="4" w16cid:durableId="1235970885">
    <w:abstractNumId w:val="11"/>
  </w:num>
  <w:num w:numId="5" w16cid:durableId="1340935735">
    <w:abstractNumId w:val="14"/>
  </w:num>
  <w:num w:numId="6" w16cid:durableId="1660425655">
    <w:abstractNumId w:val="11"/>
  </w:num>
  <w:num w:numId="7" w16cid:durableId="1476754060">
    <w:abstractNumId w:val="1"/>
  </w:num>
  <w:num w:numId="8" w16cid:durableId="2130972058">
    <w:abstractNumId w:val="14"/>
  </w:num>
  <w:num w:numId="9" w16cid:durableId="973756940">
    <w:abstractNumId w:val="11"/>
  </w:num>
  <w:num w:numId="10" w16cid:durableId="448353376">
    <w:abstractNumId w:val="1"/>
  </w:num>
  <w:num w:numId="11" w16cid:durableId="1058438056">
    <w:abstractNumId w:val="14"/>
  </w:num>
  <w:num w:numId="12" w16cid:durableId="584534817">
    <w:abstractNumId w:val="14"/>
  </w:num>
  <w:num w:numId="13" w16cid:durableId="32275081">
    <w:abstractNumId w:val="11"/>
  </w:num>
  <w:num w:numId="14" w16cid:durableId="1305964217">
    <w:abstractNumId w:val="1"/>
  </w:num>
  <w:num w:numId="15" w16cid:durableId="2115249352">
    <w:abstractNumId w:val="11"/>
  </w:num>
  <w:num w:numId="16" w16cid:durableId="599142705">
    <w:abstractNumId w:val="2"/>
  </w:num>
  <w:num w:numId="17" w16cid:durableId="26833283">
    <w:abstractNumId w:val="11"/>
  </w:num>
  <w:num w:numId="18" w16cid:durableId="32275336">
    <w:abstractNumId w:val="14"/>
  </w:num>
  <w:num w:numId="19" w16cid:durableId="1437364274">
    <w:abstractNumId w:val="14"/>
  </w:num>
  <w:num w:numId="20" w16cid:durableId="55249325">
    <w:abstractNumId w:val="1"/>
  </w:num>
  <w:num w:numId="21" w16cid:durableId="458493689">
    <w:abstractNumId w:val="1"/>
  </w:num>
  <w:num w:numId="22" w16cid:durableId="1068767549">
    <w:abstractNumId w:val="14"/>
  </w:num>
  <w:num w:numId="23" w16cid:durableId="982613066">
    <w:abstractNumId w:val="2"/>
  </w:num>
  <w:num w:numId="24" w16cid:durableId="1435975643">
    <w:abstractNumId w:val="2"/>
  </w:num>
  <w:num w:numId="25" w16cid:durableId="1896702649">
    <w:abstractNumId w:val="11"/>
  </w:num>
  <w:num w:numId="26" w16cid:durableId="1641300504">
    <w:abstractNumId w:val="11"/>
  </w:num>
  <w:num w:numId="27" w16cid:durableId="1445155275">
    <w:abstractNumId w:val="11"/>
  </w:num>
  <w:num w:numId="28" w16cid:durableId="1104156086">
    <w:abstractNumId w:val="2"/>
  </w:num>
  <w:num w:numId="29" w16cid:durableId="1364212514">
    <w:abstractNumId w:val="16"/>
  </w:num>
  <w:num w:numId="30" w16cid:durableId="425853210">
    <w:abstractNumId w:val="7"/>
  </w:num>
  <w:num w:numId="31" w16cid:durableId="1086266572">
    <w:abstractNumId w:val="9"/>
  </w:num>
  <w:num w:numId="32" w16cid:durableId="245040144">
    <w:abstractNumId w:val="10"/>
  </w:num>
  <w:num w:numId="33" w16cid:durableId="536627950">
    <w:abstractNumId w:val="9"/>
  </w:num>
  <w:num w:numId="34" w16cid:durableId="780731517">
    <w:abstractNumId w:val="3"/>
  </w:num>
  <w:num w:numId="35" w16cid:durableId="473446519">
    <w:abstractNumId w:val="8"/>
  </w:num>
  <w:num w:numId="36" w16cid:durableId="531529201">
    <w:abstractNumId w:val="3"/>
  </w:num>
  <w:num w:numId="37" w16cid:durableId="1666783760">
    <w:abstractNumId w:val="9"/>
  </w:num>
  <w:num w:numId="38" w16cid:durableId="541288088">
    <w:abstractNumId w:val="6"/>
  </w:num>
  <w:num w:numId="39" w16cid:durableId="1222521022">
    <w:abstractNumId w:val="8"/>
  </w:num>
  <w:num w:numId="40" w16cid:durableId="818423364">
    <w:abstractNumId w:val="3"/>
  </w:num>
  <w:num w:numId="41" w16cid:durableId="1420980777">
    <w:abstractNumId w:val="13"/>
  </w:num>
  <w:num w:numId="42" w16cid:durableId="775565116">
    <w:abstractNumId w:val="15"/>
  </w:num>
  <w:num w:numId="43" w16cid:durableId="1585993594">
    <w:abstractNumId w:val="17"/>
  </w:num>
  <w:num w:numId="44" w16cid:durableId="1041590727">
    <w:abstractNumId w:val="5"/>
  </w:num>
  <w:num w:numId="45" w16cid:durableId="111175919">
    <w:abstractNumId w:val="2"/>
  </w:num>
  <w:num w:numId="46" w16cid:durableId="770512599">
    <w:abstractNumId w:val="4"/>
  </w:num>
  <w:num w:numId="47" w16cid:durableId="1899900421">
    <w:abstractNumId w:val="2"/>
  </w:num>
  <w:num w:numId="48" w16cid:durableId="461651584">
    <w:abstractNumId w:val="2"/>
  </w:num>
  <w:num w:numId="49" w16cid:durableId="18346421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saveSubsetFonts/>
  <w:bordersDoNotSurroundHeader/>
  <w:bordersDoNotSurroundFooter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45C7"/>
    <w:rsid w:val="000142E0"/>
    <w:rsid w:val="00014679"/>
    <w:rsid w:val="00024BF4"/>
    <w:rsid w:val="00025272"/>
    <w:rsid w:val="00065F77"/>
    <w:rsid w:val="00067560"/>
    <w:rsid w:val="00093A6D"/>
    <w:rsid w:val="000A2840"/>
    <w:rsid w:val="000A4F17"/>
    <w:rsid w:val="000E3222"/>
    <w:rsid w:val="000E463D"/>
    <w:rsid w:val="001006AA"/>
    <w:rsid w:val="00100E9E"/>
    <w:rsid w:val="001100E4"/>
    <w:rsid w:val="00132523"/>
    <w:rsid w:val="0018134D"/>
    <w:rsid w:val="001857B4"/>
    <w:rsid w:val="001A5632"/>
    <w:rsid w:val="001B07E7"/>
    <w:rsid w:val="001C6226"/>
    <w:rsid w:val="001E4324"/>
    <w:rsid w:val="001E6029"/>
    <w:rsid w:val="001F2CC1"/>
    <w:rsid w:val="002078A2"/>
    <w:rsid w:val="00211963"/>
    <w:rsid w:val="00212269"/>
    <w:rsid w:val="00227A3D"/>
    <w:rsid w:val="00241C0D"/>
    <w:rsid w:val="002434D5"/>
    <w:rsid w:val="0025525D"/>
    <w:rsid w:val="002619B6"/>
    <w:rsid w:val="00267625"/>
    <w:rsid w:val="00297D72"/>
    <w:rsid w:val="002A7364"/>
    <w:rsid w:val="002B7B47"/>
    <w:rsid w:val="002B7C3C"/>
    <w:rsid w:val="002E1AEE"/>
    <w:rsid w:val="002E31C4"/>
    <w:rsid w:val="002E4B00"/>
    <w:rsid w:val="002E670F"/>
    <w:rsid w:val="002F40C6"/>
    <w:rsid w:val="002F6E2B"/>
    <w:rsid w:val="003114AD"/>
    <w:rsid w:val="00331B1B"/>
    <w:rsid w:val="00346EEB"/>
    <w:rsid w:val="003537B2"/>
    <w:rsid w:val="00361B39"/>
    <w:rsid w:val="00365ED9"/>
    <w:rsid w:val="00374744"/>
    <w:rsid w:val="00377DEE"/>
    <w:rsid w:val="00385682"/>
    <w:rsid w:val="0039245B"/>
    <w:rsid w:val="00394112"/>
    <w:rsid w:val="003A0160"/>
    <w:rsid w:val="003B4E48"/>
    <w:rsid w:val="003D0E0C"/>
    <w:rsid w:val="003D1F4C"/>
    <w:rsid w:val="003F5E0D"/>
    <w:rsid w:val="00410B61"/>
    <w:rsid w:val="00414579"/>
    <w:rsid w:val="00414D0E"/>
    <w:rsid w:val="00434485"/>
    <w:rsid w:val="00444DB2"/>
    <w:rsid w:val="00466617"/>
    <w:rsid w:val="00492E9D"/>
    <w:rsid w:val="004B0ABE"/>
    <w:rsid w:val="004C4618"/>
    <w:rsid w:val="004C79A8"/>
    <w:rsid w:val="004D2601"/>
    <w:rsid w:val="00504CC8"/>
    <w:rsid w:val="00512700"/>
    <w:rsid w:val="0051352B"/>
    <w:rsid w:val="00521E0E"/>
    <w:rsid w:val="00536C2C"/>
    <w:rsid w:val="0054554F"/>
    <w:rsid w:val="005527AF"/>
    <w:rsid w:val="005543E5"/>
    <w:rsid w:val="00554647"/>
    <w:rsid w:val="0056033A"/>
    <w:rsid w:val="005703AB"/>
    <w:rsid w:val="005A79A8"/>
    <w:rsid w:val="005C78EA"/>
    <w:rsid w:val="005D0FB1"/>
    <w:rsid w:val="005E3C6D"/>
    <w:rsid w:val="005F4F42"/>
    <w:rsid w:val="00613A2E"/>
    <w:rsid w:val="006235AC"/>
    <w:rsid w:val="00624730"/>
    <w:rsid w:val="00663F8C"/>
    <w:rsid w:val="00670FDB"/>
    <w:rsid w:val="0068267C"/>
    <w:rsid w:val="00682C5B"/>
    <w:rsid w:val="00691D69"/>
    <w:rsid w:val="00696595"/>
    <w:rsid w:val="006969F0"/>
    <w:rsid w:val="006A041E"/>
    <w:rsid w:val="006A0DCD"/>
    <w:rsid w:val="006B091D"/>
    <w:rsid w:val="006C1D47"/>
    <w:rsid w:val="006D30A1"/>
    <w:rsid w:val="006E1446"/>
    <w:rsid w:val="006E724E"/>
    <w:rsid w:val="006F0E94"/>
    <w:rsid w:val="006F53A7"/>
    <w:rsid w:val="0070597A"/>
    <w:rsid w:val="007117BA"/>
    <w:rsid w:val="00726721"/>
    <w:rsid w:val="00730D9D"/>
    <w:rsid w:val="00736084"/>
    <w:rsid w:val="007657D5"/>
    <w:rsid w:val="00765B4A"/>
    <w:rsid w:val="00767861"/>
    <w:rsid w:val="00774DF4"/>
    <w:rsid w:val="007776E8"/>
    <w:rsid w:val="00787332"/>
    <w:rsid w:val="007A1126"/>
    <w:rsid w:val="007A70EF"/>
    <w:rsid w:val="007B347D"/>
    <w:rsid w:val="007D583E"/>
    <w:rsid w:val="007E4CF0"/>
    <w:rsid w:val="007E7E56"/>
    <w:rsid w:val="007F1879"/>
    <w:rsid w:val="00806C14"/>
    <w:rsid w:val="0084089C"/>
    <w:rsid w:val="00847B88"/>
    <w:rsid w:val="008642EA"/>
    <w:rsid w:val="00894BF7"/>
    <w:rsid w:val="00897302"/>
    <w:rsid w:val="008D08B8"/>
    <w:rsid w:val="008E272F"/>
    <w:rsid w:val="008F3821"/>
    <w:rsid w:val="008F6BD1"/>
    <w:rsid w:val="00904265"/>
    <w:rsid w:val="00952D33"/>
    <w:rsid w:val="00962383"/>
    <w:rsid w:val="00986F80"/>
    <w:rsid w:val="00994073"/>
    <w:rsid w:val="009960C1"/>
    <w:rsid w:val="009C72F0"/>
    <w:rsid w:val="009D7889"/>
    <w:rsid w:val="009F25C2"/>
    <w:rsid w:val="009F6F26"/>
    <w:rsid w:val="00A10190"/>
    <w:rsid w:val="00A239FE"/>
    <w:rsid w:val="00A25C71"/>
    <w:rsid w:val="00A31350"/>
    <w:rsid w:val="00A75819"/>
    <w:rsid w:val="00A83338"/>
    <w:rsid w:val="00A86995"/>
    <w:rsid w:val="00AA39FD"/>
    <w:rsid w:val="00AB0AA2"/>
    <w:rsid w:val="00AB25BE"/>
    <w:rsid w:val="00AC3B0E"/>
    <w:rsid w:val="00AD22E5"/>
    <w:rsid w:val="00B00EC0"/>
    <w:rsid w:val="00B01865"/>
    <w:rsid w:val="00B2322C"/>
    <w:rsid w:val="00B34A75"/>
    <w:rsid w:val="00B55181"/>
    <w:rsid w:val="00B8215F"/>
    <w:rsid w:val="00B86433"/>
    <w:rsid w:val="00BB27AC"/>
    <w:rsid w:val="00BB2D5B"/>
    <w:rsid w:val="00BC5878"/>
    <w:rsid w:val="00BD25D6"/>
    <w:rsid w:val="00BD748A"/>
    <w:rsid w:val="00BE12C7"/>
    <w:rsid w:val="00BF1379"/>
    <w:rsid w:val="00BF48AB"/>
    <w:rsid w:val="00C06656"/>
    <w:rsid w:val="00C13D88"/>
    <w:rsid w:val="00C14145"/>
    <w:rsid w:val="00C25B79"/>
    <w:rsid w:val="00C376B8"/>
    <w:rsid w:val="00C43BD6"/>
    <w:rsid w:val="00C51752"/>
    <w:rsid w:val="00C51FEB"/>
    <w:rsid w:val="00C665AD"/>
    <w:rsid w:val="00C76E6B"/>
    <w:rsid w:val="00C8392D"/>
    <w:rsid w:val="00C90024"/>
    <w:rsid w:val="00CA2B69"/>
    <w:rsid w:val="00CB6154"/>
    <w:rsid w:val="00CC6B75"/>
    <w:rsid w:val="00CD0D06"/>
    <w:rsid w:val="00CD5C91"/>
    <w:rsid w:val="00CD66DD"/>
    <w:rsid w:val="00CD7886"/>
    <w:rsid w:val="00CE1E9A"/>
    <w:rsid w:val="00D04C67"/>
    <w:rsid w:val="00D13C41"/>
    <w:rsid w:val="00D16718"/>
    <w:rsid w:val="00D26104"/>
    <w:rsid w:val="00D2780A"/>
    <w:rsid w:val="00D30E16"/>
    <w:rsid w:val="00D310DC"/>
    <w:rsid w:val="00D33356"/>
    <w:rsid w:val="00D457CC"/>
    <w:rsid w:val="00D575AC"/>
    <w:rsid w:val="00D81B15"/>
    <w:rsid w:val="00DA01D8"/>
    <w:rsid w:val="00DA3F48"/>
    <w:rsid w:val="00DA4AF3"/>
    <w:rsid w:val="00DA5BF9"/>
    <w:rsid w:val="00DA6BA9"/>
    <w:rsid w:val="00DB5146"/>
    <w:rsid w:val="00DB533A"/>
    <w:rsid w:val="00DB5E05"/>
    <w:rsid w:val="00DB6503"/>
    <w:rsid w:val="00DC2A60"/>
    <w:rsid w:val="00DD668F"/>
    <w:rsid w:val="00DF6217"/>
    <w:rsid w:val="00E154A4"/>
    <w:rsid w:val="00E4210E"/>
    <w:rsid w:val="00E5125F"/>
    <w:rsid w:val="00E65447"/>
    <w:rsid w:val="00E74F1C"/>
    <w:rsid w:val="00E76554"/>
    <w:rsid w:val="00E93301"/>
    <w:rsid w:val="00EB1D0B"/>
    <w:rsid w:val="00EB2EC8"/>
    <w:rsid w:val="00ED3A66"/>
    <w:rsid w:val="00ED3F8D"/>
    <w:rsid w:val="00EF4410"/>
    <w:rsid w:val="00EF62B6"/>
    <w:rsid w:val="00F02BEF"/>
    <w:rsid w:val="00F10917"/>
    <w:rsid w:val="00F1734C"/>
    <w:rsid w:val="00F24AFF"/>
    <w:rsid w:val="00F27200"/>
    <w:rsid w:val="00F347BF"/>
    <w:rsid w:val="00F57C2E"/>
    <w:rsid w:val="00F6314F"/>
    <w:rsid w:val="00F74CC7"/>
    <w:rsid w:val="00F77D2B"/>
    <w:rsid w:val="00F85EF0"/>
    <w:rsid w:val="00F92DDD"/>
    <w:rsid w:val="00FA214D"/>
    <w:rsid w:val="00FB1D8B"/>
    <w:rsid w:val="00FC042C"/>
    <w:rsid w:val="00FC0B8A"/>
    <w:rsid w:val="00FD4402"/>
    <w:rsid w:val="00FD5E6B"/>
    <w:rsid w:val="00FF2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AC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466617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6E724E"/>
    <w:pPr>
      <w:numPr>
        <w:numId w:val="43"/>
      </w:num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pPr>
      <w:spacing w:before="60" w:after="180"/>
      <w:ind w:left="1134" w:hanging="1134"/>
    </w:pPr>
    <w:rPr>
      <w:sz w:val="18"/>
      <w:lang w:val="nl-NL"/>
    </w:rPr>
  </w:style>
  <w:style w:type="paragraph" w:customStyle="1" w:styleId="cpPath">
    <w:name w:val="cpPath"/>
    <w:basedOn w:val="cpParagraph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pPr>
      <w:numPr>
        <w:numId w:val="28"/>
      </w:numPr>
    </w:pPr>
  </w:style>
  <w:style w:type="character" w:customStyle="1" w:styleId="cpCapital">
    <w:name w:val="cpCapital"/>
    <w:rPr>
      <w:smallCaps/>
      <w:noProof w:val="0"/>
      <w:lang w:val="nl-BE"/>
    </w:rPr>
  </w:style>
  <w:style w:type="paragraph" w:customStyle="1" w:styleId="cpStep">
    <w:name w:val="cpStep"/>
    <w:basedOn w:val="Normal"/>
    <w:pPr>
      <w:numPr>
        <w:numId w:val="21"/>
      </w:numPr>
      <w:jc w:val="both"/>
    </w:pPr>
  </w:style>
  <w:style w:type="paragraph" w:customStyle="1" w:styleId="cpChoice">
    <w:name w:val="cpChoice"/>
    <w:basedOn w:val="cpStep"/>
    <w:pPr>
      <w:numPr>
        <w:numId w:val="22"/>
      </w:numPr>
      <w:jc w:val="left"/>
    </w:pPr>
  </w:style>
  <w:style w:type="paragraph" w:customStyle="1" w:styleId="cpNote">
    <w:name w:val="cpNote"/>
    <w:basedOn w:val="Normal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7117BA"/>
    <w:pPr>
      <w:numPr>
        <w:numId w:val="39"/>
      </w:numPr>
    </w:pPr>
  </w:style>
  <w:style w:type="character" w:customStyle="1" w:styleId="cpReference">
    <w:name w:val="cpReference"/>
    <w:rPr>
      <w:i/>
      <w:smallCaps/>
      <w:sz w:val="20"/>
    </w:rPr>
  </w:style>
  <w:style w:type="paragraph" w:customStyle="1" w:styleId="cpExplain">
    <w:name w:val="cpExplain"/>
    <w:basedOn w:val="cpParagraph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customStyle="1" w:styleId="cpTip">
    <w:name w:val="cpTip"/>
    <w:basedOn w:val="Normal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pPr>
      <w:spacing w:before="0" w:after="0"/>
    </w:pPr>
    <w:rPr>
      <w:sz w:val="1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customStyle="1" w:styleId="cpLowered">
    <w:name w:val="cpLowered"/>
    <w:rPr>
      <w:position w:val="-10"/>
    </w:rPr>
  </w:style>
  <w:style w:type="paragraph" w:customStyle="1" w:styleId="cpBulletTable">
    <w:name w:val="cpBulletTable"/>
    <w:basedOn w:val="cpBullet"/>
    <w:pPr>
      <w:numPr>
        <w:numId w:val="37"/>
      </w:numPr>
      <w:tabs>
        <w:tab w:val="left" w:leader="dot" w:pos="2835"/>
      </w:tabs>
      <w:ind w:left="2835" w:hanging="2410"/>
    </w:pPr>
    <w:rPr>
      <w:lang w:val="en-GB"/>
    </w:rPr>
  </w:style>
  <w:style w:type="paragraph" w:customStyle="1" w:styleId="cpCode">
    <w:name w:val="cpCode"/>
    <w:basedOn w:val="Normal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7117BA"/>
    <w:pPr>
      <w:numPr>
        <w:numId w:val="40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pPr>
      <w:numPr>
        <w:numId w:val="38"/>
      </w:numPr>
    </w:pPr>
  </w:style>
  <w:style w:type="character" w:styleId="Emphasis">
    <w:name w:val="Emphasis"/>
    <w:basedOn w:val="DefaultParagraphFont"/>
    <w:uiPriority w:val="20"/>
    <w:qFormat/>
    <w:rsid w:val="003F5E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B1D8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B1D8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6617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19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A7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6AA"/>
    <w:pPr>
      <w:ind w:left="720"/>
      <w:contextualSpacing/>
    </w:pPr>
  </w:style>
  <w:style w:type="table" w:styleId="TableGrid">
    <w:name w:val="Table Grid"/>
    <w:basedOn w:val="TableNormal"/>
    <w:uiPriority w:val="39"/>
    <w:rsid w:val="00CD5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D5C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24B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2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61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142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oleObject" Target="embeddings/oleObject4.bin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jpe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7.bin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lates\cpManu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Props1.xml><?xml version="1.0" encoding="utf-8"?>
<ds:datastoreItem xmlns:ds="http://schemas.openxmlformats.org/officeDocument/2006/customXml" ds:itemID="{9D27C25D-59AA-4963-96A4-40B2CEB9B6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611f95-8fb3-4b07-b7f4-6932e2632168"/>
    <ds:schemaRef ds:uri="1076b3a4-9720-4a52-9daa-38be67d3b1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1AE7F3-2CFB-4EAE-BD81-EB9D122E54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6CC84E-1752-4037-87DC-9D0E6212C0DF}">
  <ds:schemaRefs>
    <ds:schemaRef ds:uri="http://schemas.microsoft.com/office/2006/metadata/properties"/>
    <ds:schemaRef ds:uri="http://schemas.microsoft.com/office/infopath/2007/PartnerControls"/>
    <ds:schemaRef ds:uri="25611f95-8fb3-4b07-b7f4-6932e2632168"/>
    <ds:schemaRef ds:uri="1076b3a4-9720-4a52-9daa-38be67d3b1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cpManual.dotm</Template>
  <TotalTime>445</TotalTime>
  <Pages>10</Pages>
  <Words>1187</Words>
  <Characters>6533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Copy Paste Manual SoftwareName</vt:lpstr>
      <vt:lpstr>Copy Paste Manual SoftwareName</vt:lpstr>
    </vt:vector>
  </TitlesOfParts>
  <Company>Copy Paste</Company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66</cp:revision>
  <cp:lastPrinted>2001-07-13T12:38:00Z</cp:lastPrinted>
  <dcterms:created xsi:type="dcterms:W3CDTF">2021-09-08T08:59:00Z</dcterms:created>
  <dcterms:modified xsi:type="dcterms:W3CDTF">2025-03-18T06:44:00Z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  <property fmtid="{D5CDD505-2E9C-101B-9397-08002B2CF9AE}" pid="3" name="MediaServiceImageTags">
    <vt:lpwstr/>
  </property>
</Properties>
</file>