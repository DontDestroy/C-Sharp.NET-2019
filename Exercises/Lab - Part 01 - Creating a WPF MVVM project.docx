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tmp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0528B" w14:textId="43794F71" w:rsidR="00F77D2B" w:rsidRDefault="00EF73F5" w:rsidP="007E795A">
      <w:pPr>
        <w:pStyle w:val="Heading1"/>
        <w:rPr>
          <w:lang w:val="en-GB"/>
        </w:rPr>
      </w:pPr>
      <w:r>
        <w:rPr>
          <w:lang w:val="en-GB"/>
        </w:rPr>
        <w:t>Creating a WPF MVVM Project</w:t>
      </w:r>
    </w:p>
    <w:p w14:paraId="73063F3D" w14:textId="42BF7A8B" w:rsidR="00AA0986" w:rsidRDefault="00AA0986" w:rsidP="009D7129">
      <w:pPr>
        <w:pStyle w:val="Heading2"/>
      </w:pPr>
      <w:r>
        <w:t>Basic info</w:t>
      </w:r>
    </w:p>
    <w:p w14:paraId="29E568E4" w14:textId="4CBF8849" w:rsidR="00AA0986" w:rsidRDefault="00AA0986" w:rsidP="00AA0986">
      <w:pPr>
        <w:pStyle w:val="cpParagraph"/>
      </w:pPr>
      <w:r>
        <w:t xml:space="preserve">At the end, we will use the SQL Server data from database </w:t>
      </w:r>
      <w:proofErr w:type="spellStart"/>
      <w:r>
        <w:t>cpADONET</w:t>
      </w:r>
      <w:proofErr w:type="spellEnd"/>
      <w:r>
        <w:t>.</w:t>
      </w:r>
    </w:p>
    <w:p w14:paraId="6ADC325B" w14:textId="7FC07FCB" w:rsidR="003D2862" w:rsidRDefault="003D2862" w:rsidP="00AA0986">
      <w:pPr>
        <w:pStyle w:val="cpParagraph"/>
      </w:pPr>
      <w:r>
        <w:t>The script to create this database can be found on GitHub and on Moodle.</w:t>
      </w:r>
    </w:p>
    <w:p w14:paraId="2A30D72B" w14:textId="14334763" w:rsidR="003D2862" w:rsidRDefault="00000000" w:rsidP="00AA0986">
      <w:pPr>
        <w:pStyle w:val="cpParagraph"/>
      </w:pPr>
      <w:hyperlink r:id="rId8" w:history="1">
        <w:r w:rsidR="003D2862" w:rsidRPr="006145CA">
          <w:rPr>
            <w:rStyle w:val="Hyperlink"/>
          </w:rPr>
          <w:t>https://github.com/DontDestroy/C-Sharp.NET-2019</w:t>
        </w:r>
      </w:hyperlink>
    </w:p>
    <w:p w14:paraId="40CE942B" w14:textId="13B1A8AA" w:rsidR="003D2862" w:rsidRDefault="003D2862" w:rsidP="003D2862">
      <w:pPr>
        <w:pStyle w:val="cpBullet"/>
      </w:pPr>
      <w:r>
        <w:t xml:space="preserve">Look </w:t>
      </w:r>
      <w:proofErr w:type="spellStart"/>
      <w:r>
        <w:t>for</w:t>
      </w:r>
      <w:proofErr w:type="spellEnd"/>
      <w:r>
        <w:t xml:space="preserve"> Database Scripts.</w:t>
      </w:r>
    </w:p>
    <w:p w14:paraId="1B5E8219" w14:textId="75F335C4" w:rsidR="003D2862" w:rsidRDefault="003D2862" w:rsidP="003D2862">
      <w:pPr>
        <w:pStyle w:val="cpBullet"/>
      </w:pPr>
      <w:r>
        <w:t xml:space="preserve">Look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cpADONET.sql</w:t>
      </w:r>
      <w:proofErr w:type="spellEnd"/>
      <w:r>
        <w:t>.</w:t>
      </w:r>
    </w:p>
    <w:p w14:paraId="0E62A13C" w14:textId="77777777" w:rsidR="003D2862" w:rsidRDefault="003D2862" w:rsidP="003D2862">
      <w:pPr>
        <w:pStyle w:val="cpBullet"/>
        <w:numPr>
          <w:ilvl w:val="0"/>
          <w:numId w:val="0"/>
        </w:numPr>
        <w:ind w:left="851" w:hanging="426"/>
      </w:pPr>
    </w:p>
    <w:p w14:paraId="7BA69C69" w14:textId="1B917292" w:rsidR="00AA0986" w:rsidRDefault="00AA0986" w:rsidP="00AA0986">
      <w:pPr>
        <w:pStyle w:val="cpParagraph"/>
      </w:pPr>
      <w:r>
        <w:t>This contains</w:t>
      </w:r>
      <w:r w:rsidR="00647F3F">
        <w:t>:</w:t>
      </w:r>
    </w:p>
    <w:p w14:paraId="5B0D8C89" w14:textId="2ABBBCB4" w:rsidR="00AA0986" w:rsidRDefault="00AA0986" w:rsidP="00AA0986">
      <w:pPr>
        <w:pStyle w:val="cpBullet"/>
        <w:rPr>
          <w:lang w:val="en-GB"/>
        </w:rPr>
      </w:pPr>
      <w:r w:rsidRPr="00647F3F">
        <w:rPr>
          <w:lang w:val="en-GB"/>
        </w:rPr>
        <w:t>2 tables.</w:t>
      </w:r>
    </w:p>
    <w:p w14:paraId="7F42FC16" w14:textId="1BC168AE" w:rsidR="00644507" w:rsidRDefault="00644507" w:rsidP="00644507">
      <w:pPr>
        <w:pStyle w:val="cpBullet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tblCPProduct</w:t>
      </w:r>
      <w:proofErr w:type="spellEnd"/>
      <w:r>
        <w:rPr>
          <w:lang w:val="en-GB"/>
        </w:rPr>
        <w:t>.</w:t>
      </w:r>
    </w:p>
    <w:p w14:paraId="00BA1C79" w14:textId="613A7C5A" w:rsidR="00644507" w:rsidRPr="00647F3F" w:rsidRDefault="00644507" w:rsidP="00644507">
      <w:pPr>
        <w:pStyle w:val="cpBullet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tblCPProductCategory</w:t>
      </w:r>
      <w:proofErr w:type="spellEnd"/>
      <w:r>
        <w:rPr>
          <w:lang w:val="en-GB"/>
        </w:rPr>
        <w:t>.</w:t>
      </w:r>
    </w:p>
    <w:p w14:paraId="24230B4E" w14:textId="13F8408E" w:rsidR="00AA0986" w:rsidRPr="00647F3F" w:rsidRDefault="00AA0986" w:rsidP="00AA0986">
      <w:pPr>
        <w:pStyle w:val="cpBullet"/>
        <w:rPr>
          <w:lang w:val="en-GB"/>
        </w:rPr>
      </w:pPr>
      <w:r w:rsidRPr="00647F3F">
        <w:rPr>
          <w:lang w:val="en-GB"/>
        </w:rPr>
        <w:t>1 relation between the 2 tables.</w:t>
      </w:r>
    </w:p>
    <w:p w14:paraId="56CAEB62" w14:textId="78D9D19F" w:rsidR="00AA0986" w:rsidRPr="00647F3F" w:rsidRDefault="00AA0986" w:rsidP="00AA0986">
      <w:pPr>
        <w:pStyle w:val="cpBullet"/>
        <w:rPr>
          <w:lang w:val="en-GB"/>
        </w:rPr>
      </w:pPr>
      <w:r w:rsidRPr="00647F3F">
        <w:rPr>
          <w:lang w:val="en-GB"/>
        </w:rPr>
        <w:t>And a bit of data in both tables.</w:t>
      </w:r>
    </w:p>
    <w:p w14:paraId="6F8C1D40" w14:textId="71B36E9A" w:rsidR="00AA0986" w:rsidRPr="00647F3F" w:rsidRDefault="00C077F1" w:rsidP="00AA0986">
      <w:pPr>
        <w:pStyle w:val="cpBullet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C19D72" wp14:editId="254F25E5">
                <wp:simplePos x="0" y="0"/>
                <wp:positionH relativeFrom="column">
                  <wp:posOffset>-5285105</wp:posOffset>
                </wp:positionH>
                <wp:positionV relativeFrom="paragraph">
                  <wp:posOffset>-3502660</wp:posOffset>
                </wp:positionV>
                <wp:extent cx="4939665" cy="3960495"/>
                <wp:effectExtent l="0" t="0" r="13335" b="2095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665" cy="3960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E68829" w14:textId="214FDC9E" w:rsidR="002E7D0E" w:rsidRDefault="00AA098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CF70B1" wp14:editId="0AB45DD9">
                                  <wp:extent cx="4684869" cy="3230880"/>
                                  <wp:effectExtent l="0" t="0" r="1905" b="762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08558" cy="32472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FE89F9" w14:textId="4767C5A4" w:rsidR="00B512B5" w:rsidRDefault="00B512B5" w:rsidP="00B06B9D">
                            <w:pPr>
                              <w:pStyle w:val="Caption"/>
                            </w:pPr>
                            <w:bookmarkStart w:id="0" w:name="DatabaseDiagram"/>
                            <w:proofErr w:type="spellStart"/>
                            <w:r>
                              <w:t>Figure</w:t>
                            </w:r>
                            <w:proofErr w:type="spellEnd"/>
                            <w:r w:rsidR="002971A8">
                              <w:t xml:space="preserve"> </w:t>
                            </w:r>
                            <w:r w:rsidR="00763ABF">
                              <w:fldChar w:fldCharType="begin"/>
                            </w:r>
                            <w:r w:rsidR="00763ABF">
                              <w:instrText xml:space="preserve"> SEQ Figure \* ARABIC </w:instrText>
                            </w:r>
                            <w:r w:rsidR="00763ABF">
                              <w:fldChar w:fldCharType="separate"/>
                            </w:r>
                            <w:r w:rsidR="00BA3BD2">
                              <w:rPr>
                                <w:noProof/>
                              </w:rPr>
                              <w:t>1</w:t>
                            </w:r>
                            <w:r w:rsidR="00763ABF">
                              <w:rPr>
                                <w:noProof/>
                              </w:rPr>
                              <w:fldChar w:fldCharType="end"/>
                            </w:r>
                            <w:bookmarkEnd w:id="0"/>
                            <w:r>
                              <w:t>:</w:t>
                            </w:r>
                            <w:r>
                              <w:tab/>
                            </w:r>
                            <w:r w:rsidR="00AA0986">
                              <w:t>Database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19D72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left:0;text-align:left;margin-left:-416.15pt;margin-top:-275.8pt;width:388.95pt;height:311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pzOAIAAH0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" fillcolor="white [3201]" strokeweight=".5pt">
                <v:textbox>
                  <w:txbxContent>
                    <w:p w14:paraId="79E68829" w14:textId="214FDC9E" w:rsidR="002E7D0E" w:rsidRDefault="00AA0986">
                      <w:r>
                        <w:rPr>
                          <w:noProof/>
                        </w:rPr>
                        <w:drawing>
                          <wp:inline distT="0" distB="0" distL="0" distR="0" wp14:anchorId="0FCF70B1" wp14:editId="0AB45DD9">
                            <wp:extent cx="4684869" cy="3230880"/>
                            <wp:effectExtent l="0" t="0" r="1905" b="762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08558" cy="32472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FE89F9" w14:textId="4767C5A4" w:rsidR="00B512B5" w:rsidRDefault="00B512B5" w:rsidP="00B06B9D">
                      <w:pPr>
                        <w:pStyle w:val="Caption"/>
                      </w:pPr>
                      <w:bookmarkStart w:id="1" w:name="DatabaseDiagram"/>
                      <w:proofErr w:type="spellStart"/>
                      <w:r>
                        <w:t>Figure</w:t>
                      </w:r>
                      <w:proofErr w:type="spellEnd"/>
                      <w:r w:rsidR="002971A8">
                        <w:t xml:space="preserve"> </w:t>
                      </w:r>
                      <w:r w:rsidR="00763ABF">
                        <w:fldChar w:fldCharType="begin"/>
                      </w:r>
                      <w:r w:rsidR="00763ABF">
                        <w:instrText xml:space="preserve"> SEQ Figure \* ARABIC </w:instrText>
                      </w:r>
                      <w:r w:rsidR="00763ABF">
                        <w:fldChar w:fldCharType="separate"/>
                      </w:r>
                      <w:r w:rsidR="00BA3BD2">
                        <w:rPr>
                          <w:noProof/>
                        </w:rPr>
                        <w:t>1</w:t>
                      </w:r>
                      <w:r w:rsidR="00763ABF">
                        <w:rPr>
                          <w:noProof/>
                        </w:rPr>
                        <w:fldChar w:fldCharType="end"/>
                      </w:r>
                      <w:bookmarkEnd w:id="1"/>
                      <w:r>
                        <w:t>:</w:t>
                      </w:r>
                      <w:r>
                        <w:tab/>
                      </w:r>
                      <w:r w:rsidR="00AA0986">
                        <w:t>Database Diagram</w:t>
                      </w:r>
                    </w:p>
                  </w:txbxContent>
                </v:textbox>
              </v:shape>
            </w:pict>
          </mc:Fallback>
        </mc:AlternateContent>
      </w:r>
      <w:r w:rsidR="00AA0986" w:rsidRPr="00647F3F">
        <w:rPr>
          <w:lang w:val="en-GB"/>
        </w:rPr>
        <w:t>The Database diagram can be created, but is also shown in picture beside. (</w:t>
      </w:r>
      <w:r w:rsidR="00AA0986" w:rsidRPr="00647F3F">
        <w:rPr>
          <w:rStyle w:val="cpReference"/>
          <w:lang w:val="en-GB"/>
        </w:rPr>
        <w:t xml:space="preserve">See </w:t>
      </w:r>
      <w:r w:rsidR="00AA0986" w:rsidRPr="00647F3F">
        <w:rPr>
          <w:rStyle w:val="cpReference"/>
          <w:lang w:val="en-GB"/>
        </w:rPr>
        <w:fldChar w:fldCharType="begin"/>
      </w:r>
      <w:r w:rsidR="00AA0986" w:rsidRPr="00647F3F">
        <w:rPr>
          <w:rStyle w:val="cpReference"/>
          <w:lang w:val="en-GB"/>
        </w:rPr>
        <w:instrText xml:space="preserve"> REF  DatabaseDiagram \h  \* MERGEFORMAT </w:instrText>
      </w:r>
      <w:r w:rsidR="00AA0986" w:rsidRPr="00647F3F">
        <w:rPr>
          <w:rStyle w:val="cpReference"/>
          <w:lang w:val="en-GB"/>
        </w:rPr>
      </w:r>
      <w:r w:rsidR="00AA0986" w:rsidRPr="00647F3F">
        <w:rPr>
          <w:rStyle w:val="cpReference"/>
          <w:lang w:val="en-GB"/>
        </w:rPr>
        <w:fldChar w:fldCharType="separate"/>
      </w:r>
      <w:r w:rsidR="00BA3BD2" w:rsidRPr="00BA3BD2">
        <w:rPr>
          <w:rStyle w:val="cpReference"/>
          <w:lang w:val="en-GB"/>
        </w:rPr>
        <w:t>Figure 1</w:t>
      </w:r>
      <w:r w:rsidR="00AA0986" w:rsidRPr="00647F3F">
        <w:rPr>
          <w:rStyle w:val="cpReference"/>
          <w:lang w:val="en-GB"/>
        </w:rPr>
        <w:fldChar w:fldCharType="end"/>
      </w:r>
      <w:r w:rsidR="00AA0986" w:rsidRPr="00647F3F">
        <w:rPr>
          <w:lang w:val="en-GB"/>
        </w:rPr>
        <w:t>)</w:t>
      </w:r>
    </w:p>
    <w:p w14:paraId="10073348" w14:textId="6B75E725" w:rsidR="00644507" w:rsidRDefault="00644507">
      <w:pPr>
        <w:rPr>
          <w:lang w:val="en-GB"/>
        </w:rPr>
      </w:pPr>
      <w:r w:rsidRPr="00C077F1">
        <w:rPr>
          <w:lang w:val="en-GB"/>
        </w:rPr>
        <w:br w:type="page"/>
      </w:r>
    </w:p>
    <w:p w14:paraId="6D4BEC51" w14:textId="7D21C23C" w:rsidR="00316F92" w:rsidRDefault="003A03E0" w:rsidP="00316F92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D6455A" wp14:editId="404BBF9F">
                <wp:simplePos x="0" y="0"/>
                <wp:positionH relativeFrom="column">
                  <wp:posOffset>-5289304</wp:posOffset>
                </wp:positionH>
                <wp:positionV relativeFrom="paragraph">
                  <wp:posOffset>123773</wp:posOffset>
                </wp:positionV>
                <wp:extent cx="4939665" cy="3963644"/>
                <wp:effectExtent l="0" t="0" r="13335" b="1841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665" cy="39636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6873D3" w14:textId="09B168D3" w:rsidR="003A03E0" w:rsidRDefault="00EF758D" w:rsidP="003A03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854F42" wp14:editId="79D7934E">
                                  <wp:extent cx="4181859" cy="2075129"/>
                                  <wp:effectExtent l="0" t="0" r="0" b="1905"/>
                                  <wp:docPr id="17" name="Picture 17" descr="See the source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See the source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03912" cy="20860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0F193A" w14:textId="0B8CE25F" w:rsidR="0056516A" w:rsidRDefault="0056516A" w:rsidP="003A03E0"/>
                          <w:p w14:paraId="36D4FAEE" w14:textId="5D1D2827" w:rsidR="0056516A" w:rsidRDefault="0056516A" w:rsidP="003A03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9A57E7" wp14:editId="5384248F">
                                  <wp:extent cx="4750435" cy="1323340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Picture 14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50435" cy="1323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302BB6" w14:textId="66A0718D" w:rsidR="003A03E0" w:rsidRPr="00C077F1" w:rsidRDefault="003A03E0" w:rsidP="003A03E0">
                            <w:pPr>
                              <w:pStyle w:val="Caption"/>
                              <w:rPr>
                                <w:lang w:val="en-GB"/>
                              </w:rPr>
                            </w:pPr>
                            <w:bookmarkStart w:id="2" w:name="ModelViewAndViewModel"/>
                            <w:r w:rsidRPr="00C077F1">
                              <w:rPr>
                                <w:lang w:val="en-GB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C077F1">
                              <w:rPr>
                                <w:lang w:val="en-GB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A3BD2">
                              <w:rPr>
                                <w:noProof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bookmarkEnd w:id="2"/>
                            <w:r w:rsidRPr="00C077F1">
                              <w:rPr>
                                <w:lang w:val="en-GB"/>
                              </w:rPr>
                              <w:t>:</w:t>
                            </w:r>
                            <w:r w:rsidRPr="00C077F1">
                              <w:rPr>
                                <w:lang w:val="en-GB"/>
                              </w:rPr>
                              <w:tab/>
                            </w:r>
                            <w:r>
                              <w:rPr>
                                <w:lang w:val="en-GB"/>
                              </w:rPr>
                              <w:t xml:space="preserve">Model View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ViewModel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6455A" id="Text Box 10" o:spid="_x0000_s1027" type="#_x0000_t202" style="position:absolute;left:0;text-align:left;margin-left:-416.5pt;margin-top:9.75pt;width:388.95pt;height:312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" fillcolor="white [3201]" strokeweight=".5pt">
                <v:textbox>
                  <w:txbxContent>
                    <w:p w14:paraId="286873D3" w14:textId="09B168D3" w:rsidR="003A03E0" w:rsidRDefault="00EF758D" w:rsidP="003A03E0">
                      <w:r>
                        <w:rPr>
                          <w:noProof/>
                        </w:rPr>
                        <w:drawing>
                          <wp:inline distT="0" distB="0" distL="0" distR="0" wp14:anchorId="65854F42" wp14:editId="79D7934E">
                            <wp:extent cx="4181859" cy="2075129"/>
                            <wp:effectExtent l="0" t="0" r="0" b="1905"/>
                            <wp:docPr id="17" name="Picture 17" descr="See the source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See the source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03912" cy="20860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0F193A" w14:textId="0B8CE25F" w:rsidR="0056516A" w:rsidRDefault="0056516A" w:rsidP="003A03E0"/>
                    <w:p w14:paraId="36D4FAEE" w14:textId="5D1D2827" w:rsidR="0056516A" w:rsidRDefault="0056516A" w:rsidP="003A03E0">
                      <w:r>
                        <w:rPr>
                          <w:noProof/>
                        </w:rPr>
                        <w:drawing>
                          <wp:inline distT="0" distB="0" distL="0" distR="0" wp14:anchorId="429A57E7" wp14:editId="5384248F">
                            <wp:extent cx="4750435" cy="1323340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Picture 14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50435" cy="1323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302BB6" w14:textId="66A0718D" w:rsidR="003A03E0" w:rsidRPr="00C077F1" w:rsidRDefault="003A03E0" w:rsidP="003A03E0">
                      <w:pPr>
                        <w:pStyle w:val="Caption"/>
                        <w:rPr>
                          <w:lang w:val="en-GB"/>
                        </w:rPr>
                      </w:pPr>
                      <w:bookmarkStart w:id="3" w:name="ModelViewAndViewModel"/>
                      <w:r w:rsidRPr="00C077F1">
                        <w:rPr>
                          <w:lang w:val="en-GB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C077F1">
                        <w:rPr>
                          <w:lang w:val="en-GB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A3BD2">
                        <w:rPr>
                          <w:noProof/>
                          <w:lang w:val="en-GB"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bookmarkEnd w:id="3"/>
                      <w:r w:rsidRPr="00C077F1">
                        <w:rPr>
                          <w:lang w:val="en-GB"/>
                        </w:rPr>
                        <w:t>:</w:t>
                      </w:r>
                      <w:r w:rsidRPr="00C077F1">
                        <w:rPr>
                          <w:lang w:val="en-GB"/>
                        </w:rPr>
                        <w:tab/>
                      </w:r>
                      <w:r>
                        <w:rPr>
                          <w:lang w:val="en-GB"/>
                        </w:rPr>
                        <w:t xml:space="preserve">Model View </w:t>
                      </w:r>
                      <w:proofErr w:type="spellStart"/>
                      <w:r>
                        <w:rPr>
                          <w:lang w:val="en-GB"/>
                        </w:rPr>
                        <w:t>ViewModel</w:t>
                      </w:r>
                      <w:proofErr w:type="spellEnd"/>
                      <w:r>
                        <w:rPr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16F92">
        <w:t>What is Model-View-</w:t>
      </w:r>
      <w:proofErr w:type="spellStart"/>
      <w:r w:rsidR="00316F92">
        <w:t>ViewModel</w:t>
      </w:r>
      <w:proofErr w:type="spellEnd"/>
      <w:r w:rsidR="00316F92">
        <w:t xml:space="preserve"> (MVVM)?</w:t>
      </w:r>
    </w:p>
    <w:p w14:paraId="1E5EB673" w14:textId="10A613FE" w:rsidR="00316F92" w:rsidRDefault="00316F92" w:rsidP="00316F92">
      <w:pPr>
        <w:pStyle w:val="cpParagraph"/>
      </w:pPr>
      <w:r>
        <w:t>MVVM is a design pattern. A way of working for modern User Interface applications.</w:t>
      </w:r>
    </w:p>
    <w:p w14:paraId="5B3C1BFF" w14:textId="6E3A46E5" w:rsidR="00316F92" w:rsidRDefault="00316F92" w:rsidP="00316F92">
      <w:pPr>
        <w:pStyle w:val="cpParagraph"/>
      </w:pPr>
      <w:r>
        <w:t>It is based on MVC (Model View Controller) and MVP (Model View Presenter).</w:t>
      </w:r>
    </w:p>
    <w:p w14:paraId="592050F2" w14:textId="42DDE83F" w:rsidR="00316F92" w:rsidRDefault="00316F92" w:rsidP="00316F92">
      <w:pPr>
        <w:pStyle w:val="cpParagraph"/>
      </w:pPr>
      <w:r>
        <w:t>The main goal of this design pattern is to separate the state and behaviour in the software application.</w:t>
      </w:r>
    </w:p>
    <w:p w14:paraId="40D98852" w14:textId="1B073648" w:rsidR="00316F92" w:rsidRDefault="003001A7" w:rsidP="003001A7">
      <w:pPr>
        <w:pStyle w:val="Heading3"/>
      </w:pPr>
      <w:r>
        <w:t>Model</w:t>
      </w:r>
      <w:r w:rsidR="00EF758D">
        <w:t xml:space="preserve"> (Business Logic)</w:t>
      </w:r>
    </w:p>
    <w:p w14:paraId="00089992" w14:textId="521C3FB9" w:rsidR="003001A7" w:rsidRPr="00016E44" w:rsidRDefault="0000099E" w:rsidP="003001A7">
      <w:pPr>
        <w:pStyle w:val="cpBullet"/>
        <w:rPr>
          <w:lang w:val="en-GB"/>
        </w:rPr>
      </w:pPr>
      <w:r w:rsidRPr="00016E44">
        <w:rPr>
          <w:lang w:val="en-GB"/>
        </w:rPr>
        <w:t>Manage the application data</w:t>
      </w:r>
      <w:r w:rsidR="00A3560B" w:rsidRPr="00016E44">
        <w:rPr>
          <w:lang w:val="en-GB"/>
        </w:rPr>
        <w:t>.</w:t>
      </w:r>
    </w:p>
    <w:p w14:paraId="172CF4B0" w14:textId="20C58C01" w:rsidR="0000099E" w:rsidRPr="00016E44" w:rsidRDefault="0000099E" w:rsidP="003001A7">
      <w:pPr>
        <w:pStyle w:val="cpBullet"/>
        <w:rPr>
          <w:lang w:val="en-GB"/>
        </w:rPr>
      </w:pPr>
      <w:r w:rsidRPr="00016E44">
        <w:rPr>
          <w:lang w:val="en-GB"/>
        </w:rPr>
        <w:t>Manage the state of information</w:t>
      </w:r>
      <w:r w:rsidR="00A3560B" w:rsidRPr="00016E44">
        <w:rPr>
          <w:lang w:val="en-GB"/>
        </w:rPr>
        <w:t>.</w:t>
      </w:r>
    </w:p>
    <w:p w14:paraId="46962DC2" w14:textId="5598B623" w:rsidR="0000099E" w:rsidRDefault="0000099E" w:rsidP="003001A7">
      <w:pPr>
        <w:pStyle w:val="cpBullet"/>
        <w:rPr>
          <w:lang w:val="en-GB"/>
        </w:rPr>
      </w:pPr>
      <w:r>
        <w:rPr>
          <w:lang w:val="en-GB"/>
        </w:rPr>
        <w:t>Can be a Data Access Layer as ADO.NET or Entity Framework)</w:t>
      </w:r>
      <w:r w:rsidR="00A3560B">
        <w:rPr>
          <w:lang w:val="en-GB"/>
        </w:rPr>
        <w:t>.</w:t>
      </w:r>
    </w:p>
    <w:p w14:paraId="2F480636" w14:textId="79231470" w:rsidR="0000099E" w:rsidRDefault="0000099E" w:rsidP="0000099E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51D41030" w14:textId="269FA7C8" w:rsidR="0000099E" w:rsidRDefault="0000099E" w:rsidP="0000099E">
      <w:pPr>
        <w:pStyle w:val="Heading3"/>
        <w:rPr>
          <w:lang w:val="en-GB"/>
        </w:rPr>
      </w:pPr>
      <w:r>
        <w:rPr>
          <w:lang w:val="en-GB"/>
        </w:rPr>
        <w:t>View</w:t>
      </w:r>
      <w:r w:rsidR="00EF758D">
        <w:rPr>
          <w:lang w:val="en-GB"/>
        </w:rPr>
        <w:t xml:space="preserve"> (User Interface Logic)</w:t>
      </w:r>
    </w:p>
    <w:p w14:paraId="466CD437" w14:textId="54817ADC" w:rsidR="0000099E" w:rsidRDefault="00A3560B" w:rsidP="0000099E">
      <w:pPr>
        <w:pStyle w:val="cpBullet"/>
        <w:rPr>
          <w:lang w:val="en-GB"/>
        </w:rPr>
      </w:pPr>
      <w:r>
        <w:rPr>
          <w:lang w:val="en-GB"/>
        </w:rPr>
        <w:t>How is it shown on the screen?</w:t>
      </w:r>
    </w:p>
    <w:p w14:paraId="607DB53E" w14:textId="0A5DA6BF" w:rsidR="00A3560B" w:rsidRDefault="00A3560B" w:rsidP="0000099E">
      <w:pPr>
        <w:pStyle w:val="cpBullet"/>
        <w:rPr>
          <w:lang w:val="en-GB"/>
        </w:rPr>
      </w:pPr>
      <w:r>
        <w:rPr>
          <w:lang w:val="en-GB"/>
        </w:rPr>
        <w:t>User Interface elements.</w:t>
      </w:r>
    </w:p>
    <w:p w14:paraId="45D2A92E" w14:textId="57C6A95E" w:rsidR="00A3560B" w:rsidRDefault="00A3560B" w:rsidP="00A3560B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Windows, Forms, Controls, Fields, Buttons, …</w:t>
      </w:r>
    </w:p>
    <w:p w14:paraId="7B5C701C" w14:textId="0BB07CBE" w:rsidR="00A3560B" w:rsidRDefault="00A3560B" w:rsidP="00A3560B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0CAE2938" w14:textId="02181E2D" w:rsidR="00A3560B" w:rsidRDefault="00A3560B" w:rsidP="00A3560B">
      <w:pPr>
        <w:pStyle w:val="Heading3"/>
        <w:rPr>
          <w:lang w:val="en-GB"/>
        </w:rPr>
      </w:pPr>
      <w:proofErr w:type="spellStart"/>
      <w:r>
        <w:rPr>
          <w:lang w:val="en-GB"/>
        </w:rPr>
        <w:t>ViewModel</w:t>
      </w:r>
      <w:proofErr w:type="spellEnd"/>
      <w:r w:rsidR="00EF758D">
        <w:rPr>
          <w:lang w:val="en-GB"/>
        </w:rPr>
        <w:t xml:space="preserve"> (Presentation Logic)</w:t>
      </w:r>
    </w:p>
    <w:p w14:paraId="78988E4C" w14:textId="04177CA7" w:rsidR="00A3560B" w:rsidRDefault="00A3560B" w:rsidP="00A3560B">
      <w:pPr>
        <w:pStyle w:val="cpBullet"/>
        <w:rPr>
          <w:lang w:val="en-GB"/>
        </w:rPr>
      </w:pPr>
      <w:r w:rsidRPr="00A3560B">
        <w:rPr>
          <w:lang w:val="en-GB"/>
        </w:rPr>
        <w:t xml:space="preserve">The interaction between the </w:t>
      </w:r>
      <w:r>
        <w:rPr>
          <w:lang w:val="en-GB"/>
        </w:rPr>
        <w:t>View and the Model.</w:t>
      </w:r>
    </w:p>
    <w:p w14:paraId="6367BE4F" w14:textId="77777777" w:rsidR="003954AD" w:rsidRDefault="00A3560B" w:rsidP="003954AD">
      <w:pPr>
        <w:pStyle w:val="cpBullet"/>
        <w:rPr>
          <w:lang w:val="en-GB"/>
        </w:rPr>
      </w:pPr>
      <w:r>
        <w:rPr>
          <w:lang w:val="en-GB"/>
        </w:rPr>
        <w:t xml:space="preserve">Data binding and data </w:t>
      </w:r>
      <w:r w:rsidR="00016E44">
        <w:rPr>
          <w:lang w:val="en-GB"/>
        </w:rPr>
        <w:t>conversion</w:t>
      </w:r>
      <w:r>
        <w:rPr>
          <w:lang w:val="en-GB"/>
        </w:rPr>
        <w:t xml:space="preserve"> </w:t>
      </w:r>
      <w:r w:rsidR="003954AD">
        <w:rPr>
          <w:lang w:val="en-GB"/>
        </w:rPr>
        <w:t>are triggered in the View.</w:t>
      </w:r>
    </w:p>
    <w:p w14:paraId="1C1F5F5E" w14:textId="7C690167" w:rsidR="00A3560B" w:rsidRPr="003954AD" w:rsidRDefault="00A3560B" w:rsidP="003954AD">
      <w:pPr>
        <w:pStyle w:val="cpBullet"/>
        <w:rPr>
          <w:lang w:val="en-GB"/>
        </w:rPr>
      </w:pPr>
      <w:r w:rsidRPr="003954AD">
        <w:rPr>
          <w:lang w:val="en-GB"/>
        </w:rPr>
        <w:t>Commands are used to bind to the Views.</w:t>
      </w:r>
    </w:p>
    <w:p w14:paraId="35982311" w14:textId="5A2EE40D" w:rsidR="003954AD" w:rsidRDefault="00AA6BD8" w:rsidP="003954AD">
      <w:pPr>
        <w:pStyle w:val="cpBullet"/>
        <w:rPr>
          <w:lang w:val="en-GB"/>
        </w:rPr>
      </w:pPr>
      <w:r>
        <w:rPr>
          <w:lang w:val="en-GB"/>
        </w:rPr>
        <w:t>The Model handles events.</w:t>
      </w:r>
    </w:p>
    <w:p w14:paraId="159C9224" w14:textId="411D4B6F" w:rsidR="00AA6BD8" w:rsidRPr="00A3560B" w:rsidRDefault="00AA6BD8" w:rsidP="003954AD">
      <w:pPr>
        <w:pStyle w:val="cpBullet"/>
        <w:rPr>
          <w:lang w:val="en-GB"/>
        </w:rPr>
      </w:pPr>
      <w:r>
        <w:rPr>
          <w:lang w:val="en-GB"/>
        </w:rPr>
        <w:t xml:space="preserve">The </w:t>
      </w:r>
      <w:proofErr w:type="spellStart"/>
      <w:r>
        <w:rPr>
          <w:lang w:val="en-GB"/>
        </w:rPr>
        <w:t>ViewModel</w:t>
      </w:r>
      <w:proofErr w:type="spellEnd"/>
      <w:r>
        <w:rPr>
          <w:lang w:val="en-GB"/>
        </w:rPr>
        <w:t xml:space="preserve"> calls methods.</w:t>
      </w:r>
    </w:p>
    <w:p w14:paraId="28A9E70E" w14:textId="77777777" w:rsidR="00316F92" w:rsidRPr="00316F92" w:rsidRDefault="00316F92" w:rsidP="00316F92">
      <w:pPr>
        <w:pStyle w:val="cpParagraph"/>
      </w:pPr>
    </w:p>
    <w:p w14:paraId="253165F0" w14:textId="73206673" w:rsidR="00316F92" w:rsidRDefault="00316F92">
      <w:pPr>
        <w:rPr>
          <w:lang w:val="en-GB"/>
        </w:rPr>
      </w:pPr>
      <w:r>
        <w:rPr>
          <w:lang w:val="en-GB"/>
        </w:rPr>
        <w:br w:type="page"/>
      </w:r>
    </w:p>
    <w:p w14:paraId="25F89144" w14:textId="2D7BAD10" w:rsidR="0095061B" w:rsidRDefault="00C077F1" w:rsidP="009D712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E03A29" wp14:editId="7039A193">
                <wp:simplePos x="0" y="0"/>
                <wp:positionH relativeFrom="column">
                  <wp:posOffset>-5231765</wp:posOffset>
                </wp:positionH>
                <wp:positionV relativeFrom="paragraph">
                  <wp:posOffset>144146</wp:posOffset>
                </wp:positionV>
                <wp:extent cx="4939665" cy="2400300"/>
                <wp:effectExtent l="0" t="0" r="1333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665" cy="2400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900EAD" w14:textId="77E259E3" w:rsidR="00C077F1" w:rsidRDefault="00C077F1" w:rsidP="00C077F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9F576B" wp14:editId="1FD36370">
                                  <wp:extent cx="4750435" cy="204724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50435" cy="2047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8FF2F2" w14:textId="1D10948B" w:rsidR="00C077F1" w:rsidRPr="00C077F1" w:rsidRDefault="00C077F1" w:rsidP="00C077F1">
                            <w:pPr>
                              <w:pStyle w:val="Caption"/>
                              <w:rPr>
                                <w:lang w:val="en-GB"/>
                              </w:rPr>
                            </w:pPr>
                            <w:bookmarkStart w:id="4" w:name="ApplicationAndStructure"/>
                            <w:r w:rsidRPr="00C077F1">
                              <w:rPr>
                                <w:lang w:val="en-GB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C077F1">
                              <w:rPr>
                                <w:lang w:val="en-GB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A3BD2">
                              <w:rPr>
                                <w:noProof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bookmarkEnd w:id="4"/>
                            <w:r w:rsidRPr="00C077F1">
                              <w:rPr>
                                <w:lang w:val="en-GB"/>
                              </w:rPr>
                              <w:t>:</w:t>
                            </w:r>
                            <w:r w:rsidRPr="00C077F1">
                              <w:rPr>
                                <w:lang w:val="en-GB"/>
                              </w:rPr>
                              <w:tab/>
                              <w:t>The structure and the a</w:t>
                            </w:r>
                            <w:r>
                              <w:rPr>
                                <w:lang w:val="en-GB"/>
                              </w:rPr>
                              <w:t>pplication.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03A29" id="Text Box 3" o:spid="_x0000_s1028" type="#_x0000_t202" style="position:absolute;left:0;text-align:left;margin-left:-411.95pt;margin-top:11.35pt;width:388.95pt;height:18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" fillcolor="white [3201]" strokeweight=".5pt">
                <v:textbox>
                  <w:txbxContent>
                    <w:p w14:paraId="4E900EAD" w14:textId="77E259E3" w:rsidR="00C077F1" w:rsidRDefault="00C077F1" w:rsidP="00C077F1">
                      <w:r>
                        <w:rPr>
                          <w:noProof/>
                        </w:rPr>
                        <w:drawing>
                          <wp:inline distT="0" distB="0" distL="0" distR="0" wp14:anchorId="419F576B" wp14:editId="1FD36370">
                            <wp:extent cx="4750435" cy="2047240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50435" cy="2047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78FF2F2" w14:textId="1D10948B" w:rsidR="00C077F1" w:rsidRPr="00C077F1" w:rsidRDefault="00C077F1" w:rsidP="00C077F1">
                      <w:pPr>
                        <w:pStyle w:val="Caption"/>
                        <w:rPr>
                          <w:lang w:val="en-GB"/>
                        </w:rPr>
                      </w:pPr>
                      <w:bookmarkStart w:id="5" w:name="ApplicationAndStructure"/>
                      <w:r w:rsidRPr="00C077F1">
                        <w:rPr>
                          <w:lang w:val="en-GB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C077F1">
                        <w:rPr>
                          <w:lang w:val="en-GB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A3BD2">
                        <w:rPr>
                          <w:noProof/>
                          <w:lang w:val="en-GB"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bookmarkEnd w:id="5"/>
                      <w:r w:rsidRPr="00C077F1">
                        <w:rPr>
                          <w:lang w:val="en-GB"/>
                        </w:rPr>
                        <w:t>:</w:t>
                      </w:r>
                      <w:r w:rsidRPr="00C077F1">
                        <w:rPr>
                          <w:lang w:val="en-GB"/>
                        </w:rPr>
                        <w:tab/>
                        <w:t>The structure and the a</w:t>
                      </w:r>
                      <w:r>
                        <w:rPr>
                          <w:lang w:val="en-GB"/>
                        </w:rPr>
                        <w:t>pplication.</w:t>
                      </w:r>
                    </w:p>
                  </w:txbxContent>
                </v:textbox>
              </v:shape>
            </w:pict>
          </mc:Fallback>
        </mc:AlternateContent>
      </w:r>
      <w:r w:rsidR="0095061B" w:rsidRPr="002A6A68">
        <w:t>Exercise</w:t>
      </w:r>
      <w:r w:rsidR="002971A8">
        <w:t xml:space="preserve"> </w:t>
      </w:r>
      <w:r w:rsidR="0095061B" w:rsidRPr="002A6A68">
        <w:t>1:</w:t>
      </w:r>
      <w:r w:rsidR="002971A8">
        <w:t xml:space="preserve"> </w:t>
      </w:r>
      <w:r w:rsidR="00644507">
        <w:t>Create a WPF MVVM project from scratch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760499" w:rsidRPr="00CA18A8" w14:paraId="38E481C7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8450A19" w14:textId="77777777" w:rsidR="00760499" w:rsidRPr="00760499" w:rsidRDefault="00760499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BA15FC9" w14:textId="77777777" w:rsidR="00760499" w:rsidRPr="00760499" w:rsidRDefault="00760499">
            <w:pPr>
              <w:pStyle w:val="cpSmallTip"/>
              <w:rPr>
                <w:lang w:val="en-GB"/>
              </w:rPr>
            </w:pPr>
          </w:p>
        </w:tc>
      </w:tr>
      <w:tr w:rsidR="00760499" w:rsidRPr="00CA18A8" w14:paraId="5E4846EA" w14:textId="77777777">
        <w:tc>
          <w:tcPr>
            <w:tcW w:w="1843" w:type="dxa"/>
            <w:tcBorders>
              <w:bottom w:val="nil"/>
            </w:tcBorders>
          </w:tcPr>
          <w:p w14:paraId="31538E61" w14:textId="77777777" w:rsidR="00760499" w:rsidRDefault="00760499">
            <w:pPr>
              <w:pStyle w:val="cpTip"/>
            </w:pPr>
            <w:r>
              <w:object w:dxaOrig="1995" w:dyaOrig="1530" w14:anchorId="41D6CB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15pt;height:59.4pt" o:ole="" fillcolor="window">
                  <v:imagedata r:id="rId13" o:title=""/>
                </v:shape>
                <o:OLEObject Type="Embed" ProgID="PBrush" ShapeID="_x0000_i1025" DrawAspect="Content" ObjectID="_1742141665" r:id="rId1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E8AF8CE" w14:textId="659485FB" w:rsidR="00760499" w:rsidRDefault="0064450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end goal is a working application, with a connection to the database.</w:t>
            </w:r>
          </w:p>
          <w:p w14:paraId="1342F9A0" w14:textId="77777777" w:rsidR="00760499" w:rsidRDefault="00644507" w:rsidP="0064450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We build up slowly.</w:t>
            </w:r>
          </w:p>
          <w:p w14:paraId="6D89E5F8" w14:textId="187849EA" w:rsidR="00644507" w:rsidRPr="00760499" w:rsidRDefault="00644507" w:rsidP="0064450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goal is to explain the process to getting there.</w:t>
            </w:r>
          </w:p>
        </w:tc>
      </w:tr>
      <w:tr w:rsidR="00760499" w:rsidRPr="00CA18A8" w14:paraId="71BF96D2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15D56789" w14:textId="77777777" w:rsidR="00760499" w:rsidRPr="00760499" w:rsidRDefault="00760499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6F1B528" w14:textId="77777777" w:rsidR="00760499" w:rsidRPr="00760499" w:rsidRDefault="00760499">
            <w:pPr>
              <w:pStyle w:val="cpSmallTip"/>
              <w:rPr>
                <w:lang w:val="en-GB"/>
              </w:rPr>
            </w:pPr>
          </w:p>
        </w:tc>
      </w:tr>
    </w:tbl>
    <w:p w14:paraId="4BE9B42C" w14:textId="3CB6021B" w:rsidR="0095061B" w:rsidRDefault="0095061B" w:rsidP="00543A28">
      <w:pPr>
        <w:pStyle w:val="Heading3"/>
        <w:rPr>
          <w:lang w:val="en-GB"/>
        </w:rPr>
      </w:pPr>
      <w:r w:rsidRPr="006B7507">
        <w:rPr>
          <w:lang w:val="en-GB"/>
        </w:rPr>
        <w:t>Task</w:t>
      </w:r>
      <w:r w:rsidR="002971A8">
        <w:rPr>
          <w:lang w:val="en-GB"/>
        </w:rPr>
        <w:t xml:space="preserve"> </w:t>
      </w:r>
      <w:r w:rsidRPr="006B7507">
        <w:rPr>
          <w:lang w:val="en-GB"/>
        </w:rPr>
        <w:t>1:</w:t>
      </w:r>
      <w:r w:rsidR="002971A8">
        <w:rPr>
          <w:lang w:val="en-GB"/>
        </w:rPr>
        <w:t xml:space="preserve"> </w:t>
      </w:r>
      <w:r w:rsidR="00644507">
        <w:rPr>
          <w:lang w:val="en-GB"/>
        </w:rPr>
        <w:t>Making the structure</w:t>
      </w:r>
    </w:p>
    <w:p w14:paraId="3EE85306" w14:textId="46434607" w:rsidR="00D80A29" w:rsidRDefault="00D80A29" w:rsidP="00191985">
      <w:pPr>
        <w:pStyle w:val="cpStep"/>
        <w:tabs>
          <w:tab w:val="clear" w:pos="1134"/>
        </w:tabs>
        <w:rPr>
          <w:lang w:val="en-GB"/>
        </w:rPr>
      </w:pPr>
      <w:r w:rsidRPr="00D80A29">
        <w:rPr>
          <w:lang w:val="en-GB"/>
        </w:rPr>
        <w:t>Create a new WPF Application (</w:t>
      </w:r>
      <w:r>
        <w:rPr>
          <w:lang w:val="en-GB"/>
        </w:rPr>
        <w:t>.Net Framework or .Net Core)</w:t>
      </w:r>
      <w:r w:rsidR="00191985">
        <w:rPr>
          <w:lang w:val="en-GB"/>
        </w:rPr>
        <w:t>. Give your solution and your project a good name.</w:t>
      </w:r>
      <w:r w:rsidR="00EF6952">
        <w:rPr>
          <w:lang w:val="en-GB"/>
        </w:rPr>
        <w:t xml:space="preserve"> We will show product categories and the products inside it.</w:t>
      </w:r>
    </w:p>
    <w:p w14:paraId="6DA67357" w14:textId="77777777" w:rsidR="00191985" w:rsidRDefault="00191985" w:rsidP="00191985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Create folder “Models” in the project.</w:t>
      </w:r>
    </w:p>
    <w:p w14:paraId="25A3B1F0" w14:textId="3A2AA339" w:rsidR="00191985" w:rsidRDefault="00191985" w:rsidP="00191985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Create folder “Views” in the project.</w:t>
      </w:r>
    </w:p>
    <w:p w14:paraId="13EE1C3B" w14:textId="6BEFFA23" w:rsidR="00191985" w:rsidRDefault="00191985" w:rsidP="00191985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Create folder “</w:t>
      </w:r>
      <w:proofErr w:type="spellStart"/>
      <w:r>
        <w:rPr>
          <w:lang w:val="en-GB"/>
        </w:rPr>
        <w:t>ViewModels</w:t>
      </w:r>
      <w:proofErr w:type="spellEnd"/>
      <w:r>
        <w:rPr>
          <w:lang w:val="en-GB"/>
        </w:rPr>
        <w:t>” in the project.</w:t>
      </w:r>
    </w:p>
    <w:p w14:paraId="705BF890" w14:textId="150C3A01" w:rsidR="007C2B89" w:rsidRDefault="007C2B89" w:rsidP="00191985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Create folder “Utilities” in the project.</w:t>
      </w:r>
    </w:p>
    <w:p w14:paraId="7544928B" w14:textId="26789DC0" w:rsidR="00191985" w:rsidRDefault="00191985" w:rsidP="00191985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Rename you start-up window “</w:t>
      </w:r>
      <w:proofErr w:type="spellStart"/>
      <w:r>
        <w:rPr>
          <w:lang w:val="en-GB"/>
        </w:rPr>
        <w:t>MainWindow</w:t>
      </w:r>
      <w:proofErr w:type="spellEnd"/>
      <w:r>
        <w:rPr>
          <w:lang w:val="en-GB"/>
        </w:rPr>
        <w:t>”, into a more meaningful name.</w:t>
      </w:r>
    </w:p>
    <w:p w14:paraId="60B60D8C" w14:textId="710BC557" w:rsidR="00191985" w:rsidRDefault="00191985" w:rsidP="00191985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Move that file towards the folder “Views”.</w:t>
      </w:r>
    </w:p>
    <w:p w14:paraId="70B6FA3A" w14:textId="109751CB" w:rsidR="00191985" w:rsidRDefault="00191985" w:rsidP="00191985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 xml:space="preserve">Change the </w:t>
      </w:r>
      <w:proofErr w:type="spellStart"/>
      <w:r>
        <w:rPr>
          <w:lang w:val="en-GB"/>
        </w:rPr>
        <w:t>StartupUri</w:t>
      </w:r>
      <w:proofErr w:type="spellEnd"/>
      <w:r>
        <w:rPr>
          <w:lang w:val="en-GB"/>
        </w:rPr>
        <w:t xml:space="preserve"> in the file “</w:t>
      </w:r>
      <w:proofErr w:type="spellStart"/>
      <w:r>
        <w:rPr>
          <w:lang w:val="en-GB"/>
        </w:rPr>
        <w:t>App.xaml</w:t>
      </w:r>
      <w:proofErr w:type="spellEnd"/>
      <w:r>
        <w:rPr>
          <w:lang w:val="en-GB"/>
        </w:rPr>
        <w:t>” to the correct path and window.</w:t>
      </w:r>
      <w:r w:rsidR="0040003D">
        <w:rPr>
          <w:lang w:val="en-GB"/>
        </w:rPr>
        <w:t xml:space="preserve"> “Views/</w:t>
      </w:r>
      <w:proofErr w:type="spellStart"/>
      <w:r w:rsidR="0040003D">
        <w:rPr>
          <w:lang w:val="en-GB"/>
        </w:rPr>
        <w:t>YourStartupScreen.xaml</w:t>
      </w:r>
      <w:proofErr w:type="spellEnd"/>
      <w:r w:rsidR="0040003D">
        <w:rPr>
          <w:lang w:val="en-GB"/>
        </w:rPr>
        <w:t>”.</w:t>
      </w:r>
    </w:p>
    <w:p w14:paraId="4C1E3C96" w14:textId="5ED11464" w:rsidR="0040003D" w:rsidRDefault="0040003D" w:rsidP="00191985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Rename your classes</w:t>
      </w:r>
      <w:r w:rsidR="00173281">
        <w:rPr>
          <w:lang w:val="en-GB"/>
        </w:rPr>
        <w:t>, constructors</w:t>
      </w:r>
      <w:r>
        <w:rPr>
          <w:lang w:val="en-GB"/>
        </w:rPr>
        <w:t xml:space="preserve"> so that automatic code is generated in a correct way.</w:t>
      </w:r>
    </w:p>
    <w:p w14:paraId="16082961" w14:textId="15EB2A62" w:rsidR="002C06E9" w:rsidRDefault="002C06E9" w:rsidP="00191985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Give your screen a good title.</w:t>
      </w:r>
    </w:p>
    <w:p w14:paraId="1C2954A3" w14:textId="405956D3" w:rsidR="007C2B89" w:rsidRDefault="007C2B89" w:rsidP="00191985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 xml:space="preserve">You will have something like </w:t>
      </w:r>
      <w:r w:rsidR="00C077F1">
        <w:rPr>
          <w:lang w:val="en-GB"/>
        </w:rPr>
        <w:t xml:space="preserve">beside </w:t>
      </w:r>
      <w:r w:rsidR="00C077F1" w:rsidRPr="00647F3F">
        <w:rPr>
          <w:lang w:val="en-GB"/>
        </w:rPr>
        <w:t>(</w:t>
      </w:r>
      <w:r w:rsidR="00C077F1" w:rsidRPr="002C06E9">
        <w:rPr>
          <w:rStyle w:val="cpReference"/>
          <w:lang w:val="en-GB"/>
        </w:rPr>
        <w:t xml:space="preserve">See </w:t>
      </w:r>
      <w:r w:rsidR="00C077F1" w:rsidRPr="00C077F1">
        <w:rPr>
          <w:rStyle w:val="cpReference"/>
        </w:rPr>
        <w:fldChar w:fldCharType="begin"/>
      </w:r>
      <w:r w:rsidR="00C077F1" w:rsidRPr="002C06E9">
        <w:rPr>
          <w:rStyle w:val="cpReference"/>
          <w:lang w:val="en-GB"/>
        </w:rPr>
        <w:instrText xml:space="preserve"> REF  ApplicationAndStructure \h  \* MERGEFORMAT </w:instrText>
      </w:r>
      <w:r w:rsidR="00C077F1" w:rsidRPr="00C077F1">
        <w:rPr>
          <w:rStyle w:val="cpReference"/>
        </w:rPr>
      </w:r>
      <w:r w:rsidR="00C077F1" w:rsidRPr="00C077F1">
        <w:rPr>
          <w:rStyle w:val="cpReference"/>
        </w:rPr>
        <w:fldChar w:fldCharType="separate"/>
      </w:r>
      <w:proofErr w:type="spellStart"/>
      <w:r w:rsidR="00BA3BD2" w:rsidRPr="00BA3BD2">
        <w:rPr>
          <w:rStyle w:val="cpReference"/>
        </w:rPr>
        <w:t>Figure</w:t>
      </w:r>
      <w:proofErr w:type="spellEnd"/>
      <w:r w:rsidR="00BA3BD2" w:rsidRPr="00BA3BD2">
        <w:rPr>
          <w:rStyle w:val="cpReference"/>
        </w:rPr>
        <w:t xml:space="preserve"> 3</w:t>
      </w:r>
      <w:r w:rsidR="00C077F1" w:rsidRPr="00C077F1">
        <w:rPr>
          <w:rStyle w:val="cpReference"/>
        </w:rPr>
        <w:fldChar w:fldCharType="end"/>
      </w:r>
      <w:r w:rsidR="00C077F1" w:rsidRPr="00647F3F">
        <w:rPr>
          <w:lang w:val="en-GB"/>
        </w:rPr>
        <w:t>)</w:t>
      </w:r>
      <w:r>
        <w:rPr>
          <w:lang w:val="en-GB"/>
        </w:rPr>
        <w:t>.</w:t>
      </w:r>
    </w:p>
    <w:p w14:paraId="079E07AB" w14:textId="48B83EC5" w:rsidR="00191985" w:rsidRDefault="00191985" w:rsidP="00191985">
      <w:pPr>
        <w:pStyle w:val="cpStep"/>
        <w:tabs>
          <w:tab w:val="clear" w:pos="1134"/>
        </w:tabs>
        <w:rPr>
          <w:lang w:val="en-GB"/>
        </w:rPr>
      </w:pPr>
      <w:r>
        <w:rPr>
          <w:lang w:val="en-GB"/>
        </w:rPr>
        <w:t>Run the applicatio</w:t>
      </w:r>
      <w:r w:rsidR="0040003D">
        <w:rPr>
          <w:lang w:val="en-GB"/>
        </w:rPr>
        <w:t>n</w:t>
      </w:r>
      <w:r>
        <w:rPr>
          <w:lang w:val="en-GB"/>
        </w:rPr>
        <w:t>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40003D" w14:paraId="377ADA2B" w14:textId="77777777" w:rsidTr="00252C59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95CC593" w14:textId="77777777" w:rsidR="0040003D" w:rsidRDefault="0040003D">
            <w:pPr>
              <w:pStyle w:val="cpSmallTip"/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7147937" w14:textId="77777777" w:rsidR="0040003D" w:rsidRDefault="0040003D">
            <w:pPr>
              <w:pStyle w:val="cpSmallTip"/>
            </w:pPr>
          </w:p>
        </w:tc>
      </w:tr>
      <w:tr w:rsidR="0040003D" w:rsidRPr="00CA18A8" w14:paraId="412AC2B5" w14:textId="77777777" w:rsidTr="00252C59">
        <w:tc>
          <w:tcPr>
            <w:tcW w:w="1843" w:type="dxa"/>
            <w:tcBorders>
              <w:bottom w:val="nil"/>
            </w:tcBorders>
          </w:tcPr>
          <w:p w14:paraId="7F107D62" w14:textId="77777777" w:rsidR="0040003D" w:rsidRDefault="0040003D">
            <w:pPr>
              <w:pStyle w:val="cpTip"/>
            </w:pPr>
            <w:r>
              <w:object w:dxaOrig="1995" w:dyaOrig="1530" w14:anchorId="3452037E">
                <v:shape id="_x0000_i1026" type="#_x0000_t75" style="width:77.15pt;height:59.4pt" o:ole="" fillcolor="window">
                  <v:imagedata r:id="rId13" o:title=""/>
                </v:shape>
                <o:OLEObject Type="Embed" ProgID="PBrush" ShapeID="_x0000_i1026" DrawAspect="Content" ObjectID="_1742141666" r:id="rId15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43D87DD" w14:textId="77777777" w:rsidR="0040003D" w:rsidRDefault="0040003D">
            <w:pPr>
              <w:pStyle w:val="cpTip"/>
              <w:rPr>
                <w:lang w:val="en-GB"/>
              </w:rPr>
            </w:pPr>
            <w:r w:rsidRPr="0040003D">
              <w:rPr>
                <w:lang w:val="en-GB"/>
              </w:rPr>
              <w:t>By running the application, y</w:t>
            </w:r>
            <w:r>
              <w:rPr>
                <w:lang w:val="en-GB"/>
              </w:rPr>
              <w:t>ou recreate automatic generated code and you will see if you haven’t forgot something to rename.</w:t>
            </w:r>
          </w:p>
          <w:p w14:paraId="296E14CE" w14:textId="77777777" w:rsidR="0040003D" w:rsidRDefault="0040003D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Check </w:t>
            </w:r>
            <w:proofErr w:type="spellStart"/>
            <w:r>
              <w:rPr>
                <w:lang w:val="en-GB"/>
              </w:rPr>
              <w:t>App.xaml</w:t>
            </w:r>
            <w:proofErr w:type="spellEnd"/>
            <w:r>
              <w:rPr>
                <w:lang w:val="en-GB"/>
              </w:rPr>
              <w:t xml:space="preserve"> and </w:t>
            </w:r>
            <w:proofErr w:type="spellStart"/>
            <w:r>
              <w:rPr>
                <w:lang w:val="en-GB"/>
              </w:rPr>
              <w:t>YourStartupScreen.xaml</w:t>
            </w:r>
            <w:proofErr w:type="spellEnd"/>
            <w:r>
              <w:rPr>
                <w:lang w:val="en-GB"/>
              </w:rPr>
              <w:t>.</w:t>
            </w:r>
          </w:p>
          <w:p w14:paraId="36A709AB" w14:textId="08249ADE" w:rsidR="007C2B89" w:rsidRPr="0040003D" w:rsidRDefault="007C2B89">
            <w:pPr>
              <w:pStyle w:val="cpTip"/>
              <w:rPr>
                <w:lang w:val="en-GB"/>
              </w:rPr>
            </w:pPr>
          </w:p>
        </w:tc>
      </w:tr>
      <w:tr w:rsidR="0040003D" w:rsidRPr="00CA18A8" w14:paraId="12DCD08C" w14:textId="77777777" w:rsidTr="00252C59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07C6E93" w14:textId="77777777" w:rsidR="0040003D" w:rsidRPr="0040003D" w:rsidRDefault="0040003D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0AAC88E" w14:textId="77777777" w:rsidR="0040003D" w:rsidRPr="0040003D" w:rsidRDefault="0040003D">
            <w:pPr>
              <w:pStyle w:val="cpSmallTip"/>
              <w:rPr>
                <w:lang w:val="en-GB"/>
              </w:rPr>
            </w:pPr>
          </w:p>
        </w:tc>
      </w:tr>
    </w:tbl>
    <w:p w14:paraId="2F96F3B7" w14:textId="7119DA22" w:rsidR="002C06E9" w:rsidRDefault="00B57582" w:rsidP="002C06E9">
      <w:pPr>
        <w:pStyle w:val="Heading3"/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D22E9C" wp14:editId="546F289E">
                <wp:simplePos x="0" y="0"/>
                <wp:positionH relativeFrom="column">
                  <wp:posOffset>-5231765</wp:posOffset>
                </wp:positionH>
                <wp:positionV relativeFrom="paragraph">
                  <wp:posOffset>67945</wp:posOffset>
                </wp:positionV>
                <wp:extent cx="4939665" cy="2735580"/>
                <wp:effectExtent l="0" t="0" r="13335" b="266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665" cy="2735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1C6F19" w14:textId="0D1C7884" w:rsidR="00B57582" w:rsidRDefault="00B57582" w:rsidP="00B5758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481DB2" wp14:editId="73D0AF0D">
                                  <wp:extent cx="4750435" cy="226695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7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50435" cy="2266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ADEE89F" w14:textId="66782A7C" w:rsidR="00B57582" w:rsidRPr="00C077F1" w:rsidRDefault="00B57582" w:rsidP="00B57582">
                            <w:pPr>
                              <w:pStyle w:val="Caption"/>
                              <w:rPr>
                                <w:lang w:val="en-GB"/>
                              </w:rPr>
                            </w:pPr>
                            <w:bookmarkStart w:id="6" w:name="MicrosoftToolkitMVVM"/>
                            <w:r w:rsidRPr="00C077F1">
                              <w:rPr>
                                <w:lang w:val="en-GB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C077F1">
                              <w:rPr>
                                <w:lang w:val="en-GB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A3BD2">
                              <w:rPr>
                                <w:noProof/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bookmarkEnd w:id="6"/>
                            <w:r w:rsidRPr="00C077F1">
                              <w:rPr>
                                <w:lang w:val="en-GB"/>
                              </w:rPr>
                              <w:t>:</w:t>
                            </w:r>
                            <w:r w:rsidRPr="00C077F1">
                              <w:rPr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Microsoft.Toolkit.MVVM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22E9C" id="Text Box 4" o:spid="_x0000_s1029" type="#_x0000_t202" style="position:absolute;left:0;text-align:left;margin-left:-411.95pt;margin-top:5.35pt;width:388.95pt;height:215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" fillcolor="white [3201]" strokeweight=".5pt">
                <v:textbox>
                  <w:txbxContent>
                    <w:p w14:paraId="211C6F19" w14:textId="0D1C7884" w:rsidR="00B57582" w:rsidRDefault="00B57582" w:rsidP="00B57582">
                      <w:r>
                        <w:rPr>
                          <w:noProof/>
                        </w:rPr>
                        <w:drawing>
                          <wp:inline distT="0" distB="0" distL="0" distR="0" wp14:anchorId="18481DB2" wp14:editId="73D0AF0D">
                            <wp:extent cx="4750435" cy="226695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7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50435" cy="2266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ADEE89F" w14:textId="66782A7C" w:rsidR="00B57582" w:rsidRPr="00C077F1" w:rsidRDefault="00B57582" w:rsidP="00B57582">
                      <w:pPr>
                        <w:pStyle w:val="Caption"/>
                        <w:rPr>
                          <w:lang w:val="en-GB"/>
                        </w:rPr>
                      </w:pPr>
                      <w:bookmarkStart w:id="7" w:name="MicrosoftToolkitMVVM"/>
                      <w:r w:rsidRPr="00C077F1">
                        <w:rPr>
                          <w:lang w:val="en-GB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C077F1">
                        <w:rPr>
                          <w:lang w:val="en-GB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A3BD2">
                        <w:rPr>
                          <w:noProof/>
                          <w:lang w:val="en-GB"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bookmarkEnd w:id="7"/>
                      <w:r w:rsidRPr="00C077F1">
                        <w:rPr>
                          <w:lang w:val="en-GB"/>
                        </w:rPr>
                        <w:t>:</w:t>
                      </w:r>
                      <w:r w:rsidRPr="00C077F1">
                        <w:rPr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lang w:val="en-GB"/>
                        </w:rPr>
                        <w:t>Microsoft.Toolkit.MVVM</w:t>
                      </w:r>
                      <w:proofErr w:type="spellEnd"/>
                      <w:r>
                        <w:rPr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C06E9" w:rsidRPr="006B7507">
        <w:rPr>
          <w:lang w:val="en-GB"/>
        </w:rPr>
        <w:t>Task</w:t>
      </w:r>
      <w:r w:rsidR="002C06E9">
        <w:rPr>
          <w:lang w:val="en-GB"/>
        </w:rPr>
        <w:t xml:space="preserve"> 2</w:t>
      </w:r>
      <w:r w:rsidR="002C06E9" w:rsidRPr="006B7507">
        <w:rPr>
          <w:lang w:val="en-GB"/>
        </w:rPr>
        <w:t>:</w:t>
      </w:r>
      <w:r w:rsidR="002C06E9">
        <w:rPr>
          <w:lang w:val="en-GB"/>
        </w:rPr>
        <w:t xml:space="preserve"> Create the class </w:t>
      </w:r>
      <w:proofErr w:type="spellStart"/>
      <w:r w:rsidR="002C06E9">
        <w:rPr>
          <w:lang w:val="en-GB"/>
        </w:rPr>
        <w:t>ObservableObject</w:t>
      </w:r>
      <w:proofErr w:type="spellEnd"/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735947" w:rsidRPr="00B57582" w14:paraId="3B9C517F" w14:textId="77777777" w:rsidTr="00D7295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3C46BACC" w14:textId="77777777" w:rsidR="00735947" w:rsidRPr="00B57582" w:rsidRDefault="00735947" w:rsidP="00D7295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078F6AF" w14:textId="77777777" w:rsidR="00735947" w:rsidRPr="00B57582" w:rsidRDefault="00735947" w:rsidP="00D72957">
            <w:pPr>
              <w:pStyle w:val="cpSmallTip"/>
              <w:rPr>
                <w:lang w:val="en-GB"/>
              </w:rPr>
            </w:pPr>
          </w:p>
        </w:tc>
      </w:tr>
      <w:tr w:rsidR="00735947" w:rsidRPr="00CA18A8" w14:paraId="6EF76504" w14:textId="77777777" w:rsidTr="00D72957">
        <w:tc>
          <w:tcPr>
            <w:tcW w:w="1843" w:type="dxa"/>
            <w:tcBorders>
              <w:bottom w:val="nil"/>
            </w:tcBorders>
          </w:tcPr>
          <w:p w14:paraId="76EF3845" w14:textId="77777777" w:rsidR="00735947" w:rsidRDefault="00735947" w:rsidP="00D72957">
            <w:pPr>
              <w:pStyle w:val="cpTip"/>
            </w:pPr>
            <w:r>
              <w:object w:dxaOrig="1995" w:dyaOrig="1530" w14:anchorId="0FE416AE">
                <v:shape id="_x0000_i1027" type="#_x0000_t75" style="width:77.15pt;height:59.4pt" o:ole="" fillcolor="window">
                  <v:imagedata r:id="rId13" o:title=""/>
                </v:shape>
                <o:OLEObject Type="Embed" ProgID="PBrush" ShapeID="_x0000_i1027" DrawAspect="Content" ObjectID="_1742141667" r:id="rId17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2FEE9882" w14:textId="41660095" w:rsidR="00735947" w:rsidRDefault="00735947" w:rsidP="00D7295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For this exercise we create the class by ourselves.</w:t>
            </w:r>
          </w:p>
          <w:p w14:paraId="0131359D" w14:textId="7B0EFFE7" w:rsidR="00735947" w:rsidRDefault="00735947" w:rsidP="00D7295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There are existing NuGet packages where all this is already done.</w:t>
            </w:r>
          </w:p>
          <w:p w14:paraId="1683BDDB" w14:textId="21295793" w:rsidR="00735947" w:rsidRDefault="00735947" w:rsidP="00735947">
            <w:pPr>
              <w:pStyle w:val="cpTip"/>
              <w:numPr>
                <w:ilvl w:val="0"/>
                <w:numId w:val="19"/>
              </w:numPr>
              <w:rPr>
                <w:lang w:val="en-GB"/>
              </w:rPr>
            </w:pPr>
            <w:r>
              <w:rPr>
                <w:lang w:val="en-GB"/>
              </w:rPr>
              <w:t>Tools &gt; NuGet Package Manager &gt; Manage NuGet Packages for Solution.</w:t>
            </w:r>
          </w:p>
          <w:p w14:paraId="74CC6CF3" w14:textId="77777777" w:rsidR="00735947" w:rsidRDefault="00735947" w:rsidP="00D72957">
            <w:pPr>
              <w:pStyle w:val="cpTip"/>
              <w:numPr>
                <w:ilvl w:val="0"/>
                <w:numId w:val="19"/>
              </w:numPr>
              <w:rPr>
                <w:lang w:val="en-GB"/>
              </w:rPr>
            </w:pPr>
            <w:r>
              <w:rPr>
                <w:lang w:val="en-GB"/>
              </w:rPr>
              <w:t>Search for “</w:t>
            </w:r>
            <w:proofErr w:type="spellStart"/>
            <w:r>
              <w:rPr>
                <w:lang w:val="en-GB"/>
              </w:rPr>
              <w:t>Microsoft.Toolkit.MVVM</w:t>
            </w:r>
            <w:proofErr w:type="spellEnd"/>
            <w:r>
              <w:rPr>
                <w:lang w:val="en-GB"/>
              </w:rPr>
              <w:t>”</w:t>
            </w:r>
          </w:p>
          <w:p w14:paraId="645469D7" w14:textId="7774385F" w:rsidR="00B57582" w:rsidRPr="00BA1145" w:rsidRDefault="00B57582" w:rsidP="00D72957">
            <w:pPr>
              <w:pStyle w:val="cpTip"/>
              <w:numPr>
                <w:ilvl w:val="0"/>
                <w:numId w:val="19"/>
              </w:numPr>
              <w:rPr>
                <w:rStyle w:val="cpReference"/>
                <w:i/>
                <w:smallCaps w:val="0"/>
                <w:lang w:val="en-GB"/>
              </w:rPr>
            </w:pPr>
            <w:r>
              <w:rPr>
                <w:lang w:val="en-GB"/>
              </w:rPr>
              <w:t xml:space="preserve">See </w:t>
            </w:r>
            <w:r>
              <w:rPr>
                <w:rStyle w:val="cpReference"/>
              </w:rPr>
              <w:fldChar w:fldCharType="begin"/>
            </w:r>
            <w:r>
              <w:rPr>
                <w:rStyle w:val="cpReference"/>
              </w:rPr>
              <w:instrText xml:space="preserve"> REF  MicrosoftToolkitMVVM \h  \* MERGEFORMAT </w:instrText>
            </w:r>
            <w:r>
              <w:rPr>
                <w:rStyle w:val="cpReference"/>
              </w:rPr>
            </w:r>
            <w:r>
              <w:rPr>
                <w:rStyle w:val="cpReference"/>
              </w:rPr>
              <w:fldChar w:fldCharType="separate"/>
            </w:r>
            <w:r w:rsidR="00BA3BD2" w:rsidRPr="00C077F1">
              <w:rPr>
                <w:lang w:val="en-GB"/>
              </w:rPr>
              <w:t xml:space="preserve">Figure </w:t>
            </w:r>
            <w:r w:rsidR="00BA3BD2">
              <w:rPr>
                <w:noProof/>
                <w:lang w:val="en-GB"/>
              </w:rPr>
              <w:t>4</w:t>
            </w:r>
            <w:r>
              <w:rPr>
                <w:rStyle w:val="cpReference"/>
              </w:rPr>
              <w:fldChar w:fldCharType="end"/>
            </w:r>
            <w:r>
              <w:rPr>
                <w:rStyle w:val="cpReference"/>
              </w:rPr>
              <w:t>.</w:t>
            </w:r>
          </w:p>
          <w:p w14:paraId="7B5E1B4F" w14:textId="77777777" w:rsidR="00BA1145" w:rsidRDefault="00BA1145" w:rsidP="00BA1145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In real </w:t>
            </w:r>
            <w:r w:rsidR="00C93481">
              <w:rPr>
                <w:lang w:val="en-GB"/>
              </w:rPr>
              <w:t xml:space="preserve">life </w:t>
            </w:r>
            <w:r>
              <w:rPr>
                <w:lang w:val="en-GB"/>
              </w:rPr>
              <w:t xml:space="preserve">project, I use </w:t>
            </w:r>
            <w:r w:rsidR="004D67F6">
              <w:rPr>
                <w:lang w:val="en-GB"/>
              </w:rPr>
              <w:t xml:space="preserve">one of </w:t>
            </w:r>
            <w:r>
              <w:rPr>
                <w:lang w:val="en-GB"/>
              </w:rPr>
              <w:t>the toolkit</w:t>
            </w:r>
            <w:r w:rsidR="004D67F6">
              <w:rPr>
                <w:lang w:val="en-GB"/>
              </w:rPr>
              <w:t>s, or my own toolkit</w:t>
            </w:r>
            <w:r w:rsidR="00C93481">
              <w:rPr>
                <w:lang w:val="en-GB"/>
              </w:rPr>
              <w:t>, but for training purposes it is good that you understand what must be done for getting this running.</w:t>
            </w:r>
          </w:p>
          <w:p w14:paraId="6F5D7250" w14:textId="56AB6272" w:rsidR="004D67F6" w:rsidRPr="00735947" w:rsidRDefault="004D67F6" w:rsidP="00BA1145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end result of this exercise is a working project that can be a template for all your future work.</w:t>
            </w:r>
          </w:p>
        </w:tc>
      </w:tr>
      <w:tr w:rsidR="00735947" w:rsidRPr="00CA18A8" w14:paraId="2213439C" w14:textId="77777777" w:rsidTr="00D7295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3EB3155" w14:textId="77777777" w:rsidR="00735947" w:rsidRPr="0040003D" w:rsidRDefault="00735947" w:rsidP="00D7295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10D04C7E" w14:textId="77777777" w:rsidR="00735947" w:rsidRPr="0040003D" w:rsidRDefault="00735947" w:rsidP="00D72957">
            <w:pPr>
              <w:pStyle w:val="cpSmallTip"/>
              <w:rPr>
                <w:lang w:val="en-GB"/>
              </w:rPr>
            </w:pPr>
          </w:p>
        </w:tc>
      </w:tr>
    </w:tbl>
    <w:p w14:paraId="19693C84" w14:textId="085E5458" w:rsidR="002C06E9" w:rsidRDefault="004D67F6" w:rsidP="002C06E9">
      <w:pPr>
        <w:pStyle w:val="cpStep"/>
        <w:numPr>
          <w:ilvl w:val="0"/>
          <w:numId w:val="18"/>
        </w:numPr>
        <w:tabs>
          <w:tab w:val="clear" w:pos="1134"/>
        </w:tabs>
        <w:rPr>
          <w:lang w:val="en-GB"/>
        </w:rPr>
      </w:pPr>
      <w:r>
        <w:rPr>
          <w:lang w:val="en-GB"/>
        </w:rPr>
        <w:t>Create a class “</w:t>
      </w:r>
      <w:proofErr w:type="spellStart"/>
      <w:r>
        <w:rPr>
          <w:lang w:val="en-GB"/>
        </w:rPr>
        <w:t>ObservableObject</w:t>
      </w:r>
      <w:proofErr w:type="spellEnd"/>
      <w:r>
        <w:rPr>
          <w:lang w:val="en-GB"/>
        </w:rPr>
        <w:t>” in the folder “Utilities”.</w:t>
      </w:r>
    </w:p>
    <w:p w14:paraId="6CD0D544" w14:textId="0DEC483D" w:rsidR="004D67F6" w:rsidRDefault="00257E08" w:rsidP="002C06E9">
      <w:pPr>
        <w:pStyle w:val="cpStep"/>
        <w:numPr>
          <w:ilvl w:val="0"/>
          <w:numId w:val="18"/>
        </w:numPr>
        <w:tabs>
          <w:tab w:val="clear" w:pos="1134"/>
        </w:tabs>
        <w:rPr>
          <w:lang w:val="en-GB"/>
        </w:rPr>
      </w:pPr>
      <w:r>
        <w:rPr>
          <w:lang w:val="en-GB"/>
        </w:rPr>
        <w:t>Copy this code to it.</w:t>
      </w:r>
    </w:p>
    <w:p w14:paraId="530EF6BD" w14:textId="77777777" w:rsidR="00257E08" w:rsidRDefault="00257E08" w:rsidP="00257E08">
      <w:pPr>
        <w:pStyle w:val="Heading3"/>
        <w:rPr>
          <w:lang w:val="en-GB"/>
        </w:rPr>
      </w:pPr>
      <w:r w:rsidRPr="002B63CA">
        <w:rPr>
          <w:lang w:val="en-GB"/>
        </w:rPr>
        <w:t>What does this code do?</w:t>
      </w:r>
    </w:p>
    <w:p w14:paraId="001C9FC8" w14:textId="77777777" w:rsidR="00257E08" w:rsidRDefault="00257E08" w:rsidP="00257E08">
      <w:pPr>
        <w:pStyle w:val="cpBullet"/>
        <w:rPr>
          <w:lang w:val="en-GB"/>
        </w:rPr>
      </w:pPr>
      <w:r>
        <w:rPr>
          <w:lang w:val="en-GB"/>
        </w:rPr>
        <w:t>The main purpose of this code is to make sure the application can detect if something is changed on a property.</w:t>
      </w:r>
    </w:p>
    <w:p w14:paraId="652A7D71" w14:textId="4236E3BC" w:rsidR="00257E08" w:rsidRDefault="00257E08" w:rsidP="00257E08">
      <w:pPr>
        <w:pStyle w:val="cpBullet"/>
        <w:rPr>
          <w:lang w:val="en-GB"/>
        </w:rPr>
      </w:pPr>
      <w:r>
        <w:rPr>
          <w:lang w:val="en-GB"/>
        </w:rPr>
        <w:t>When this is the case, the change must be visible on the screen.</w:t>
      </w:r>
    </w:p>
    <w:p w14:paraId="4ECB756B" w14:textId="6CD6606E" w:rsidR="00257E08" w:rsidRDefault="00257E08" w:rsidP="00257E08">
      <w:pPr>
        <w:pStyle w:val="cpBullet"/>
        <w:rPr>
          <w:lang w:val="en-GB"/>
        </w:rPr>
      </w:pPr>
      <w:proofErr w:type="spellStart"/>
      <w:r w:rsidRPr="002B63CA">
        <w:rPr>
          <w:lang w:val="en-GB"/>
        </w:rPr>
        <w:t>INotifyPropertyChanged</w:t>
      </w:r>
      <w:proofErr w:type="spellEnd"/>
      <w:r>
        <w:rPr>
          <w:lang w:val="en-GB"/>
        </w:rPr>
        <w:t xml:space="preserve"> is part of </w:t>
      </w:r>
      <w:proofErr w:type="spellStart"/>
      <w:r>
        <w:rPr>
          <w:lang w:val="en-GB"/>
        </w:rPr>
        <w:t>System.ComponentModel</w:t>
      </w:r>
      <w:proofErr w:type="spellEnd"/>
      <w:r>
        <w:rPr>
          <w:lang w:val="en-GB"/>
        </w:rPr>
        <w:t>.</w:t>
      </w:r>
    </w:p>
    <w:p w14:paraId="773E5591" w14:textId="0A51C4D5" w:rsidR="00B06EC3" w:rsidRDefault="00B06EC3" w:rsidP="00257E08">
      <w:pPr>
        <w:pStyle w:val="cpBullet"/>
        <w:rPr>
          <w:lang w:val="en-GB"/>
        </w:rPr>
      </w:pPr>
      <w:proofErr w:type="spellStart"/>
      <w:r>
        <w:rPr>
          <w:lang w:val="en-GB"/>
        </w:rPr>
        <w:t>CallerMemberName</w:t>
      </w:r>
      <w:proofErr w:type="spellEnd"/>
      <w:r>
        <w:rPr>
          <w:lang w:val="en-GB"/>
        </w:rPr>
        <w:t xml:space="preserve"> is part of </w:t>
      </w:r>
      <w:proofErr w:type="spellStart"/>
      <w:r>
        <w:rPr>
          <w:lang w:val="en-GB"/>
        </w:rPr>
        <w:t>System.Runtime.CompilerServices</w:t>
      </w:r>
      <w:proofErr w:type="spellEnd"/>
      <w:r>
        <w:rPr>
          <w:lang w:val="en-GB"/>
        </w:rPr>
        <w:t>.</w:t>
      </w:r>
    </w:p>
    <w:p w14:paraId="4720E818" w14:textId="77777777" w:rsidR="00257E08" w:rsidRPr="006440BF" w:rsidRDefault="00257E08" w:rsidP="00257E08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58400860" w14:textId="3DA40174" w:rsidR="002B63CA" w:rsidRDefault="002B63CA" w:rsidP="002B63CA">
      <w:pPr>
        <w:pStyle w:val="Heading4"/>
        <w:rPr>
          <w:lang w:val="en-GB"/>
        </w:rPr>
      </w:pPr>
      <w:r>
        <w:rPr>
          <w:lang w:val="en-GB"/>
        </w:rPr>
        <w:t>Begin code</w:t>
      </w:r>
    </w:p>
    <w:p w14:paraId="7A62EB49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using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System.Collections.Generic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;</w:t>
      </w:r>
    </w:p>
    <w:p w14:paraId="3BD0302E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using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System.ComponentModel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;</w:t>
      </w:r>
    </w:p>
    <w:p w14:paraId="3CD524CF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using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System.Runtime.CompilerServices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;</w:t>
      </w:r>
    </w:p>
    <w:p w14:paraId="79056CCB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</w:p>
    <w:p w14:paraId="602B91FE" w14:textId="2EA13A14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namespace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 w:eastAsia="en-US"/>
        </w:rPr>
        <w:t>YourNamespaceName</w:t>
      </w:r>
      <w:proofErr w:type="spellEnd"/>
    </w:p>
    <w:p w14:paraId="028CACFF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{</w:t>
      </w:r>
    </w:p>
    <w:p w14:paraId="69D55F71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</w:p>
    <w:p w14:paraId="39BB63B8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public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class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proofErr w:type="spellStart"/>
      <w:r w:rsidRPr="00FB671D">
        <w:rPr>
          <w:rFonts w:ascii="Consolas" w:hAnsi="Consolas" w:cs="Consolas"/>
          <w:color w:val="2B91AF"/>
          <w:sz w:val="19"/>
          <w:szCs w:val="19"/>
          <w:lang w:val="en-GB" w:eastAsia="en-US"/>
        </w:rPr>
        <w:t>ObservableObject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: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INotifyPropertyChanged</w:t>
      </w:r>
      <w:proofErr w:type="spellEnd"/>
    </w:p>
    <w:p w14:paraId="64ED6960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lastRenderedPageBreak/>
        <w:t xml:space="preserve">  {</w:t>
      </w:r>
    </w:p>
    <w:p w14:paraId="02F0786C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public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event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PropertyChangedEventHandler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PropertyChanged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;</w:t>
      </w:r>
    </w:p>
    <w:p w14:paraId="5E4873F7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</w:p>
    <w:p w14:paraId="1C95B56F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protected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virtual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void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OnPropertyChanged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([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CallerMemberName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]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string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propertyName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= </w:t>
      </w:r>
      <w:r w:rsidRPr="00FB671D">
        <w:rPr>
          <w:rFonts w:ascii="Consolas" w:hAnsi="Consolas" w:cs="Consolas"/>
          <w:color w:val="A31515"/>
          <w:sz w:val="19"/>
          <w:szCs w:val="19"/>
          <w:lang w:val="en-GB" w:eastAsia="en-US"/>
        </w:rPr>
        <w:t>""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)</w:t>
      </w:r>
    </w:p>
    <w:p w14:paraId="365E209E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{</w:t>
      </w:r>
    </w:p>
    <w:p w14:paraId="54161734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PropertyChanged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?.Invoke(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this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,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new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PropertyChangedEventArgs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(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propertyName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));</w:t>
      </w:r>
    </w:p>
    <w:p w14:paraId="6E84FC81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}</w:t>
      </w:r>
    </w:p>
    <w:p w14:paraId="7ED7E02A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</w:p>
    <w:p w14:paraId="3ABF9C7A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protected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virtual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bool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OnPropertyChanged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&lt;</w:t>
      </w:r>
      <w:r w:rsidRPr="00FB671D">
        <w:rPr>
          <w:rFonts w:ascii="Consolas" w:hAnsi="Consolas" w:cs="Consolas"/>
          <w:color w:val="2B91AF"/>
          <w:sz w:val="19"/>
          <w:szCs w:val="19"/>
          <w:lang w:val="en-GB" w:eastAsia="en-US"/>
        </w:rPr>
        <w:t>T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&gt;(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ref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T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backingField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, T value, [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CallerMemberName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]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string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propertyName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= </w:t>
      </w:r>
      <w:r w:rsidRPr="00FB671D">
        <w:rPr>
          <w:rFonts w:ascii="Consolas" w:hAnsi="Consolas" w:cs="Consolas"/>
          <w:color w:val="A31515"/>
          <w:sz w:val="19"/>
          <w:szCs w:val="19"/>
          <w:lang w:val="en-GB" w:eastAsia="en-US"/>
        </w:rPr>
        <w:t>""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)</w:t>
      </w:r>
    </w:p>
    <w:p w14:paraId="63E2B97A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{</w:t>
      </w:r>
    </w:p>
    <w:p w14:paraId="0BF27044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if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(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EqualityComparer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&lt;T&gt;.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Default.Equals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(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backingField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, value))</w:t>
      </w:r>
    </w:p>
    <w:p w14:paraId="6EC9863D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{</w:t>
      </w:r>
    </w:p>
    <w:p w14:paraId="442FD270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 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return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</w:t>
      </w:r>
      <w:r w:rsidRPr="00FB671D">
        <w:rPr>
          <w:rFonts w:ascii="Consolas" w:hAnsi="Consolas" w:cs="Consolas"/>
          <w:color w:val="0000FF"/>
          <w:sz w:val="19"/>
          <w:szCs w:val="19"/>
          <w:lang w:val="en-GB" w:eastAsia="en-US"/>
        </w:rPr>
        <w:t>false</w:t>
      </w: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;</w:t>
      </w:r>
    </w:p>
    <w:p w14:paraId="79A8EB53" w14:textId="49802D8B" w:rsid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}</w:t>
      </w:r>
    </w:p>
    <w:p w14:paraId="5560047D" w14:textId="77777777" w:rsidR="00193176" w:rsidRPr="00FB671D" w:rsidRDefault="00193176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</w:p>
    <w:p w14:paraId="6058CAC8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backingField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= value;</w:t>
      </w:r>
    </w:p>
    <w:p w14:paraId="49684FC5" w14:textId="77777777" w:rsidR="00FB671D" w:rsidRP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GB"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OnPropertyChanged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(</w:t>
      </w:r>
      <w:proofErr w:type="spellStart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propertyName</w:t>
      </w:r>
      <w:proofErr w:type="spellEnd"/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>);</w:t>
      </w:r>
    </w:p>
    <w:p w14:paraId="41C90EBC" w14:textId="77777777" w:rsid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FB671D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94717CA" w14:textId="77777777" w:rsid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76883E4" w14:textId="77777777" w:rsid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F987DB3" w14:textId="77777777" w:rsid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}</w:t>
      </w:r>
    </w:p>
    <w:p w14:paraId="7D2390DE" w14:textId="77777777" w:rsid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8798CD5" w14:textId="77777777" w:rsidR="00FB671D" w:rsidRDefault="00FB671D" w:rsidP="00FB671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5C807057" w14:textId="5CC16B0B" w:rsidR="002B63CA" w:rsidRDefault="002B63CA" w:rsidP="002B63CA">
      <w:pPr>
        <w:pStyle w:val="Heading4"/>
        <w:rPr>
          <w:lang w:val="en-GB"/>
        </w:rPr>
      </w:pPr>
      <w:r>
        <w:rPr>
          <w:lang w:val="en-GB"/>
        </w:rPr>
        <w:t>End code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2B63CA" w14:paraId="07B90F29" w14:textId="77777777" w:rsidTr="00F20D7A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7C040C3" w14:textId="77777777" w:rsidR="002B63CA" w:rsidRDefault="002B63CA">
            <w:pPr>
              <w:pStyle w:val="cpSmallTip"/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45812D71" w14:textId="77777777" w:rsidR="002B63CA" w:rsidRDefault="002B63CA">
            <w:pPr>
              <w:pStyle w:val="cpSmallTip"/>
            </w:pPr>
          </w:p>
        </w:tc>
      </w:tr>
      <w:tr w:rsidR="002B63CA" w:rsidRPr="002B63CA" w14:paraId="05AAB25E" w14:textId="77777777" w:rsidTr="00F20D7A">
        <w:tc>
          <w:tcPr>
            <w:tcW w:w="1843" w:type="dxa"/>
            <w:tcBorders>
              <w:bottom w:val="nil"/>
            </w:tcBorders>
          </w:tcPr>
          <w:p w14:paraId="618759D4" w14:textId="77777777" w:rsidR="002B63CA" w:rsidRDefault="002B63CA">
            <w:pPr>
              <w:pStyle w:val="cpTip"/>
            </w:pPr>
            <w:r>
              <w:object w:dxaOrig="1995" w:dyaOrig="1530" w14:anchorId="656611A8">
                <v:shape id="_x0000_i1028" type="#_x0000_t75" style="width:77.15pt;height:59.4pt" o:ole="" fillcolor="window">
                  <v:imagedata r:id="rId13" o:title=""/>
                </v:shape>
                <o:OLEObject Type="Embed" ProgID="PBrush" ShapeID="_x0000_i1028" DrawAspect="Content" ObjectID="_1742141668" r:id="rId18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1623ECD8" w14:textId="6ADB99CC" w:rsidR="002B63CA" w:rsidRDefault="002B63CA">
            <w:pPr>
              <w:pStyle w:val="cpTip"/>
              <w:rPr>
                <w:lang w:val="en-GB"/>
              </w:rPr>
            </w:pPr>
            <w:r w:rsidRPr="002B63CA">
              <w:rPr>
                <w:lang w:val="en-GB"/>
              </w:rPr>
              <w:t>Try to understand what i</w:t>
            </w:r>
            <w:r>
              <w:rPr>
                <w:lang w:val="en-GB"/>
              </w:rPr>
              <w:t>s happening here.</w:t>
            </w:r>
          </w:p>
          <w:p w14:paraId="7CB46A58" w14:textId="63A3F590" w:rsidR="002B63CA" w:rsidRDefault="006440B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Can you read the code? Do you understand the complete syntax? </w:t>
            </w:r>
            <w:r w:rsidR="002B63CA">
              <w:rPr>
                <w:lang w:val="en-GB"/>
              </w:rPr>
              <w:t>Do you recognize the different items</w:t>
            </w:r>
            <w:r>
              <w:rPr>
                <w:lang w:val="en-GB"/>
              </w:rPr>
              <w:t>?</w:t>
            </w:r>
          </w:p>
          <w:p w14:paraId="101A6A0A" w14:textId="4FCBFCEA" w:rsidR="002B63CA" w:rsidRDefault="002B63CA" w:rsidP="002B63CA">
            <w:pPr>
              <w:pStyle w:val="cpTip"/>
              <w:numPr>
                <w:ilvl w:val="0"/>
                <w:numId w:val="19"/>
              </w:numPr>
              <w:rPr>
                <w:lang w:val="en-GB"/>
              </w:rPr>
            </w:pPr>
            <w:r>
              <w:rPr>
                <w:lang w:val="en-GB"/>
              </w:rPr>
              <w:t>Event.</w:t>
            </w:r>
          </w:p>
          <w:p w14:paraId="46640C84" w14:textId="19983C32" w:rsidR="002B63CA" w:rsidRDefault="002B63CA" w:rsidP="002B63CA">
            <w:pPr>
              <w:pStyle w:val="cpTip"/>
              <w:numPr>
                <w:ilvl w:val="0"/>
                <w:numId w:val="19"/>
              </w:numPr>
              <w:rPr>
                <w:lang w:val="en-GB"/>
              </w:rPr>
            </w:pPr>
            <w:r>
              <w:rPr>
                <w:lang w:val="en-GB"/>
              </w:rPr>
              <w:t>Overloading.</w:t>
            </w:r>
          </w:p>
          <w:p w14:paraId="208E143A" w14:textId="462BCE5A" w:rsidR="002B63CA" w:rsidRPr="002B63CA" w:rsidRDefault="002B63CA" w:rsidP="002B63CA">
            <w:pPr>
              <w:pStyle w:val="cpTip"/>
              <w:numPr>
                <w:ilvl w:val="0"/>
                <w:numId w:val="19"/>
              </w:numPr>
              <w:rPr>
                <w:lang w:val="en-GB"/>
              </w:rPr>
            </w:pPr>
            <w:r>
              <w:rPr>
                <w:lang w:val="en-GB"/>
              </w:rPr>
              <w:t>Inheritance.</w:t>
            </w:r>
          </w:p>
        </w:tc>
      </w:tr>
      <w:tr w:rsidR="002B63CA" w:rsidRPr="002B63CA" w14:paraId="71A0F0E5" w14:textId="77777777" w:rsidTr="00F20D7A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0896398" w14:textId="77777777" w:rsidR="002B63CA" w:rsidRPr="002B63CA" w:rsidRDefault="002B63C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1BE6E79" w14:textId="77777777" w:rsidR="002B63CA" w:rsidRPr="002B63CA" w:rsidRDefault="002B63CA">
            <w:pPr>
              <w:pStyle w:val="cpSmallTip"/>
              <w:rPr>
                <w:lang w:val="en-GB"/>
              </w:rPr>
            </w:pPr>
          </w:p>
        </w:tc>
      </w:tr>
    </w:tbl>
    <w:p w14:paraId="04392000" w14:textId="77777777" w:rsidR="00F20D7A" w:rsidRDefault="00F20D7A" w:rsidP="00F20D7A">
      <w:pPr>
        <w:rPr>
          <w:rFonts w:ascii="DawnCastle" w:hAnsi="DawnCastle"/>
          <w:sz w:val="32"/>
          <w:szCs w:val="20"/>
          <w:lang w:val="en-GB" w:eastAsia="en-US"/>
        </w:rPr>
      </w:pPr>
      <w:r>
        <w:rPr>
          <w:lang w:val="en-GB"/>
        </w:rPr>
        <w:br w:type="page"/>
      </w:r>
    </w:p>
    <w:p w14:paraId="2FE57F45" w14:textId="13614BFB" w:rsidR="00F20D7A" w:rsidRDefault="00F20D7A" w:rsidP="00F20D7A">
      <w:pPr>
        <w:pStyle w:val="Heading3"/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503603" wp14:editId="1EA61C41">
                <wp:simplePos x="0" y="0"/>
                <wp:positionH relativeFrom="column">
                  <wp:posOffset>-5231765</wp:posOffset>
                </wp:positionH>
                <wp:positionV relativeFrom="paragraph">
                  <wp:posOffset>67945</wp:posOffset>
                </wp:positionV>
                <wp:extent cx="4939665" cy="2735580"/>
                <wp:effectExtent l="0" t="0" r="13335" b="266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665" cy="2735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0853CE" w14:textId="4E5605FD" w:rsidR="00F20D7A" w:rsidRDefault="00A876CA" w:rsidP="00F20D7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309C8A" wp14:editId="622E7DD2">
                                  <wp:extent cx="2606266" cy="2362405"/>
                                  <wp:effectExtent l="0" t="0" r="381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9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06266" cy="23624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83FA20" w14:textId="61AEE140" w:rsidR="00F20D7A" w:rsidRPr="00C077F1" w:rsidRDefault="00F20D7A" w:rsidP="00F20D7A">
                            <w:pPr>
                              <w:pStyle w:val="Caption"/>
                              <w:rPr>
                                <w:lang w:val="en-GB"/>
                              </w:rPr>
                            </w:pPr>
                            <w:bookmarkStart w:id="8" w:name="ViewsAndViewModels"/>
                            <w:r w:rsidRPr="00C077F1">
                              <w:rPr>
                                <w:lang w:val="en-GB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C077F1">
                              <w:rPr>
                                <w:lang w:val="en-GB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A3BD2">
                              <w:rPr>
                                <w:noProof/>
                                <w:lang w:val="en-GB"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bookmarkEnd w:id="8"/>
                            <w:r w:rsidRPr="00C077F1">
                              <w:rPr>
                                <w:lang w:val="en-GB"/>
                              </w:rPr>
                              <w:t>:</w:t>
                            </w:r>
                            <w:r w:rsidRPr="00C077F1">
                              <w:rPr>
                                <w:lang w:val="en-GB"/>
                              </w:rPr>
                              <w:tab/>
                            </w:r>
                            <w:r w:rsidR="00194DC0">
                              <w:rPr>
                                <w:lang w:val="en-GB"/>
                              </w:rPr>
                              <w:t xml:space="preserve">Views and </w:t>
                            </w:r>
                            <w:proofErr w:type="spellStart"/>
                            <w:r w:rsidR="00194DC0">
                              <w:rPr>
                                <w:lang w:val="en-GB"/>
                              </w:rPr>
                              <w:t>ViewModels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03603" id="Text Box 6" o:spid="_x0000_s1030" type="#_x0000_t202" style="position:absolute;left:0;text-align:left;margin-left:-411.95pt;margin-top:5.35pt;width:388.95pt;height:215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" fillcolor="white [3201]" strokeweight=".5pt">
                <v:textbox>
                  <w:txbxContent>
                    <w:p w14:paraId="5F0853CE" w14:textId="4E5605FD" w:rsidR="00F20D7A" w:rsidRDefault="00A876CA" w:rsidP="00F20D7A">
                      <w:r>
                        <w:rPr>
                          <w:noProof/>
                        </w:rPr>
                        <w:drawing>
                          <wp:inline distT="0" distB="0" distL="0" distR="0" wp14:anchorId="55309C8A" wp14:editId="622E7DD2">
                            <wp:extent cx="2606266" cy="2362405"/>
                            <wp:effectExtent l="0" t="0" r="381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9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06266" cy="23624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83FA20" w14:textId="61AEE140" w:rsidR="00F20D7A" w:rsidRPr="00C077F1" w:rsidRDefault="00F20D7A" w:rsidP="00F20D7A">
                      <w:pPr>
                        <w:pStyle w:val="Caption"/>
                        <w:rPr>
                          <w:lang w:val="en-GB"/>
                        </w:rPr>
                      </w:pPr>
                      <w:bookmarkStart w:id="9" w:name="ViewsAndViewModels"/>
                      <w:r w:rsidRPr="00C077F1">
                        <w:rPr>
                          <w:lang w:val="en-GB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C077F1">
                        <w:rPr>
                          <w:lang w:val="en-GB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A3BD2">
                        <w:rPr>
                          <w:noProof/>
                          <w:lang w:val="en-GB"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bookmarkEnd w:id="9"/>
                      <w:r w:rsidRPr="00C077F1">
                        <w:rPr>
                          <w:lang w:val="en-GB"/>
                        </w:rPr>
                        <w:t>:</w:t>
                      </w:r>
                      <w:r w:rsidRPr="00C077F1">
                        <w:rPr>
                          <w:lang w:val="en-GB"/>
                        </w:rPr>
                        <w:tab/>
                      </w:r>
                      <w:r w:rsidR="00194DC0">
                        <w:rPr>
                          <w:lang w:val="en-GB"/>
                        </w:rPr>
                        <w:t xml:space="preserve">Views and </w:t>
                      </w:r>
                      <w:proofErr w:type="spellStart"/>
                      <w:r w:rsidR="00194DC0">
                        <w:rPr>
                          <w:lang w:val="en-GB"/>
                        </w:rPr>
                        <w:t>ViewModels</w:t>
                      </w:r>
                      <w:proofErr w:type="spellEnd"/>
                      <w:r>
                        <w:rPr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6B7507">
        <w:rPr>
          <w:lang w:val="en-GB"/>
        </w:rPr>
        <w:t>Task</w:t>
      </w:r>
      <w:r>
        <w:rPr>
          <w:lang w:val="en-GB"/>
        </w:rPr>
        <w:t xml:space="preserve"> 3</w:t>
      </w:r>
      <w:r w:rsidRPr="006B7507">
        <w:rPr>
          <w:lang w:val="en-GB"/>
        </w:rPr>
        <w:t>:</w:t>
      </w:r>
      <w:r>
        <w:rPr>
          <w:lang w:val="en-GB"/>
        </w:rPr>
        <w:t xml:space="preserve"> Create 2 classes in the folder Models</w:t>
      </w:r>
    </w:p>
    <w:p w14:paraId="293B3980" w14:textId="4C77AAA4" w:rsidR="001F0831" w:rsidRDefault="001F0831" w:rsidP="001F0831">
      <w:pPr>
        <w:pStyle w:val="cpStep"/>
        <w:numPr>
          <w:ilvl w:val="0"/>
          <w:numId w:val="21"/>
        </w:numPr>
        <w:tabs>
          <w:tab w:val="clear" w:pos="1134"/>
        </w:tabs>
        <w:rPr>
          <w:lang w:val="en-GB"/>
        </w:rPr>
      </w:pPr>
      <w:r w:rsidRPr="001F0831">
        <w:rPr>
          <w:lang w:val="en-GB"/>
        </w:rPr>
        <w:t>Create a class “</w:t>
      </w:r>
      <w:proofErr w:type="spellStart"/>
      <w:r>
        <w:rPr>
          <w:lang w:val="en-GB"/>
        </w:rPr>
        <w:t>ProductCategory</w:t>
      </w:r>
      <w:proofErr w:type="spellEnd"/>
      <w:r w:rsidRPr="001F0831">
        <w:rPr>
          <w:lang w:val="en-GB"/>
        </w:rPr>
        <w:t>” in the folder “</w:t>
      </w:r>
      <w:r>
        <w:rPr>
          <w:lang w:val="en-GB"/>
        </w:rPr>
        <w:t>Models</w:t>
      </w:r>
      <w:r w:rsidRPr="001F0831">
        <w:rPr>
          <w:lang w:val="en-GB"/>
        </w:rPr>
        <w:t>”</w:t>
      </w:r>
      <w:r>
        <w:rPr>
          <w:lang w:val="en-GB"/>
        </w:rPr>
        <w:t xml:space="preserve"> that inherits from the class “</w:t>
      </w:r>
      <w:proofErr w:type="spellStart"/>
      <w:r>
        <w:rPr>
          <w:lang w:val="en-GB"/>
        </w:rPr>
        <w:t>ObservableObject</w:t>
      </w:r>
      <w:proofErr w:type="spellEnd"/>
      <w:r>
        <w:rPr>
          <w:lang w:val="en-GB"/>
        </w:rPr>
        <w:t>”.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B92CD6" w:rsidRPr="00CA18A8" w14:paraId="61F7E67C" w14:textId="77777777" w:rsidTr="00B92CD6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A9A42F7" w14:textId="77777777" w:rsidR="00B92CD6" w:rsidRPr="00B56BAD" w:rsidRDefault="00B92CD6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2B07B6AD" w14:textId="77777777" w:rsidR="00B92CD6" w:rsidRPr="00B56BAD" w:rsidRDefault="00B92CD6">
            <w:pPr>
              <w:pStyle w:val="cpSmallTip"/>
              <w:rPr>
                <w:lang w:val="en-GB"/>
              </w:rPr>
            </w:pPr>
          </w:p>
        </w:tc>
      </w:tr>
      <w:tr w:rsidR="00B92CD6" w:rsidRPr="00CA18A8" w14:paraId="76E5B7FA" w14:textId="77777777" w:rsidTr="00B92CD6">
        <w:tc>
          <w:tcPr>
            <w:tcW w:w="1843" w:type="dxa"/>
            <w:tcBorders>
              <w:bottom w:val="nil"/>
            </w:tcBorders>
          </w:tcPr>
          <w:p w14:paraId="7E520281" w14:textId="77777777" w:rsidR="00B92CD6" w:rsidRDefault="00B92CD6">
            <w:pPr>
              <w:pStyle w:val="cpTip"/>
            </w:pPr>
            <w:r>
              <w:object w:dxaOrig="1995" w:dyaOrig="1530" w14:anchorId="1725A792">
                <v:shape id="_x0000_i1029" type="#_x0000_t75" style="width:77.15pt;height:59.4pt" o:ole="" fillcolor="window">
                  <v:imagedata r:id="rId13" o:title=""/>
                </v:shape>
                <o:OLEObject Type="Embed" ProgID="PBrush" ShapeID="_x0000_i1029" DrawAspect="Content" ObjectID="_1742141669" r:id="rId20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2B36F870" w14:textId="4A5F167F" w:rsidR="00B92CD6" w:rsidRPr="00B92CD6" w:rsidRDefault="00B92CD6">
            <w:pPr>
              <w:pStyle w:val="cpTip"/>
              <w:rPr>
                <w:lang w:val="en-GB"/>
              </w:rPr>
            </w:pPr>
            <w:r w:rsidRPr="00B92CD6">
              <w:rPr>
                <w:lang w:val="en-GB"/>
              </w:rPr>
              <w:t>Depending on how your n</w:t>
            </w:r>
            <w:r>
              <w:rPr>
                <w:lang w:val="en-GB"/>
              </w:rPr>
              <w:t>amespaces are called, you will have to add a reference to this class.</w:t>
            </w:r>
          </w:p>
        </w:tc>
      </w:tr>
      <w:tr w:rsidR="00B92CD6" w:rsidRPr="00CA18A8" w14:paraId="4385B158" w14:textId="77777777" w:rsidTr="00B92CD6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65CFE31C" w14:textId="77777777" w:rsidR="00B92CD6" w:rsidRPr="00B92CD6" w:rsidRDefault="00B92CD6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73489B96" w14:textId="77777777" w:rsidR="00B92CD6" w:rsidRPr="00B92CD6" w:rsidRDefault="00B92CD6">
            <w:pPr>
              <w:pStyle w:val="cpSmallTip"/>
              <w:rPr>
                <w:lang w:val="en-GB"/>
              </w:rPr>
            </w:pPr>
          </w:p>
        </w:tc>
      </w:tr>
    </w:tbl>
    <w:p w14:paraId="04771131" w14:textId="3982013F" w:rsidR="001F0831" w:rsidRDefault="001F0831" w:rsidP="001F0831">
      <w:pPr>
        <w:pStyle w:val="cpStep"/>
        <w:numPr>
          <w:ilvl w:val="0"/>
          <w:numId w:val="21"/>
        </w:numPr>
        <w:tabs>
          <w:tab w:val="clear" w:pos="1134"/>
        </w:tabs>
        <w:rPr>
          <w:lang w:val="en-GB"/>
        </w:rPr>
      </w:pPr>
      <w:r w:rsidRPr="001F0831">
        <w:rPr>
          <w:lang w:val="en-GB"/>
        </w:rPr>
        <w:t>Create a class “</w:t>
      </w:r>
      <w:r>
        <w:rPr>
          <w:lang w:val="en-GB"/>
        </w:rPr>
        <w:t>Product</w:t>
      </w:r>
      <w:r w:rsidRPr="001F0831">
        <w:rPr>
          <w:lang w:val="en-GB"/>
        </w:rPr>
        <w:t>” in the folder “</w:t>
      </w:r>
      <w:r>
        <w:rPr>
          <w:lang w:val="en-GB"/>
        </w:rPr>
        <w:t>Models</w:t>
      </w:r>
      <w:r w:rsidRPr="001F0831">
        <w:rPr>
          <w:lang w:val="en-GB"/>
        </w:rPr>
        <w:t>”</w:t>
      </w:r>
      <w:r>
        <w:rPr>
          <w:lang w:val="en-GB"/>
        </w:rPr>
        <w:t xml:space="preserve"> that inherits from the class “</w:t>
      </w:r>
      <w:proofErr w:type="spellStart"/>
      <w:r>
        <w:rPr>
          <w:lang w:val="en-GB"/>
        </w:rPr>
        <w:t>ObservableObject</w:t>
      </w:r>
      <w:proofErr w:type="spellEnd"/>
      <w:r>
        <w:rPr>
          <w:lang w:val="en-GB"/>
        </w:rPr>
        <w:t>”.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1F0831" w:rsidRPr="00CA18A8" w14:paraId="655F1D50" w14:textId="77777777" w:rsidTr="001F0831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475700F" w14:textId="77777777" w:rsidR="001F0831" w:rsidRPr="00B92CD6" w:rsidRDefault="001F0831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858E53C" w14:textId="77777777" w:rsidR="001F0831" w:rsidRPr="00B92CD6" w:rsidRDefault="001F0831">
            <w:pPr>
              <w:pStyle w:val="cpSmallTip"/>
              <w:rPr>
                <w:lang w:val="en-GB"/>
              </w:rPr>
            </w:pPr>
          </w:p>
        </w:tc>
      </w:tr>
      <w:tr w:rsidR="001F0831" w:rsidRPr="00CA18A8" w14:paraId="606736BF" w14:textId="77777777" w:rsidTr="001F0831">
        <w:tc>
          <w:tcPr>
            <w:tcW w:w="1843" w:type="dxa"/>
            <w:tcBorders>
              <w:bottom w:val="nil"/>
            </w:tcBorders>
          </w:tcPr>
          <w:p w14:paraId="0CF48332" w14:textId="77777777" w:rsidR="001F0831" w:rsidRDefault="001F0831">
            <w:pPr>
              <w:pStyle w:val="cpTip"/>
            </w:pPr>
            <w:r>
              <w:object w:dxaOrig="1995" w:dyaOrig="1530" w14:anchorId="3EF5BD8C">
                <v:shape id="_x0000_i1030" type="#_x0000_t75" style="width:77.15pt;height:59.4pt" o:ole="" fillcolor="window">
                  <v:imagedata r:id="rId13" o:title=""/>
                </v:shape>
                <o:OLEObject Type="Embed" ProgID="PBrush" ShapeID="_x0000_i1030" DrawAspect="Content" ObjectID="_1742141670" r:id="rId21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E8ACE2F" w14:textId="2FF83591" w:rsidR="001F0831" w:rsidRDefault="001F0831">
            <w:pPr>
              <w:pStyle w:val="cpTip"/>
              <w:rPr>
                <w:lang w:val="en-GB"/>
              </w:rPr>
            </w:pPr>
            <w:r w:rsidRPr="001F0831">
              <w:rPr>
                <w:lang w:val="en-GB"/>
              </w:rPr>
              <w:t xml:space="preserve">We will make a 2-way binding between </w:t>
            </w:r>
            <w:r w:rsidR="00016E44" w:rsidRPr="001F0831">
              <w:rPr>
                <w:lang w:val="en-GB"/>
              </w:rPr>
              <w:t>these classes</w:t>
            </w:r>
            <w:r>
              <w:rPr>
                <w:lang w:val="en-GB"/>
              </w:rPr>
              <w:t xml:space="preserve"> and the user interface.</w:t>
            </w:r>
          </w:p>
          <w:p w14:paraId="1B59D5AE" w14:textId="019F0ACD" w:rsidR="001F0831" w:rsidRPr="001F0831" w:rsidRDefault="001F0831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 change in the data, after reading it, will change the form content, and a change in the form will change the data.</w:t>
            </w:r>
          </w:p>
        </w:tc>
      </w:tr>
      <w:tr w:rsidR="001F0831" w:rsidRPr="00CA18A8" w14:paraId="5C2D7AF1" w14:textId="77777777" w:rsidTr="001F0831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72AC229D" w14:textId="77777777" w:rsidR="001F0831" w:rsidRPr="001F0831" w:rsidRDefault="001F0831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0B8CA15" w14:textId="77777777" w:rsidR="001F0831" w:rsidRPr="001F0831" w:rsidRDefault="001F0831">
            <w:pPr>
              <w:pStyle w:val="cpSmallTip"/>
              <w:rPr>
                <w:lang w:val="en-GB"/>
              </w:rPr>
            </w:pPr>
          </w:p>
        </w:tc>
      </w:tr>
    </w:tbl>
    <w:p w14:paraId="135066FC" w14:textId="37F930A2" w:rsidR="001F0831" w:rsidRPr="001F0831" w:rsidRDefault="001F0831" w:rsidP="001F0831">
      <w:pPr>
        <w:pStyle w:val="cpStep"/>
        <w:numPr>
          <w:ilvl w:val="0"/>
          <w:numId w:val="21"/>
        </w:numPr>
        <w:tabs>
          <w:tab w:val="clear" w:pos="1134"/>
        </w:tabs>
        <w:rPr>
          <w:lang w:val="en-GB"/>
        </w:rPr>
      </w:pPr>
      <w:r w:rsidRPr="001F0831">
        <w:rPr>
          <w:lang w:val="en-GB"/>
        </w:rPr>
        <w:t>Create a class “</w:t>
      </w:r>
      <w:proofErr w:type="spellStart"/>
      <w:r w:rsidR="00360FF2">
        <w:rPr>
          <w:lang w:val="en-GB"/>
        </w:rPr>
        <w:t>Main</w:t>
      </w:r>
      <w:r w:rsidR="00194DC0">
        <w:rPr>
          <w:lang w:val="en-GB"/>
        </w:rPr>
        <w:t>View</w:t>
      </w:r>
      <w:r>
        <w:rPr>
          <w:lang w:val="en-GB"/>
        </w:rPr>
        <w:t>Model</w:t>
      </w:r>
      <w:proofErr w:type="spellEnd"/>
      <w:r w:rsidRPr="001F0831">
        <w:rPr>
          <w:lang w:val="en-GB"/>
        </w:rPr>
        <w:t>” in the folder “</w:t>
      </w:r>
      <w:proofErr w:type="spellStart"/>
      <w:r>
        <w:rPr>
          <w:lang w:val="en-GB"/>
        </w:rPr>
        <w:t>ViewModels</w:t>
      </w:r>
      <w:proofErr w:type="spellEnd"/>
      <w:r w:rsidRPr="001F0831">
        <w:rPr>
          <w:lang w:val="en-GB"/>
        </w:rPr>
        <w:t>” that inherits from the class “</w:t>
      </w:r>
      <w:proofErr w:type="spellStart"/>
      <w:r w:rsidRPr="001F0831">
        <w:rPr>
          <w:lang w:val="en-GB"/>
        </w:rPr>
        <w:t>ObservableObject</w:t>
      </w:r>
      <w:proofErr w:type="spellEnd"/>
      <w:r w:rsidRPr="001F0831">
        <w:rPr>
          <w:lang w:val="en-GB"/>
        </w:rPr>
        <w:t>”.</w:t>
      </w:r>
    </w:p>
    <w:p w14:paraId="3B6E5F7D" w14:textId="60616183" w:rsidR="00194DC0" w:rsidRDefault="00194DC0" w:rsidP="00194DC0">
      <w:pPr>
        <w:pStyle w:val="cpStep"/>
        <w:numPr>
          <w:ilvl w:val="0"/>
          <w:numId w:val="21"/>
        </w:numPr>
        <w:tabs>
          <w:tab w:val="clear" w:pos="1134"/>
        </w:tabs>
        <w:rPr>
          <w:lang w:val="en-GB"/>
        </w:rPr>
      </w:pPr>
      <w:r w:rsidRPr="00194DC0">
        <w:rPr>
          <w:lang w:val="en-GB"/>
        </w:rPr>
        <w:t>You will have something like beside (</w:t>
      </w:r>
      <w:r w:rsidRPr="00194DC0">
        <w:rPr>
          <w:rStyle w:val="cpReference"/>
          <w:lang w:val="en-GB"/>
        </w:rPr>
        <w:t xml:space="preserve">See </w:t>
      </w:r>
      <w:r w:rsidRPr="00194DC0">
        <w:rPr>
          <w:rStyle w:val="cpReference"/>
        </w:rPr>
        <w:fldChar w:fldCharType="begin"/>
      </w:r>
      <w:r w:rsidRPr="00194DC0">
        <w:rPr>
          <w:rStyle w:val="cpReference"/>
          <w:lang w:val="en-GB"/>
        </w:rPr>
        <w:instrText xml:space="preserve"> REF  ViewsAndViewModels \h  \* MERGEFORMAT </w:instrText>
      </w:r>
      <w:r w:rsidRPr="00194DC0">
        <w:rPr>
          <w:rStyle w:val="cpReference"/>
        </w:rPr>
      </w:r>
      <w:r w:rsidRPr="00194DC0">
        <w:rPr>
          <w:rStyle w:val="cpReference"/>
        </w:rPr>
        <w:fldChar w:fldCharType="separate"/>
      </w:r>
      <w:proofErr w:type="spellStart"/>
      <w:r w:rsidR="00BA3BD2" w:rsidRPr="00BA3BD2">
        <w:rPr>
          <w:rStyle w:val="cpReference"/>
        </w:rPr>
        <w:t>Figure</w:t>
      </w:r>
      <w:proofErr w:type="spellEnd"/>
      <w:r w:rsidR="00BA3BD2" w:rsidRPr="00BA3BD2">
        <w:rPr>
          <w:rStyle w:val="cpReference"/>
        </w:rPr>
        <w:t xml:space="preserve"> 5</w:t>
      </w:r>
      <w:r w:rsidRPr="00194DC0">
        <w:rPr>
          <w:rStyle w:val="cpReference"/>
        </w:rPr>
        <w:fldChar w:fldCharType="end"/>
      </w:r>
      <w:r w:rsidRPr="00194DC0">
        <w:rPr>
          <w:lang w:val="en-GB"/>
        </w:rPr>
        <w:t>).</w:t>
      </w:r>
    </w:p>
    <w:p w14:paraId="3303198C" w14:textId="12CB7A07" w:rsidR="00192899" w:rsidRPr="00192899" w:rsidRDefault="00192899" w:rsidP="00192899">
      <w:pPr>
        <w:pStyle w:val="cpStep"/>
        <w:numPr>
          <w:ilvl w:val="0"/>
          <w:numId w:val="21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Check if the namespaces are correct of the added code, meaning, code in Models must have the correct namespace, code in </w:t>
      </w:r>
      <w:proofErr w:type="spellStart"/>
      <w:r>
        <w:rPr>
          <w:lang w:val="en-GB"/>
        </w:rPr>
        <w:t>ViewModels</w:t>
      </w:r>
      <w:proofErr w:type="spellEnd"/>
      <w:r>
        <w:rPr>
          <w:lang w:val="en-GB"/>
        </w:rPr>
        <w:t xml:space="preserve"> must have the correct namespace.</w:t>
      </w:r>
    </w:p>
    <w:p w14:paraId="41C0AC0F" w14:textId="77777777" w:rsidR="006F3B86" w:rsidRDefault="006F3B86" w:rsidP="006F3B86">
      <w:pPr>
        <w:rPr>
          <w:rFonts w:ascii="DawnCastle" w:hAnsi="DawnCastle"/>
          <w:sz w:val="32"/>
          <w:szCs w:val="20"/>
          <w:lang w:val="en-GB" w:eastAsia="en-US"/>
        </w:rPr>
      </w:pPr>
      <w:r>
        <w:rPr>
          <w:lang w:val="en-GB"/>
        </w:rPr>
        <w:br w:type="page"/>
      </w:r>
    </w:p>
    <w:p w14:paraId="5A203704" w14:textId="5D82382A" w:rsidR="00812BC6" w:rsidRDefault="00DF68EE" w:rsidP="00812BC6">
      <w:pPr>
        <w:pStyle w:val="Heading3"/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F06378" wp14:editId="20A2BCE7">
                <wp:simplePos x="0" y="0"/>
                <wp:positionH relativeFrom="column">
                  <wp:posOffset>-5231765</wp:posOffset>
                </wp:positionH>
                <wp:positionV relativeFrom="paragraph">
                  <wp:posOffset>144145</wp:posOffset>
                </wp:positionV>
                <wp:extent cx="4939665" cy="2994660"/>
                <wp:effectExtent l="0" t="0" r="13335" b="152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665" cy="2994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4441E2" w14:textId="1EBC1027" w:rsidR="00160D7F" w:rsidRDefault="00DF68EE" w:rsidP="00160D7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57EC3C" wp14:editId="35AE18FE">
                                  <wp:extent cx="3665538" cy="1173582"/>
                                  <wp:effectExtent l="0" t="0" r="0" b="762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65538" cy="11735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C45C8B" w14:textId="4B6CAA23" w:rsidR="00DA791E" w:rsidRDefault="00DA791E" w:rsidP="00160D7F"/>
                          <w:p w14:paraId="22C7E08D" w14:textId="69702C25" w:rsidR="00DA791E" w:rsidRDefault="00DA791E" w:rsidP="00160D7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5A7B0F" wp14:editId="7B631969">
                                  <wp:extent cx="4750435" cy="1244600"/>
                                  <wp:effectExtent l="0" t="0" r="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12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50435" cy="1244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A03E3C" w14:textId="052FF345" w:rsidR="00160D7F" w:rsidRPr="00C077F1" w:rsidRDefault="00160D7F" w:rsidP="00160D7F">
                            <w:pPr>
                              <w:pStyle w:val="Caption"/>
                              <w:rPr>
                                <w:lang w:val="en-GB"/>
                              </w:rPr>
                            </w:pPr>
                            <w:bookmarkStart w:id="10" w:name="XAMLProblem"/>
                            <w:r w:rsidRPr="00C077F1">
                              <w:rPr>
                                <w:lang w:val="en-GB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C077F1">
                              <w:rPr>
                                <w:lang w:val="en-GB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A3BD2">
                              <w:rPr>
                                <w:noProof/>
                                <w:lang w:val="en-GB"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bookmarkEnd w:id="10"/>
                            <w:r w:rsidRPr="00C077F1">
                              <w:rPr>
                                <w:lang w:val="en-GB"/>
                              </w:rPr>
                              <w:t>:</w:t>
                            </w:r>
                            <w:r w:rsidRPr="00C077F1">
                              <w:rPr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xaml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file of the </w:t>
                            </w:r>
                            <w:r w:rsidR="00016E44">
                              <w:rPr>
                                <w:lang w:val="en-GB"/>
                              </w:rPr>
                              <w:t>start-up</w:t>
                            </w:r>
                            <w:r>
                              <w:rPr>
                                <w:lang w:val="en-GB"/>
                              </w:rPr>
                              <w:t xml:space="preserve"> screen.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06378" id="Text Box 8" o:spid="_x0000_s1031" type="#_x0000_t202" style="position:absolute;left:0;text-align:left;margin-left:-411.95pt;margin-top:11.35pt;width:388.95pt;height:235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" fillcolor="white [3201]" strokeweight=".5pt">
                <v:textbox>
                  <w:txbxContent>
                    <w:p w14:paraId="3E4441E2" w14:textId="1EBC1027" w:rsidR="00160D7F" w:rsidRDefault="00DF68EE" w:rsidP="00160D7F">
                      <w:r>
                        <w:rPr>
                          <w:noProof/>
                        </w:rPr>
                        <w:drawing>
                          <wp:inline distT="0" distB="0" distL="0" distR="0" wp14:anchorId="6557EC3C" wp14:editId="35AE18FE">
                            <wp:extent cx="3665538" cy="1173582"/>
                            <wp:effectExtent l="0" t="0" r="0" b="762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icture 11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65538" cy="11735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C45C8B" w14:textId="4B6CAA23" w:rsidR="00DA791E" w:rsidRDefault="00DA791E" w:rsidP="00160D7F"/>
                    <w:p w14:paraId="22C7E08D" w14:textId="69702C25" w:rsidR="00DA791E" w:rsidRDefault="00DA791E" w:rsidP="00160D7F">
                      <w:r>
                        <w:rPr>
                          <w:noProof/>
                        </w:rPr>
                        <w:drawing>
                          <wp:inline distT="0" distB="0" distL="0" distR="0" wp14:anchorId="0F5A7B0F" wp14:editId="7B631969">
                            <wp:extent cx="4750435" cy="1244600"/>
                            <wp:effectExtent l="0" t="0" r="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12"/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50435" cy="1244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A03E3C" w14:textId="052FF345" w:rsidR="00160D7F" w:rsidRPr="00C077F1" w:rsidRDefault="00160D7F" w:rsidP="00160D7F">
                      <w:pPr>
                        <w:pStyle w:val="Caption"/>
                        <w:rPr>
                          <w:lang w:val="en-GB"/>
                        </w:rPr>
                      </w:pPr>
                      <w:bookmarkStart w:id="11" w:name="XAMLProblem"/>
                      <w:r w:rsidRPr="00C077F1">
                        <w:rPr>
                          <w:lang w:val="en-GB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C077F1">
                        <w:rPr>
                          <w:lang w:val="en-GB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A3BD2">
                        <w:rPr>
                          <w:noProof/>
                          <w:lang w:val="en-GB"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bookmarkEnd w:id="11"/>
                      <w:r w:rsidRPr="00C077F1">
                        <w:rPr>
                          <w:lang w:val="en-GB"/>
                        </w:rPr>
                        <w:t>:</w:t>
                      </w:r>
                      <w:r w:rsidRPr="00C077F1">
                        <w:rPr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lang w:val="en-GB"/>
                        </w:rPr>
                        <w:t>xaml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file of the </w:t>
                      </w:r>
                      <w:r w:rsidR="00016E44">
                        <w:rPr>
                          <w:lang w:val="en-GB"/>
                        </w:rPr>
                        <w:t>start-up</w:t>
                      </w:r>
                      <w:r>
                        <w:rPr>
                          <w:lang w:val="en-GB"/>
                        </w:rPr>
                        <w:t xml:space="preserve"> screen.</w:t>
                      </w:r>
                    </w:p>
                  </w:txbxContent>
                </v:textbox>
              </v:shape>
            </w:pict>
          </mc:Fallback>
        </mc:AlternateContent>
      </w:r>
      <w:r w:rsidR="00812BC6" w:rsidRPr="006B7507">
        <w:rPr>
          <w:lang w:val="en-GB"/>
        </w:rPr>
        <w:t>Task</w:t>
      </w:r>
      <w:r w:rsidR="00812BC6">
        <w:rPr>
          <w:lang w:val="en-GB"/>
        </w:rPr>
        <w:t xml:space="preserve"> 4</w:t>
      </w:r>
      <w:r w:rsidR="00812BC6" w:rsidRPr="006B7507">
        <w:rPr>
          <w:lang w:val="en-GB"/>
        </w:rPr>
        <w:t>:</w:t>
      </w:r>
      <w:r w:rsidR="00812BC6">
        <w:rPr>
          <w:lang w:val="en-GB"/>
        </w:rPr>
        <w:t xml:space="preserve"> Prepare the </w:t>
      </w:r>
      <w:r w:rsidR="00016E44">
        <w:rPr>
          <w:lang w:val="en-GB"/>
        </w:rPr>
        <w:t>start-up</w:t>
      </w:r>
      <w:r w:rsidR="00812BC6">
        <w:rPr>
          <w:lang w:val="en-GB"/>
        </w:rPr>
        <w:t xml:space="preserve"> screen to use </w:t>
      </w:r>
      <w:proofErr w:type="spellStart"/>
      <w:r w:rsidR="00812BC6">
        <w:rPr>
          <w:lang w:val="en-GB"/>
        </w:rPr>
        <w:t>MainViewModel</w:t>
      </w:r>
      <w:proofErr w:type="spellEnd"/>
      <w:r w:rsidR="00812BC6">
        <w:rPr>
          <w:lang w:val="en-GB"/>
        </w:rPr>
        <w:t xml:space="preserve"> as resource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DF68EE" w:rsidRPr="00CA18A8" w14:paraId="2BA9AF3F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DF5D0A7" w14:textId="77777777" w:rsidR="00DF68EE" w:rsidRPr="00DF68EE" w:rsidRDefault="00DF68E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A528AF5" w14:textId="77777777" w:rsidR="00DF68EE" w:rsidRPr="00DF68EE" w:rsidRDefault="00DF68EE">
            <w:pPr>
              <w:pStyle w:val="cpSmallTip"/>
              <w:rPr>
                <w:lang w:val="en-GB"/>
              </w:rPr>
            </w:pPr>
          </w:p>
        </w:tc>
      </w:tr>
      <w:tr w:rsidR="00DF68EE" w:rsidRPr="00CA18A8" w14:paraId="2DEF7016" w14:textId="77777777">
        <w:tc>
          <w:tcPr>
            <w:tcW w:w="1843" w:type="dxa"/>
            <w:tcBorders>
              <w:bottom w:val="nil"/>
            </w:tcBorders>
          </w:tcPr>
          <w:p w14:paraId="27B4E05A" w14:textId="77777777" w:rsidR="00DF68EE" w:rsidRDefault="00DF68EE">
            <w:pPr>
              <w:pStyle w:val="cpTip"/>
            </w:pPr>
            <w:r>
              <w:object w:dxaOrig="1995" w:dyaOrig="1530" w14:anchorId="18869459">
                <v:shape id="_x0000_i1031" type="#_x0000_t75" style="width:77.15pt;height:59.4pt" o:ole="" fillcolor="window">
                  <v:imagedata r:id="rId13" o:title=""/>
                </v:shape>
                <o:OLEObject Type="Embed" ProgID="PBrush" ShapeID="_x0000_i1031" DrawAspect="Content" ObjectID="_1742141671" r:id="rId2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610F95B7" w14:textId="54EE8ABE" w:rsidR="00DF68EE" w:rsidRPr="00DF68EE" w:rsidRDefault="00DF68EE">
            <w:pPr>
              <w:pStyle w:val="cpTip"/>
              <w:rPr>
                <w:lang w:val="en-GB"/>
              </w:rPr>
            </w:pPr>
            <w:r w:rsidRPr="00DF68EE">
              <w:rPr>
                <w:lang w:val="en-GB"/>
              </w:rPr>
              <w:t>We want to connect t</w:t>
            </w:r>
            <w:r>
              <w:rPr>
                <w:lang w:val="en-GB"/>
              </w:rPr>
              <w:t xml:space="preserve">he </w:t>
            </w:r>
            <w:proofErr w:type="spellStart"/>
            <w:r>
              <w:rPr>
                <w:lang w:val="en-GB"/>
              </w:rPr>
              <w:t>ViewModel</w:t>
            </w:r>
            <w:proofErr w:type="spellEnd"/>
            <w:r>
              <w:rPr>
                <w:lang w:val="en-GB"/>
              </w:rPr>
              <w:t xml:space="preserve"> “</w:t>
            </w:r>
            <w:proofErr w:type="spellStart"/>
            <w:r>
              <w:rPr>
                <w:lang w:val="en-GB"/>
              </w:rPr>
              <w:t>MainViewModel</w:t>
            </w:r>
            <w:proofErr w:type="spellEnd"/>
            <w:r>
              <w:rPr>
                <w:lang w:val="en-GB"/>
              </w:rPr>
              <w:t xml:space="preserve">” to the </w:t>
            </w:r>
            <w:r w:rsidR="00016E44">
              <w:rPr>
                <w:lang w:val="en-GB"/>
              </w:rPr>
              <w:t>start-up</w:t>
            </w:r>
            <w:r>
              <w:rPr>
                <w:lang w:val="en-GB"/>
              </w:rPr>
              <w:t xml:space="preserve"> screen.</w:t>
            </w:r>
          </w:p>
        </w:tc>
      </w:tr>
      <w:tr w:rsidR="00DF68EE" w:rsidRPr="00CA18A8" w14:paraId="4708F7ED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5ABD754" w14:textId="77777777" w:rsidR="00DF68EE" w:rsidRPr="00DF68EE" w:rsidRDefault="00DF68E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C709B77" w14:textId="77777777" w:rsidR="00DF68EE" w:rsidRPr="00DF68EE" w:rsidRDefault="00DF68EE">
            <w:pPr>
              <w:pStyle w:val="cpSmallTip"/>
              <w:rPr>
                <w:lang w:val="en-GB"/>
              </w:rPr>
            </w:pPr>
          </w:p>
        </w:tc>
      </w:tr>
    </w:tbl>
    <w:p w14:paraId="41C2FCAA" w14:textId="3C73586C" w:rsidR="00B56BAD" w:rsidRDefault="00B56BAD" w:rsidP="00B56BAD">
      <w:pPr>
        <w:pStyle w:val="cpStep"/>
        <w:numPr>
          <w:ilvl w:val="0"/>
          <w:numId w:val="23"/>
        </w:numPr>
        <w:tabs>
          <w:tab w:val="clear" w:pos="1134"/>
        </w:tabs>
        <w:rPr>
          <w:lang w:val="en-GB"/>
        </w:rPr>
      </w:pPr>
      <w:r>
        <w:rPr>
          <w:lang w:val="en-GB"/>
        </w:rPr>
        <w:t>Create in “</w:t>
      </w:r>
      <w:proofErr w:type="spellStart"/>
      <w:r>
        <w:rPr>
          <w:lang w:val="en-GB"/>
        </w:rPr>
        <w:t>MainWindow.xaml</w:t>
      </w:r>
      <w:proofErr w:type="spellEnd"/>
      <w:r>
        <w:rPr>
          <w:lang w:val="en-GB"/>
        </w:rPr>
        <w:t>”, the tags &lt;</w:t>
      </w:r>
      <w:proofErr w:type="spellStart"/>
      <w:r>
        <w:rPr>
          <w:lang w:val="en-GB"/>
        </w:rPr>
        <w:t>Window.Resources</w:t>
      </w:r>
      <w:proofErr w:type="spellEnd"/>
      <w:r>
        <w:rPr>
          <w:lang w:val="en-GB"/>
        </w:rPr>
        <w:t>&gt; &lt;/</w:t>
      </w:r>
      <w:proofErr w:type="spellStart"/>
      <w:r>
        <w:rPr>
          <w:lang w:val="en-GB"/>
        </w:rPr>
        <w:t>Window.Resources</w:t>
      </w:r>
      <w:proofErr w:type="spellEnd"/>
      <w:r>
        <w:rPr>
          <w:lang w:val="en-GB"/>
        </w:rPr>
        <w:t>&gt; before the &lt;Grid&gt; tag.</w:t>
      </w:r>
    </w:p>
    <w:p w14:paraId="31A161AA" w14:textId="5CB268C1" w:rsidR="00B56BAD" w:rsidRDefault="00B56BAD" w:rsidP="00B56BAD">
      <w:pPr>
        <w:pStyle w:val="cpStep"/>
        <w:numPr>
          <w:ilvl w:val="0"/>
          <w:numId w:val="23"/>
        </w:numPr>
        <w:tabs>
          <w:tab w:val="clear" w:pos="1134"/>
        </w:tabs>
        <w:rPr>
          <w:lang w:val="en-GB"/>
        </w:rPr>
      </w:pPr>
      <w:r>
        <w:rPr>
          <w:lang w:val="en-GB"/>
        </w:rPr>
        <w:t>Type &lt;</w:t>
      </w:r>
      <w:proofErr w:type="spellStart"/>
      <w:r>
        <w:rPr>
          <w:lang w:val="en-GB"/>
        </w:rPr>
        <w:t>MainViewModel</w:t>
      </w:r>
      <w:proofErr w:type="spellEnd"/>
      <w:r>
        <w:rPr>
          <w:lang w:val="en-GB"/>
        </w:rPr>
        <w:t xml:space="preserve"> x:Key="</w:t>
      </w:r>
      <w:r w:rsidR="006F3B86">
        <w:rPr>
          <w:lang w:val="en-GB"/>
        </w:rPr>
        <w:t>MainViewModel"/&gt; between the tags your created in step 1.</w:t>
      </w:r>
      <w:r w:rsidR="007E4A84">
        <w:rPr>
          <w:lang w:val="en-GB"/>
        </w:rPr>
        <w:t xml:space="preserve"> This adds a </w:t>
      </w:r>
      <w:proofErr w:type="spellStart"/>
      <w:r w:rsidR="007E4A84">
        <w:rPr>
          <w:lang w:val="en-GB"/>
        </w:rPr>
        <w:t>Window.Resource</w:t>
      </w:r>
      <w:proofErr w:type="spellEnd"/>
      <w:r w:rsidR="007E4A84">
        <w:rPr>
          <w:lang w:val="en-GB"/>
        </w:rPr>
        <w:t xml:space="preserve"> for </w:t>
      </w:r>
      <w:proofErr w:type="spellStart"/>
      <w:r w:rsidR="007E4A84">
        <w:rPr>
          <w:lang w:val="en-GB"/>
        </w:rPr>
        <w:t>MainViewModel</w:t>
      </w:r>
      <w:proofErr w:type="spellEnd"/>
      <w:r w:rsidR="007E4A84">
        <w:rPr>
          <w:lang w:val="en-GB"/>
        </w:rPr>
        <w:t>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AD7241" w:rsidRPr="007E4A84" w14:paraId="3E7EB06B" w14:textId="77777777" w:rsidTr="00AD7241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395A6018" w14:textId="77777777" w:rsidR="00AD7241" w:rsidRPr="007E4A84" w:rsidRDefault="00AD7241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B253C14" w14:textId="77777777" w:rsidR="00AD7241" w:rsidRPr="007E4A84" w:rsidRDefault="00AD7241">
            <w:pPr>
              <w:pStyle w:val="cpSmallTip"/>
              <w:rPr>
                <w:lang w:val="en-GB"/>
              </w:rPr>
            </w:pPr>
          </w:p>
        </w:tc>
      </w:tr>
      <w:tr w:rsidR="00AD7241" w:rsidRPr="00AD7241" w14:paraId="4AE7DBBF" w14:textId="77777777" w:rsidTr="00AD7241">
        <w:tc>
          <w:tcPr>
            <w:tcW w:w="1843" w:type="dxa"/>
            <w:tcBorders>
              <w:bottom w:val="nil"/>
            </w:tcBorders>
          </w:tcPr>
          <w:p w14:paraId="1D42DAF4" w14:textId="77777777" w:rsidR="00AD7241" w:rsidRDefault="00AD7241">
            <w:pPr>
              <w:pStyle w:val="cpTip"/>
            </w:pPr>
            <w:r>
              <w:object w:dxaOrig="1995" w:dyaOrig="1530" w14:anchorId="3EDCD814">
                <v:shape id="_x0000_i1032" type="#_x0000_t75" style="width:77.15pt;height:59.4pt" o:ole="" fillcolor="window">
                  <v:imagedata r:id="rId13" o:title=""/>
                </v:shape>
                <o:OLEObject Type="Embed" ProgID="PBrush" ShapeID="_x0000_i1032" DrawAspect="Content" ObjectID="_1742141672" r:id="rId25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1FBED6E0" w14:textId="77777777" w:rsidR="00AD7241" w:rsidRDefault="00AD7241">
            <w:pPr>
              <w:pStyle w:val="cpTip"/>
              <w:rPr>
                <w:lang w:val="en-GB"/>
              </w:rPr>
            </w:pPr>
            <w:r w:rsidRPr="00AD7241">
              <w:rPr>
                <w:lang w:val="en-GB"/>
              </w:rPr>
              <w:t>Doing this will go w</w:t>
            </w:r>
            <w:r>
              <w:rPr>
                <w:lang w:val="en-GB"/>
              </w:rPr>
              <w:t xml:space="preserve">rong, because in the </w:t>
            </w:r>
            <w:proofErr w:type="spellStart"/>
            <w:r>
              <w:rPr>
                <w:lang w:val="en-GB"/>
              </w:rPr>
              <w:t>xaml</w:t>
            </w:r>
            <w:proofErr w:type="spellEnd"/>
            <w:r>
              <w:rPr>
                <w:lang w:val="en-GB"/>
              </w:rPr>
              <w:t xml:space="preserve"> file we need to add the namespaces where the </w:t>
            </w:r>
            <w:proofErr w:type="spellStart"/>
            <w:r>
              <w:rPr>
                <w:lang w:val="en-GB"/>
              </w:rPr>
              <w:t>MainViewModel</w:t>
            </w:r>
            <w:proofErr w:type="spellEnd"/>
            <w:r>
              <w:rPr>
                <w:lang w:val="en-GB"/>
              </w:rPr>
              <w:t xml:space="preserve"> can be found.</w:t>
            </w:r>
          </w:p>
          <w:p w14:paraId="5DC615CA" w14:textId="797F2BB1" w:rsidR="00DF68EE" w:rsidRDefault="00DF68EE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can hover over the added tag, and see what is wrong.</w:t>
            </w:r>
            <w:r w:rsidR="00DA791E">
              <w:rPr>
                <w:lang w:val="en-GB"/>
              </w:rPr>
              <w:t xml:space="preserve"> You can also see the issues in the Error List Window.</w:t>
            </w:r>
          </w:p>
          <w:p w14:paraId="28D69391" w14:textId="6EA405E2" w:rsidR="00DF68EE" w:rsidRPr="00AD7241" w:rsidRDefault="00DF68EE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See </w:t>
            </w:r>
            <w:r>
              <w:rPr>
                <w:rStyle w:val="cpReference"/>
              </w:rPr>
              <w:fldChar w:fldCharType="begin"/>
            </w:r>
            <w:r>
              <w:rPr>
                <w:rStyle w:val="cpReference"/>
              </w:rPr>
              <w:instrText xml:space="preserve"> REF  XAMLProblem \h  \* MERGEFORMAT </w:instrText>
            </w:r>
            <w:r>
              <w:rPr>
                <w:rStyle w:val="cpReference"/>
              </w:rPr>
            </w:r>
            <w:r>
              <w:rPr>
                <w:rStyle w:val="cpReference"/>
              </w:rPr>
              <w:fldChar w:fldCharType="separate"/>
            </w:r>
            <w:r w:rsidR="00BA3BD2" w:rsidRPr="00C077F1">
              <w:rPr>
                <w:lang w:val="en-GB"/>
              </w:rPr>
              <w:t xml:space="preserve">Figure </w:t>
            </w:r>
            <w:r w:rsidR="00BA3BD2">
              <w:rPr>
                <w:noProof/>
                <w:lang w:val="en-GB"/>
              </w:rPr>
              <w:t>6</w:t>
            </w:r>
            <w:r>
              <w:rPr>
                <w:rStyle w:val="cpReference"/>
              </w:rPr>
              <w:fldChar w:fldCharType="end"/>
            </w:r>
            <w:r w:rsidR="0055772A">
              <w:rPr>
                <w:rStyle w:val="cpReference"/>
              </w:rPr>
              <w:t>.</w:t>
            </w:r>
          </w:p>
        </w:tc>
      </w:tr>
      <w:tr w:rsidR="00AD7241" w:rsidRPr="00AD7241" w14:paraId="109B6F35" w14:textId="77777777" w:rsidTr="00AD7241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BE5FF76" w14:textId="77777777" w:rsidR="00AD7241" w:rsidRPr="00AD7241" w:rsidRDefault="00AD7241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018619E1" w14:textId="77777777" w:rsidR="00AD7241" w:rsidRPr="00AD7241" w:rsidRDefault="00AD7241">
            <w:pPr>
              <w:pStyle w:val="cpSmallTip"/>
              <w:rPr>
                <w:lang w:val="en-GB"/>
              </w:rPr>
            </w:pPr>
          </w:p>
        </w:tc>
      </w:tr>
    </w:tbl>
    <w:p w14:paraId="11BA7CDD" w14:textId="13FD088B" w:rsidR="00AD7241" w:rsidRDefault="005E07D4" w:rsidP="00AD7241">
      <w:pPr>
        <w:pStyle w:val="cpStep"/>
        <w:numPr>
          <w:ilvl w:val="0"/>
          <w:numId w:val="23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Click on the arrow of the yellow bulb </w:t>
      </w:r>
      <w:r w:rsidRPr="00194DC0">
        <w:rPr>
          <w:lang w:val="en-GB"/>
        </w:rPr>
        <w:t>(</w:t>
      </w:r>
      <w:r w:rsidRPr="00194DC0">
        <w:rPr>
          <w:rStyle w:val="cpReference"/>
          <w:lang w:val="en-GB"/>
        </w:rPr>
        <w:t xml:space="preserve">See </w:t>
      </w:r>
      <w:r w:rsidRPr="005E07D4">
        <w:rPr>
          <w:rStyle w:val="cpReference"/>
        </w:rPr>
        <w:fldChar w:fldCharType="begin"/>
      </w:r>
      <w:r w:rsidRPr="005E07D4">
        <w:rPr>
          <w:rStyle w:val="cpReference"/>
          <w:lang w:val="en-GB"/>
        </w:rPr>
        <w:instrText xml:space="preserve"> REF  XAMLProblem \h  \* MERGEFORMAT </w:instrText>
      </w:r>
      <w:r w:rsidRPr="005E07D4">
        <w:rPr>
          <w:rStyle w:val="cpReference"/>
        </w:rPr>
      </w:r>
      <w:r w:rsidRPr="005E07D4">
        <w:rPr>
          <w:rStyle w:val="cpReference"/>
        </w:rPr>
        <w:fldChar w:fldCharType="separate"/>
      </w:r>
      <w:proofErr w:type="spellStart"/>
      <w:r w:rsidR="00BA3BD2" w:rsidRPr="00BA3BD2">
        <w:rPr>
          <w:rStyle w:val="cpReference"/>
        </w:rPr>
        <w:t>Figure</w:t>
      </w:r>
      <w:proofErr w:type="spellEnd"/>
      <w:r w:rsidR="00BA3BD2" w:rsidRPr="00BA3BD2">
        <w:rPr>
          <w:rStyle w:val="cpReference"/>
        </w:rPr>
        <w:t xml:space="preserve"> 6</w:t>
      </w:r>
      <w:r w:rsidRPr="005E07D4">
        <w:rPr>
          <w:rStyle w:val="cpReference"/>
        </w:rPr>
        <w:fldChar w:fldCharType="end"/>
      </w:r>
      <w:r w:rsidRPr="00194DC0">
        <w:rPr>
          <w:lang w:val="en-GB"/>
        </w:rPr>
        <w:t>)</w:t>
      </w:r>
      <w:r>
        <w:rPr>
          <w:lang w:val="en-GB"/>
        </w:rPr>
        <w:t xml:space="preserve"> </w:t>
      </w:r>
      <w:r w:rsidR="00AD6145">
        <w:rPr>
          <w:lang w:val="en-GB"/>
        </w:rPr>
        <w:t xml:space="preserve">and click “Add </w:t>
      </w:r>
      <w:proofErr w:type="spellStart"/>
      <w:r w:rsidR="00AD6145">
        <w:rPr>
          <w:lang w:val="en-GB"/>
        </w:rPr>
        <w:t>xmlsn</w:t>
      </w:r>
      <w:proofErr w:type="spellEnd"/>
      <w:r w:rsidR="00AD6145">
        <w:rPr>
          <w:lang w:val="en-GB"/>
        </w:rPr>
        <w:t xml:space="preserve"> …” to add the namespace on top of the </w:t>
      </w:r>
      <w:proofErr w:type="spellStart"/>
      <w:r w:rsidR="00AD6145">
        <w:rPr>
          <w:lang w:val="en-GB"/>
        </w:rPr>
        <w:t>xaml</w:t>
      </w:r>
      <w:proofErr w:type="spellEnd"/>
      <w:r w:rsidR="00AD6145">
        <w:rPr>
          <w:lang w:val="en-GB"/>
        </w:rPr>
        <w:t xml:space="preserve"> file</w:t>
      </w:r>
      <w:r w:rsidR="00AD7241" w:rsidRPr="00AD7241">
        <w:rPr>
          <w:lang w:val="en-GB"/>
        </w:rPr>
        <w:t>.</w:t>
      </w:r>
    </w:p>
    <w:p w14:paraId="338AC2DE" w14:textId="0BA7A421" w:rsidR="004D2AC7" w:rsidRDefault="004D2AC7" w:rsidP="00AD7241">
      <w:pPr>
        <w:pStyle w:val="cpStep"/>
        <w:numPr>
          <w:ilvl w:val="0"/>
          <w:numId w:val="23"/>
        </w:numPr>
        <w:tabs>
          <w:tab w:val="clear" w:pos="1134"/>
        </w:tabs>
        <w:rPr>
          <w:lang w:val="en-GB"/>
        </w:rPr>
      </w:pPr>
      <w:r>
        <w:rPr>
          <w:lang w:val="en-GB"/>
        </w:rPr>
        <w:t>The namespace got a prefix “</w:t>
      </w:r>
      <w:proofErr w:type="spellStart"/>
      <w:r>
        <w:rPr>
          <w:lang w:val="en-GB"/>
        </w:rPr>
        <w:t>viewmodels</w:t>
      </w:r>
      <w:proofErr w:type="spellEnd"/>
      <w:r>
        <w:rPr>
          <w:lang w:val="en-GB"/>
        </w:rPr>
        <w:t>”.</w:t>
      </w:r>
    </w:p>
    <w:p w14:paraId="39502D67" w14:textId="2528F37A" w:rsidR="005153DB" w:rsidRDefault="005153DB" w:rsidP="00AD7241">
      <w:pPr>
        <w:pStyle w:val="cpStep"/>
        <w:numPr>
          <w:ilvl w:val="0"/>
          <w:numId w:val="23"/>
        </w:numPr>
        <w:tabs>
          <w:tab w:val="clear" w:pos="1134"/>
        </w:tabs>
        <w:rPr>
          <w:lang w:val="en-GB"/>
        </w:rPr>
      </w:pPr>
      <w:r>
        <w:rPr>
          <w:lang w:val="en-GB"/>
        </w:rPr>
        <w:t>Rebuild your application.</w:t>
      </w:r>
    </w:p>
    <w:p w14:paraId="2F11681D" w14:textId="197DFCE4" w:rsidR="005153DB" w:rsidRDefault="005153DB" w:rsidP="00AD7241">
      <w:pPr>
        <w:pStyle w:val="cpStep"/>
        <w:numPr>
          <w:ilvl w:val="0"/>
          <w:numId w:val="23"/>
        </w:numPr>
        <w:tabs>
          <w:tab w:val="clear" w:pos="1134"/>
        </w:tabs>
        <w:rPr>
          <w:lang w:val="en-GB"/>
        </w:rPr>
      </w:pPr>
      <w:r>
        <w:rPr>
          <w:lang w:val="en-GB"/>
        </w:rPr>
        <w:t>Check if your application still runs.</w:t>
      </w:r>
    </w:p>
    <w:p w14:paraId="3047FCF6" w14:textId="3DA3601B" w:rsidR="0079657A" w:rsidRDefault="0079657A">
      <w:pPr>
        <w:rPr>
          <w:szCs w:val="20"/>
          <w:lang w:val="en-GB" w:eastAsia="en-US"/>
        </w:rPr>
      </w:pPr>
      <w:r w:rsidRPr="005153DB">
        <w:rPr>
          <w:lang w:val="en-GB"/>
        </w:rPr>
        <w:br w:type="page"/>
      </w:r>
    </w:p>
    <w:p w14:paraId="02C8F954" w14:textId="123EDD33" w:rsidR="0079657A" w:rsidRDefault="0079657A" w:rsidP="0079657A">
      <w:pPr>
        <w:pStyle w:val="Heading3"/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11C9EE" wp14:editId="7EE5DDF6">
                <wp:simplePos x="0" y="0"/>
                <wp:positionH relativeFrom="column">
                  <wp:posOffset>-5231765</wp:posOffset>
                </wp:positionH>
                <wp:positionV relativeFrom="paragraph">
                  <wp:posOffset>144145</wp:posOffset>
                </wp:positionV>
                <wp:extent cx="4939665" cy="3284220"/>
                <wp:effectExtent l="0" t="0" r="13335" b="1143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665" cy="3284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FBE62" w14:textId="75015BAD" w:rsidR="0079657A" w:rsidRDefault="00773677" w:rsidP="0079657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26F3F5" wp14:editId="4D9742BA">
                                  <wp:extent cx="2374265" cy="2896870"/>
                                  <wp:effectExtent l="0" t="0" r="6985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Picture 16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4265" cy="2896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57610F" w14:textId="5239A820" w:rsidR="0079657A" w:rsidRPr="00C077F1" w:rsidRDefault="0079657A" w:rsidP="0079657A">
                            <w:pPr>
                              <w:pStyle w:val="Caption"/>
                              <w:rPr>
                                <w:lang w:val="en-GB"/>
                              </w:rPr>
                            </w:pPr>
                            <w:bookmarkStart w:id="12" w:name="ProductCategoryViewAndViewModel"/>
                            <w:r w:rsidRPr="00C077F1">
                              <w:rPr>
                                <w:lang w:val="en-GB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C077F1">
                              <w:rPr>
                                <w:lang w:val="en-GB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A3BD2">
                              <w:rPr>
                                <w:noProof/>
                                <w:lang w:val="en-GB"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bookmarkEnd w:id="12"/>
                            <w:r w:rsidRPr="00C077F1">
                              <w:rPr>
                                <w:lang w:val="en-GB"/>
                              </w:rPr>
                              <w:t>:</w:t>
                            </w:r>
                            <w:r w:rsidRPr="00C077F1">
                              <w:rPr>
                                <w:lang w:val="en-GB"/>
                              </w:rPr>
                              <w:tab/>
                            </w:r>
                            <w:r w:rsidR="00124079">
                              <w:rPr>
                                <w:lang w:val="en-GB"/>
                              </w:rPr>
                              <w:t xml:space="preserve">Add a User Control and </w:t>
                            </w:r>
                            <w:r w:rsidR="00773677">
                              <w:rPr>
                                <w:lang w:val="en-GB"/>
                              </w:rPr>
                              <w:t>View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1C9EE" id="Text Box 13" o:spid="_x0000_s1032" type="#_x0000_t202" style="position:absolute;left:0;text-align:left;margin-left:-411.95pt;margin-top:11.35pt;width:388.95pt;height:258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" fillcolor="white [3201]" strokeweight=".5pt">
                <v:textbox>
                  <w:txbxContent>
                    <w:p w14:paraId="029FBE62" w14:textId="75015BAD" w:rsidR="0079657A" w:rsidRDefault="00773677" w:rsidP="0079657A">
                      <w:r>
                        <w:rPr>
                          <w:noProof/>
                        </w:rPr>
                        <w:drawing>
                          <wp:inline distT="0" distB="0" distL="0" distR="0" wp14:anchorId="5026F3F5" wp14:editId="4D9742BA">
                            <wp:extent cx="2374265" cy="2896870"/>
                            <wp:effectExtent l="0" t="0" r="6985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Picture 16"/>
                                    <pic:cNvPicPr/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74265" cy="2896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57610F" w14:textId="5239A820" w:rsidR="0079657A" w:rsidRPr="00C077F1" w:rsidRDefault="0079657A" w:rsidP="0079657A">
                      <w:pPr>
                        <w:pStyle w:val="Caption"/>
                        <w:rPr>
                          <w:lang w:val="en-GB"/>
                        </w:rPr>
                      </w:pPr>
                      <w:bookmarkStart w:id="13" w:name="ProductCategoryViewAndViewModel"/>
                      <w:r w:rsidRPr="00C077F1">
                        <w:rPr>
                          <w:lang w:val="en-GB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C077F1">
                        <w:rPr>
                          <w:lang w:val="en-GB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A3BD2">
                        <w:rPr>
                          <w:noProof/>
                          <w:lang w:val="en-GB"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bookmarkEnd w:id="13"/>
                      <w:r w:rsidRPr="00C077F1">
                        <w:rPr>
                          <w:lang w:val="en-GB"/>
                        </w:rPr>
                        <w:t>:</w:t>
                      </w:r>
                      <w:r w:rsidRPr="00C077F1">
                        <w:rPr>
                          <w:lang w:val="en-GB"/>
                        </w:rPr>
                        <w:tab/>
                      </w:r>
                      <w:r w:rsidR="00124079">
                        <w:rPr>
                          <w:lang w:val="en-GB"/>
                        </w:rPr>
                        <w:t xml:space="preserve">Add a User Control and </w:t>
                      </w:r>
                      <w:r w:rsidR="00773677">
                        <w:rPr>
                          <w:lang w:val="en-GB"/>
                        </w:rPr>
                        <w:t>View Model</w:t>
                      </w:r>
                    </w:p>
                  </w:txbxContent>
                </v:textbox>
              </v:shape>
            </w:pict>
          </mc:Fallback>
        </mc:AlternateContent>
      </w:r>
      <w:r w:rsidRPr="006B7507">
        <w:rPr>
          <w:lang w:val="en-GB"/>
        </w:rPr>
        <w:t>Task</w:t>
      </w:r>
      <w:r>
        <w:rPr>
          <w:lang w:val="en-GB"/>
        </w:rPr>
        <w:t xml:space="preserve"> 5</w:t>
      </w:r>
      <w:r w:rsidRPr="006B7507">
        <w:rPr>
          <w:lang w:val="en-GB"/>
        </w:rPr>
        <w:t>:</w:t>
      </w:r>
      <w:r>
        <w:rPr>
          <w:lang w:val="en-GB"/>
        </w:rPr>
        <w:t xml:space="preserve"> Create a User Control to show a Product Category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79657A" w:rsidRPr="00CA18A8" w14:paraId="3E39A028" w14:textId="77777777" w:rsidTr="0079657A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715390C" w14:textId="77777777" w:rsidR="0079657A" w:rsidRPr="0079657A" w:rsidRDefault="0079657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43A5E1F" w14:textId="77777777" w:rsidR="0079657A" w:rsidRPr="0079657A" w:rsidRDefault="0079657A">
            <w:pPr>
              <w:pStyle w:val="cpSmallTip"/>
              <w:rPr>
                <w:lang w:val="en-GB"/>
              </w:rPr>
            </w:pPr>
          </w:p>
        </w:tc>
      </w:tr>
      <w:tr w:rsidR="0079657A" w:rsidRPr="00CA18A8" w14:paraId="090B17BB" w14:textId="77777777" w:rsidTr="0079657A">
        <w:tc>
          <w:tcPr>
            <w:tcW w:w="1843" w:type="dxa"/>
            <w:tcBorders>
              <w:bottom w:val="nil"/>
            </w:tcBorders>
          </w:tcPr>
          <w:p w14:paraId="43C1F0A7" w14:textId="77777777" w:rsidR="0079657A" w:rsidRDefault="0079657A">
            <w:pPr>
              <w:pStyle w:val="cpTip"/>
            </w:pPr>
            <w:r>
              <w:object w:dxaOrig="1995" w:dyaOrig="1530" w14:anchorId="2F0828E2">
                <v:shape id="_x0000_i1033" type="#_x0000_t75" style="width:77.15pt;height:59.4pt" o:ole="" fillcolor="window">
                  <v:imagedata r:id="rId13" o:title=""/>
                </v:shape>
                <o:OLEObject Type="Embed" ProgID="PBrush" ShapeID="_x0000_i1033" DrawAspect="Content" ObjectID="_1742141673" r:id="rId27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23A1382" w14:textId="5C072388" w:rsidR="0079657A" w:rsidRPr="0079657A" w:rsidRDefault="0079657A">
            <w:pPr>
              <w:pStyle w:val="cpTip"/>
              <w:rPr>
                <w:lang w:val="en-GB"/>
              </w:rPr>
            </w:pPr>
            <w:r w:rsidRPr="0079657A">
              <w:rPr>
                <w:lang w:val="en-GB"/>
              </w:rPr>
              <w:t xml:space="preserve">This control will be added to the </w:t>
            </w:r>
            <w:r w:rsidR="00016E44" w:rsidRPr="0079657A">
              <w:rPr>
                <w:lang w:val="en-GB"/>
              </w:rPr>
              <w:t>start-up</w:t>
            </w:r>
            <w:r w:rsidRPr="0079657A">
              <w:rPr>
                <w:lang w:val="en-GB"/>
              </w:rPr>
              <w:t xml:space="preserve"> screen.</w:t>
            </w:r>
          </w:p>
        </w:tc>
      </w:tr>
      <w:tr w:rsidR="0079657A" w:rsidRPr="00CA18A8" w14:paraId="5C33D9E7" w14:textId="77777777" w:rsidTr="0079657A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99A0894" w14:textId="77777777" w:rsidR="0079657A" w:rsidRPr="0079657A" w:rsidRDefault="0079657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7547BD3E" w14:textId="77777777" w:rsidR="0079657A" w:rsidRPr="0079657A" w:rsidRDefault="0079657A">
            <w:pPr>
              <w:pStyle w:val="cpSmallTip"/>
              <w:rPr>
                <w:lang w:val="en-GB"/>
              </w:rPr>
            </w:pPr>
          </w:p>
        </w:tc>
      </w:tr>
    </w:tbl>
    <w:p w14:paraId="17535496" w14:textId="6AAC1E7B" w:rsidR="0079657A" w:rsidRDefault="0079657A" w:rsidP="0079657A">
      <w:pPr>
        <w:pStyle w:val="cpStep"/>
        <w:numPr>
          <w:ilvl w:val="0"/>
          <w:numId w:val="25"/>
        </w:numPr>
        <w:tabs>
          <w:tab w:val="clear" w:pos="1134"/>
        </w:tabs>
        <w:rPr>
          <w:lang w:val="en-GB"/>
        </w:rPr>
      </w:pPr>
      <w:r>
        <w:rPr>
          <w:lang w:val="en-GB"/>
        </w:rPr>
        <w:t>In the folder “Views” add a User Control and give that control a good name.</w:t>
      </w:r>
    </w:p>
    <w:p w14:paraId="232425F6" w14:textId="7110D858" w:rsidR="0079657A" w:rsidRDefault="005153DB" w:rsidP="0079657A">
      <w:pPr>
        <w:pStyle w:val="cpStep"/>
        <w:numPr>
          <w:ilvl w:val="0"/>
          <w:numId w:val="25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Add a control of the type </w:t>
      </w:r>
      <w:proofErr w:type="spellStart"/>
      <w:r>
        <w:rPr>
          <w:lang w:val="en-GB"/>
        </w:rPr>
        <w:t>TextBlock</w:t>
      </w:r>
      <w:proofErr w:type="spellEnd"/>
      <w:r>
        <w:rPr>
          <w:lang w:val="en-GB"/>
        </w:rPr>
        <w:t xml:space="preserve"> to it</w:t>
      </w:r>
      <w:r w:rsidR="00391DB1">
        <w:rPr>
          <w:lang w:val="en-GB"/>
        </w:rPr>
        <w:t>.</w:t>
      </w:r>
    </w:p>
    <w:p w14:paraId="2E48ABD8" w14:textId="5C3FD7D7" w:rsidR="00391DB1" w:rsidRDefault="00391DB1" w:rsidP="0079657A">
      <w:pPr>
        <w:pStyle w:val="cpStep"/>
        <w:numPr>
          <w:ilvl w:val="0"/>
          <w:numId w:val="25"/>
        </w:numPr>
        <w:tabs>
          <w:tab w:val="clear" w:pos="1134"/>
        </w:tabs>
        <w:rPr>
          <w:lang w:val="en-GB"/>
        </w:rPr>
      </w:pPr>
      <w:r>
        <w:rPr>
          <w:lang w:val="en-GB"/>
        </w:rPr>
        <w:t>Give that control a good name.</w:t>
      </w:r>
    </w:p>
    <w:p w14:paraId="3568AC52" w14:textId="1CD507CD" w:rsidR="005153DB" w:rsidRDefault="00360FF2" w:rsidP="0079657A">
      <w:pPr>
        <w:pStyle w:val="cpStep"/>
        <w:numPr>
          <w:ilvl w:val="0"/>
          <w:numId w:val="25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Add some text to the </w:t>
      </w:r>
      <w:proofErr w:type="spellStart"/>
      <w:r>
        <w:rPr>
          <w:lang w:val="en-GB"/>
        </w:rPr>
        <w:t>TextBlock</w:t>
      </w:r>
      <w:proofErr w:type="spellEnd"/>
      <w:r>
        <w:rPr>
          <w:lang w:val="en-GB"/>
        </w:rPr>
        <w:t>, that later you will see here the product categories.</w:t>
      </w:r>
    </w:p>
    <w:p w14:paraId="33991033" w14:textId="31FBBD4F" w:rsidR="00360FF2" w:rsidRDefault="00360FF2" w:rsidP="0079657A">
      <w:pPr>
        <w:pStyle w:val="cpStep"/>
        <w:numPr>
          <w:ilvl w:val="0"/>
          <w:numId w:val="25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Create a new class under the folder view models that will represent the </w:t>
      </w:r>
      <w:proofErr w:type="spellStart"/>
      <w:r>
        <w:rPr>
          <w:lang w:val="en-GB"/>
        </w:rPr>
        <w:t>viewmodel</w:t>
      </w:r>
      <w:proofErr w:type="spellEnd"/>
      <w:r>
        <w:rPr>
          <w:lang w:val="en-GB"/>
        </w:rPr>
        <w:t xml:space="preserve"> of </w:t>
      </w:r>
      <w:proofErr w:type="spellStart"/>
      <w:r>
        <w:rPr>
          <w:lang w:val="en-GB"/>
        </w:rPr>
        <w:t>ProductCategory</w:t>
      </w:r>
      <w:proofErr w:type="spellEnd"/>
      <w:r>
        <w:rPr>
          <w:lang w:val="en-GB"/>
        </w:rPr>
        <w:t>.</w:t>
      </w:r>
    </w:p>
    <w:p w14:paraId="219A3D84" w14:textId="30ABE73C" w:rsidR="00360FF2" w:rsidRDefault="00360FF2" w:rsidP="0079657A">
      <w:pPr>
        <w:pStyle w:val="cpStep"/>
        <w:numPr>
          <w:ilvl w:val="0"/>
          <w:numId w:val="25"/>
        </w:numPr>
        <w:tabs>
          <w:tab w:val="clear" w:pos="1134"/>
        </w:tabs>
        <w:rPr>
          <w:lang w:val="en-GB"/>
        </w:rPr>
      </w:pPr>
      <w:r>
        <w:rPr>
          <w:lang w:val="en-GB"/>
        </w:rPr>
        <w:t>Give that class a good name.</w:t>
      </w:r>
    </w:p>
    <w:p w14:paraId="279ECE9E" w14:textId="106BEFC8" w:rsidR="00BB59CA" w:rsidRPr="00773677" w:rsidRDefault="00BB59CA" w:rsidP="00BB59CA">
      <w:pPr>
        <w:pStyle w:val="cpStep"/>
        <w:numPr>
          <w:ilvl w:val="0"/>
          <w:numId w:val="25"/>
        </w:numPr>
        <w:tabs>
          <w:tab w:val="clear" w:pos="1134"/>
        </w:tabs>
        <w:rPr>
          <w:lang w:val="en-GB"/>
        </w:rPr>
      </w:pPr>
      <w:r w:rsidRPr="00773677">
        <w:rPr>
          <w:lang w:val="en-GB"/>
        </w:rPr>
        <w:t>You will have something like beside (</w:t>
      </w:r>
      <w:r w:rsidRPr="00773677">
        <w:rPr>
          <w:rStyle w:val="cpReference"/>
          <w:lang w:val="en-GB"/>
        </w:rPr>
        <w:t xml:space="preserve">See </w:t>
      </w:r>
      <w:r w:rsidRPr="00773677">
        <w:rPr>
          <w:rStyle w:val="cpReference"/>
        </w:rPr>
        <w:fldChar w:fldCharType="begin"/>
      </w:r>
      <w:r w:rsidRPr="00773677">
        <w:rPr>
          <w:rStyle w:val="cpReference"/>
          <w:lang w:val="en-GB"/>
        </w:rPr>
        <w:instrText xml:space="preserve"> REF  ProductCategoryViewAndViewModel \h  \* MERGEFORMAT </w:instrText>
      </w:r>
      <w:r w:rsidRPr="00773677">
        <w:rPr>
          <w:rStyle w:val="cpReference"/>
        </w:rPr>
      </w:r>
      <w:r w:rsidRPr="00773677">
        <w:rPr>
          <w:rStyle w:val="cpReference"/>
        </w:rPr>
        <w:fldChar w:fldCharType="separate"/>
      </w:r>
      <w:proofErr w:type="spellStart"/>
      <w:r w:rsidR="00BA3BD2" w:rsidRPr="00BA3BD2">
        <w:rPr>
          <w:rStyle w:val="cpReference"/>
        </w:rPr>
        <w:t>Figure</w:t>
      </w:r>
      <w:proofErr w:type="spellEnd"/>
      <w:r w:rsidR="00BA3BD2" w:rsidRPr="00BA3BD2">
        <w:rPr>
          <w:rStyle w:val="cpReference"/>
        </w:rPr>
        <w:t xml:space="preserve"> 7</w:t>
      </w:r>
      <w:r w:rsidRPr="00773677">
        <w:rPr>
          <w:rStyle w:val="cpReference"/>
        </w:rPr>
        <w:fldChar w:fldCharType="end"/>
      </w:r>
      <w:r w:rsidRPr="00773677">
        <w:rPr>
          <w:lang w:val="en-GB"/>
        </w:rPr>
        <w:t>).</w:t>
      </w:r>
    </w:p>
    <w:p w14:paraId="59B8D609" w14:textId="5B1F2AEA" w:rsidR="0055772A" w:rsidRDefault="0055772A" w:rsidP="0079657A">
      <w:pPr>
        <w:pStyle w:val="cpStep"/>
        <w:numPr>
          <w:ilvl w:val="0"/>
          <w:numId w:val="25"/>
        </w:numPr>
        <w:tabs>
          <w:tab w:val="clear" w:pos="1134"/>
        </w:tabs>
        <w:rPr>
          <w:lang w:val="en-GB"/>
        </w:rPr>
      </w:pPr>
      <w:r>
        <w:rPr>
          <w:lang w:val="en-GB"/>
        </w:rPr>
        <w:t xml:space="preserve">Add that control to the grid in the </w:t>
      </w:r>
      <w:r w:rsidR="00016E44">
        <w:rPr>
          <w:lang w:val="en-GB"/>
        </w:rPr>
        <w:t>start-up</w:t>
      </w:r>
      <w:r>
        <w:rPr>
          <w:lang w:val="en-GB"/>
        </w:rPr>
        <w:t xml:space="preserve"> screen.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55772A" w:rsidRPr="00CA18A8" w14:paraId="6F952795" w14:textId="77777777" w:rsidTr="00E122C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C6BD30C" w14:textId="77777777" w:rsidR="0055772A" w:rsidRPr="007E4A84" w:rsidRDefault="0055772A" w:rsidP="00E122C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6F8C2C87" w14:textId="77777777" w:rsidR="0055772A" w:rsidRPr="007E4A84" w:rsidRDefault="0055772A" w:rsidP="00E122C7">
            <w:pPr>
              <w:pStyle w:val="cpSmallTip"/>
              <w:rPr>
                <w:lang w:val="en-GB"/>
              </w:rPr>
            </w:pPr>
          </w:p>
        </w:tc>
      </w:tr>
      <w:tr w:rsidR="0055772A" w:rsidRPr="00CA18A8" w14:paraId="3FF5BDD3" w14:textId="77777777" w:rsidTr="00E122C7">
        <w:tc>
          <w:tcPr>
            <w:tcW w:w="1843" w:type="dxa"/>
            <w:tcBorders>
              <w:bottom w:val="nil"/>
            </w:tcBorders>
          </w:tcPr>
          <w:p w14:paraId="481C78BD" w14:textId="77777777" w:rsidR="0055772A" w:rsidRDefault="0055772A" w:rsidP="00E122C7">
            <w:pPr>
              <w:pStyle w:val="cpTip"/>
            </w:pPr>
            <w:r>
              <w:object w:dxaOrig="1995" w:dyaOrig="1530" w14:anchorId="75DF8E87">
                <v:shape id="_x0000_i1034" type="#_x0000_t75" style="width:77.15pt;height:59.4pt" o:ole="" fillcolor="window">
                  <v:imagedata r:id="rId13" o:title=""/>
                </v:shape>
                <o:OLEObject Type="Embed" ProgID="PBrush" ShapeID="_x0000_i1034" DrawAspect="Content" ObjectID="_1742141674" r:id="rId28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750BD03" w14:textId="77777777" w:rsidR="0055772A" w:rsidRDefault="0055772A" w:rsidP="00E122C7">
            <w:pPr>
              <w:pStyle w:val="cpTip"/>
              <w:rPr>
                <w:lang w:val="en-GB"/>
              </w:rPr>
            </w:pPr>
            <w:r w:rsidRPr="00AD7241">
              <w:rPr>
                <w:lang w:val="en-GB"/>
              </w:rPr>
              <w:t>Doing this will go w</w:t>
            </w:r>
            <w:r>
              <w:rPr>
                <w:lang w:val="en-GB"/>
              </w:rPr>
              <w:t xml:space="preserve">rong, because in the </w:t>
            </w:r>
            <w:proofErr w:type="spellStart"/>
            <w:r>
              <w:rPr>
                <w:lang w:val="en-GB"/>
              </w:rPr>
              <w:t>xaml</w:t>
            </w:r>
            <w:proofErr w:type="spellEnd"/>
            <w:r>
              <w:rPr>
                <w:lang w:val="en-GB"/>
              </w:rPr>
              <w:t xml:space="preserve"> file we need to add the namespaces where the </w:t>
            </w:r>
            <w:proofErr w:type="spellStart"/>
            <w:r>
              <w:rPr>
                <w:lang w:val="en-GB"/>
              </w:rPr>
              <w:t>MainViewModel</w:t>
            </w:r>
            <w:proofErr w:type="spellEnd"/>
            <w:r>
              <w:rPr>
                <w:lang w:val="en-GB"/>
              </w:rPr>
              <w:t xml:space="preserve"> can be found.</w:t>
            </w:r>
          </w:p>
          <w:p w14:paraId="3D4FF84F" w14:textId="4E143F98" w:rsidR="0055772A" w:rsidRPr="00AD7241" w:rsidRDefault="0055772A" w:rsidP="00E122C7">
            <w:pPr>
              <w:pStyle w:val="cpTip"/>
              <w:rPr>
                <w:lang w:val="en-GB"/>
              </w:rPr>
            </w:pPr>
          </w:p>
        </w:tc>
      </w:tr>
      <w:tr w:rsidR="0055772A" w:rsidRPr="00CA18A8" w14:paraId="04C3294E" w14:textId="77777777" w:rsidTr="00E122C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1801A4C" w14:textId="77777777" w:rsidR="0055772A" w:rsidRPr="00AD7241" w:rsidRDefault="0055772A" w:rsidP="00E122C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A7DBCDC" w14:textId="77777777" w:rsidR="0055772A" w:rsidRPr="00AD7241" w:rsidRDefault="0055772A" w:rsidP="00E122C7">
            <w:pPr>
              <w:pStyle w:val="cpSmallTip"/>
              <w:rPr>
                <w:lang w:val="en-GB"/>
              </w:rPr>
            </w:pPr>
          </w:p>
        </w:tc>
      </w:tr>
    </w:tbl>
    <w:p w14:paraId="21BFA413" w14:textId="2429CDF7" w:rsidR="0055772A" w:rsidRDefault="0055772A" w:rsidP="0055772A">
      <w:pPr>
        <w:pStyle w:val="cpStep"/>
        <w:numPr>
          <w:ilvl w:val="0"/>
          <w:numId w:val="25"/>
        </w:numPr>
        <w:tabs>
          <w:tab w:val="clear" w:pos="1134"/>
        </w:tabs>
        <w:rPr>
          <w:lang w:val="en-GB"/>
        </w:rPr>
      </w:pPr>
      <w:r>
        <w:rPr>
          <w:lang w:val="en-GB"/>
        </w:rPr>
        <w:t>Do the same steps for adding the correct namespace as in task 4</w:t>
      </w:r>
      <w:r w:rsidRPr="0055772A">
        <w:rPr>
          <w:lang w:val="en-GB"/>
        </w:rPr>
        <w:t>.</w:t>
      </w:r>
    </w:p>
    <w:p w14:paraId="1530A81F" w14:textId="77777777" w:rsidR="0055772A" w:rsidRPr="0055772A" w:rsidRDefault="0055772A" w:rsidP="0055772A">
      <w:pPr>
        <w:pStyle w:val="cpStep"/>
        <w:numPr>
          <w:ilvl w:val="0"/>
          <w:numId w:val="25"/>
        </w:numPr>
        <w:tabs>
          <w:tab w:val="clear" w:pos="1134"/>
        </w:tabs>
        <w:rPr>
          <w:lang w:val="en-GB"/>
        </w:rPr>
      </w:pPr>
      <w:r w:rsidRPr="0055772A">
        <w:rPr>
          <w:lang w:val="en-GB"/>
        </w:rPr>
        <w:t>Rebuild your application.</w:t>
      </w:r>
    </w:p>
    <w:p w14:paraId="06AE7160" w14:textId="708252D4" w:rsidR="0055772A" w:rsidRDefault="0055772A" w:rsidP="0055772A">
      <w:pPr>
        <w:pStyle w:val="cpStep"/>
        <w:numPr>
          <w:ilvl w:val="0"/>
          <w:numId w:val="25"/>
        </w:numPr>
        <w:tabs>
          <w:tab w:val="clear" w:pos="1134"/>
        </w:tabs>
        <w:rPr>
          <w:lang w:val="en-GB"/>
        </w:rPr>
      </w:pPr>
      <w:r w:rsidRPr="0055772A">
        <w:rPr>
          <w:lang w:val="en-GB"/>
        </w:rPr>
        <w:t>Check if your application still runs.</w:t>
      </w:r>
    </w:p>
    <w:p w14:paraId="52B08819" w14:textId="44EAC3A5" w:rsidR="00C0541E" w:rsidRDefault="00C0541E" w:rsidP="00C0541E">
      <w:pPr>
        <w:pStyle w:val="Heading3"/>
        <w:rPr>
          <w:lang w:val="en-GB"/>
        </w:rPr>
      </w:pPr>
      <w:r>
        <w:rPr>
          <w:lang w:val="en-GB"/>
        </w:rPr>
        <w:t>End result</w:t>
      </w:r>
    </w:p>
    <w:p w14:paraId="7D60739E" w14:textId="0E229617" w:rsidR="00C0541E" w:rsidRPr="00C0541E" w:rsidRDefault="00C0541E" w:rsidP="00C0541E">
      <w:pPr>
        <w:pStyle w:val="cpParagraph"/>
      </w:pPr>
      <w:r>
        <w:t xml:space="preserve">The end result can be found in </w:t>
      </w:r>
      <w:r w:rsidRPr="00C0541E">
        <w:t xml:space="preserve">00061-a </w:t>
      </w:r>
      <w:proofErr w:type="spellStart"/>
      <w:r w:rsidRPr="00C0541E">
        <w:t>ProductCategory</w:t>
      </w:r>
      <w:proofErr w:type="spellEnd"/>
      <w:r w:rsidRPr="00C0541E">
        <w:t xml:space="preserve"> WPF MVVM</w:t>
      </w:r>
      <w:r>
        <w:t>.zip</w:t>
      </w:r>
      <w:r w:rsidR="00CA18A8">
        <w:t>, but not all step are followed to the letter. The example is just for checking, it is not to copy paste the solution.</w:t>
      </w:r>
    </w:p>
    <w:sectPr w:rsidR="00C0541E" w:rsidRPr="00C0541E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53495" w14:textId="77777777" w:rsidR="00E07A77" w:rsidRDefault="00E07A77">
      <w:r>
        <w:separator/>
      </w:r>
    </w:p>
    <w:p w14:paraId="6C2EFE69" w14:textId="77777777" w:rsidR="00E07A77" w:rsidRDefault="00E07A77"/>
  </w:endnote>
  <w:endnote w:type="continuationSeparator" w:id="0">
    <w:p w14:paraId="594BCB34" w14:textId="77777777" w:rsidR="00E07A77" w:rsidRDefault="00E07A77">
      <w:r>
        <w:continuationSeparator/>
      </w:r>
    </w:p>
    <w:p w14:paraId="4BBF7064" w14:textId="77777777" w:rsidR="00E07A77" w:rsidRDefault="00E07A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1DB18172-279D-4EC9-A073-4FB488B36EC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58811" w14:textId="77777777" w:rsidR="005A79A8" w:rsidRDefault="005A79A8"/>
  <w:p w14:paraId="5DF1D7FB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9457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981820" wp14:editId="01E267BC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337B3" w14:textId="35ED8577" w:rsidR="005A79A8" w:rsidRDefault="009D7889">
                          <w:pPr>
                            <w:pStyle w:val="cpNoteTitle"/>
                          </w:pPr>
                          <w:r>
                            <w:t>Not</w:t>
                          </w:r>
                          <w:r w:rsidR="00211963">
                            <w:t>e</w:t>
                          </w:r>
                          <w:r>
                            <w:t>s</w:t>
                          </w:r>
                        </w:p>
                        <w:p w14:paraId="139CC1C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7FC354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03905E5A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480592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E9A27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00B3D0C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31D2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81820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Fx9QEAANI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" o:allowincell="f" stroked="f">
              <v:textbox>
                <w:txbxContent>
                  <w:p w14:paraId="5FA337B3" w14:textId="35ED8577" w:rsidR="005A79A8" w:rsidRDefault="009D7889">
                    <w:pPr>
                      <w:pStyle w:val="cpNoteTitle"/>
                    </w:pPr>
                    <w:r>
                      <w:t>Not</w:t>
                    </w:r>
                    <w:r w:rsidR="00211963">
                      <w:t>e</w:t>
                    </w:r>
                    <w:r>
                      <w:t>s</w:t>
                    </w:r>
                  </w:p>
                  <w:p w14:paraId="139CC1C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7FC354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03905E5A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480592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E9A27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00B3D0C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31D2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</w:txbxContent>
              </v:textbox>
            </v:shape>
          </w:pict>
        </mc:Fallback>
      </mc:AlternateContent>
    </w:r>
    <w:r w:rsidR="00000000">
      <w:rPr>
        <w:noProof/>
      </w:rPr>
      <w:object w:dxaOrig="1440" w:dyaOrig="1440" w14:anchorId="65B23E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  <o:OLEObject Type="Embed" ProgID="Word.Picture.8" ShapeID="_x0000_s1026" DrawAspect="Content" ObjectID="_1742141675" r:id="rId2"/>
      </w:object>
    </w:r>
  </w:p>
  <w:p w14:paraId="48CB0CA5" w14:textId="77777777" w:rsidR="005A79A8" w:rsidRDefault="005A79A8"/>
  <w:p w14:paraId="30B1000B" w14:textId="5B91DEFA" w:rsidR="005A79A8" w:rsidRPr="00500425" w:rsidRDefault="009D7889">
    <w:pPr>
      <w:pStyle w:val="cpFooter"/>
      <w:rPr>
        <w:lang w:val="en-GB"/>
      </w:rPr>
    </w:pPr>
    <w:r>
      <w:tab/>
    </w:r>
    <w:r w:rsidR="00500425" w:rsidRPr="00500425">
      <w:rPr>
        <w:lang w:val="en-GB"/>
      </w:rPr>
      <w:t>Do</w:t>
    </w:r>
    <w:r w:rsidR="00500425">
      <w:rPr>
        <w:lang w:val="en-GB"/>
      </w:rPr>
      <w:t xml:space="preserve">cumentation </w:t>
    </w:r>
    <w:r w:rsidR="006E06F3" w:rsidRPr="006E06F3">
      <w:rPr>
        <w:lang w:val="en-GB"/>
      </w:rPr>
      <w:t>Lab</w:t>
    </w:r>
    <w:r w:rsidR="002971A8">
      <w:rPr>
        <w:lang w:val="en-GB"/>
      </w:rPr>
      <w:t xml:space="preserve"> </w:t>
    </w:r>
    <w:r w:rsidR="00500425">
      <w:rPr>
        <w:lang w:val="en-GB"/>
      </w:rPr>
      <w:t>Creating a WPF MVVM Project</w:t>
    </w:r>
    <w:r w:rsidRPr="006E06F3">
      <w:rPr>
        <w:lang w:val="en-GB"/>
      </w:rPr>
      <w:t>.</w:t>
    </w:r>
    <w:r w:rsidRPr="00466617">
      <w:rPr>
        <w:lang w:val="en-GB"/>
      </w:rPr>
      <w:fldChar w:fldCharType="begin"/>
    </w:r>
    <w:r w:rsidRPr="006E06F3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6E06F3">
      <w:rPr>
        <w:noProof/>
        <w:lang w:val="en-GB"/>
      </w:rPr>
      <w:t>001</w:t>
    </w:r>
    <w:r w:rsidRPr="00466617">
      <w:rPr>
        <w:lang w:val="en-GB"/>
      </w:rPr>
      <w:fldChar w:fldCharType="end"/>
    </w:r>
    <w:r w:rsidRPr="006E06F3">
      <w:rPr>
        <w:lang w:val="en-GB"/>
      </w:rPr>
      <w:tab/>
      <w:t>Informati</w:t>
    </w:r>
    <w:r w:rsidR="00211963" w:rsidRPr="006E06F3">
      <w:rPr>
        <w:lang w:val="en-GB"/>
      </w:rPr>
      <w:t>on</w:t>
    </w:r>
    <w:r w:rsidR="002971A8">
      <w:rPr>
        <w:lang w:val="en-GB"/>
      </w:rPr>
      <w:t xml:space="preserve"> </w:t>
    </w:r>
    <w:r w:rsidR="006E06F3" w:rsidRPr="006E06F3">
      <w:rPr>
        <w:lang w:val="en-GB"/>
      </w:rPr>
      <w:t>Lab</w:t>
    </w:r>
    <w:r w:rsidR="00500425" w:rsidRPr="00500425">
      <w:rPr>
        <w:lang w:val="en-GB"/>
      </w:rPr>
      <w:t xml:space="preserve"> </w:t>
    </w:r>
    <w:r w:rsidR="00500425">
      <w:rPr>
        <w:lang w:val="en-GB"/>
      </w:rPr>
      <w:t>Creating a WPF MVVM Project</w:t>
    </w:r>
    <w:r w:rsidRPr="006E06F3">
      <w:rPr>
        <w:lang w:val="en-GB"/>
      </w:rPr>
      <w:t>.</w:t>
    </w:r>
    <w:r w:rsidRPr="00466617">
      <w:rPr>
        <w:lang w:val="en-GB"/>
      </w:rPr>
      <w:fldChar w:fldCharType="begin"/>
    </w:r>
    <w:r w:rsidRPr="006E06F3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6E06F3">
      <w:rPr>
        <w:noProof/>
        <w:lang w:val="en-GB"/>
      </w:rPr>
      <w:t>00</w:t>
    </w:r>
    <w:r w:rsidRPr="00500425">
      <w:rPr>
        <w:noProof/>
        <w:lang w:val="en-GB"/>
      </w:rPr>
      <w:t>1</w:t>
    </w:r>
    <w:r w:rsidRPr="00466617">
      <w:rPr>
        <w:lang w:val="en-GB"/>
      </w:rPr>
      <w:fldChar w:fldCharType="end"/>
    </w:r>
  </w:p>
  <w:p w14:paraId="115B6144" w14:textId="77777777" w:rsidR="005A79A8" w:rsidRPr="00500425" w:rsidRDefault="005A79A8">
    <w:pPr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71161" w14:textId="77777777" w:rsidR="00500425" w:rsidRDefault="005004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05881" w14:textId="77777777" w:rsidR="00E07A77" w:rsidRDefault="00E07A77">
      <w:r>
        <w:separator/>
      </w:r>
    </w:p>
    <w:p w14:paraId="1F800D3B" w14:textId="77777777" w:rsidR="00E07A77" w:rsidRDefault="00E07A77"/>
  </w:footnote>
  <w:footnote w:type="continuationSeparator" w:id="0">
    <w:p w14:paraId="1CCD3CE1" w14:textId="77777777" w:rsidR="00E07A77" w:rsidRDefault="00E07A77">
      <w:r>
        <w:continuationSeparator/>
      </w:r>
    </w:p>
    <w:p w14:paraId="08A55454" w14:textId="77777777" w:rsidR="00E07A77" w:rsidRDefault="00E07A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D6F8A" w14:textId="77777777" w:rsidR="005A79A8" w:rsidRDefault="005A79A8"/>
  <w:p w14:paraId="4D3D06E1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E932E" w14:textId="117A73CE" w:rsidR="005A79A8" w:rsidRPr="00211963" w:rsidRDefault="009D7889">
    <w:pPr>
      <w:pStyle w:val="cpHeader"/>
      <w:rPr>
        <w:lang w:val="en-GB"/>
      </w:rPr>
    </w:pPr>
    <w:r w:rsidRPr="00211963">
      <w:rPr>
        <w:lang w:val="en-GB"/>
      </w:rPr>
      <w:t>Documentati</w:t>
    </w:r>
    <w:r w:rsidR="00211963">
      <w:rPr>
        <w:lang w:val="en-GB"/>
      </w:rPr>
      <w:t>on</w:t>
    </w:r>
    <w:r w:rsidR="002971A8">
      <w:rPr>
        <w:lang w:val="en-GB"/>
      </w:rPr>
      <w:t xml:space="preserve"> </w:t>
    </w:r>
    <w:r w:rsidRPr="00211963">
      <w:rPr>
        <w:lang w:val="en-GB"/>
      </w:rPr>
      <w:t>&amp;</w:t>
    </w:r>
    <w:r w:rsidR="002971A8">
      <w:rPr>
        <w:lang w:val="en-GB"/>
      </w:rPr>
      <w:t xml:space="preserve"> </w:t>
    </w:r>
    <w:r w:rsidRPr="00211963">
      <w:rPr>
        <w:lang w:val="en-GB"/>
      </w:rPr>
      <w:t>Informati</w:t>
    </w:r>
    <w:r w:rsidR="00211963">
      <w:rPr>
        <w:lang w:val="en-GB"/>
      </w:rPr>
      <w:t>on</w:t>
    </w:r>
  </w:p>
  <w:p w14:paraId="05A10B2E" w14:textId="77777777" w:rsidR="005A79A8" w:rsidRDefault="005A79A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6A028" w14:textId="77777777" w:rsidR="00500425" w:rsidRDefault="005004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DC7"/>
    <w:multiLevelType w:val="singleLevel"/>
    <w:tmpl w:val="CDBC423C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1" w15:restartNumberingAfterBreak="0">
    <w:nsid w:val="079E62E6"/>
    <w:multiLevelType w:val="hybridMultilevel"/>
    <w:tmpl w:val="B9BAB48C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F6F5A05"/>
    <w:multiLevelType w:val="hybridMultilevel"/>
    <w:tmpl w:val="49A47574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6B2C"/>
    <w:multiLevelType w:val="hybridMultilevel"/>
    <w:tmpl w:val="C6AEAB2A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D7680"/>
    <w:multiLevelType w:val="hybridMultilevel"/>
    <w:tmpl w:val="E97255F0"/>
    <w:lvl w:ilvl="0" w:tplc="534862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830DB"/>
    <w:multiLevelType w:val="hybridMultilevel"/>
    <w:tmpl w:val="F56EF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908C8"/>
    <w:multiLevelType w:val="hybridMultilevel"/>
    <w:tmpl w:val="599AEE5A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C0B0B"/>
    <w:multiLevelType w:val="hybridMultilevel"/>
    <w:tmpl w:val="B3322F34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F477D"/>
    <w:multiLevelType w:val="hybridMultilevel"/>
    <w:tmpl w:val="EA9CFBA2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02AE2"/>
    <w:multiLevelType w:val="singleLevel"/>
    <w:tmpl w:val="2FC60DFE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10" w15:restartNumberingAfterBreak="0">
    <w:nsid w:val="5BD71367"/>
    <w:multiLevelType w:val="hybridMultilevel"/>
    <w:tmpl w:val="4C84DD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560DA2"/>
    <w:multiLevelType w:val="hybridMultilevel"/>
    <w:tmpl w:val="151ADF1C"/>
    <w:lvl w:ilvl="0" w:tplc="D7A21E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AE01B9"/>
    <w:multiLevelType w:val="hybridMultilevel"/>
    <w:tmpl w:val="77A09B5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C22325"/>
    <w:multiLevelType w:val="hybridMultilevel"/>
    <w:tmpl w:val="AE50BE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372544">
    <w:abstractNumId w:val="0"/>
  </w:num>
  <w:num w:numId="2" w16cid:durableId="2047094524">
    <w:abstractNumId w:val="9"/>
  </w:num>
  <w:num w:numId="3" w16cid:durableId="1057242795">
    <w:abstractNumId w:val="2"/>
  </w:num>
  <w:num w:numId="4" w16cid:durableId="2004818089">
    <w:abstractNumId w:val="8"/>
  </w:num>
  <w:num w:numId="5" w16cid:durableId="761343331">
    <w:abstractNumId w:val="6"/>
  </w:num>
  <w:num w:numId="6" w16cid:durableId="921530499">
    <w:abstractNumId w:val="7"/>
  </w:num>
  <w:num w:numId="7" w16cid:durableId="454832484">
    <w:abstractNumId w:val="3"/>
  </w:num>
  <w:num w:numId="8" w16cid:durableId="1863933683">
    <w:abstractNumId w:val="12"/>
  </w:num>
  <w:num w:numId="9" w16cid:durableId="26680019">
    <w:abstractNumId w:val="0"/>
    <w:lvlOverride w:ilvl="0">
      <w:startOverride w:val="1"/>
    </w:lvlOverride>
  </w:num>
  <w:num w:numId="10" w16cid:durableId="787964984">
    <w:abstractNumId w:val="0"/>
    <w:lvlOverride w:ilvl="0">
      <w:startOverride w:val="1"/>
    </w:lvlOverride>
  </w:num>
  <w:num w:numId="11" w16cid:durableId="805901434">
    <w:abstractNumId w:val="0"/>
    <w:lvlOverride w:ilvl="0">
      <w:startOverride w:val="1"/>
    </w:lvlOverride>
  </w:num>
  <w:num w:numId="12" w16cid:durableId="1077940125">
    <w:abstractNumId w:val="4"/>
  </w:num>
  <w:num w:numId="13" w16cid:durableId="1050616522">
    <w:abstractNumId w:val="0"/>
    <w:lvlOverride w:ilvl="0">
      <w:startOverride w:val="1"/>
    </w:lvlOverride>
  </w:num>
  <w:num w:numId="14" w16cid:durableId="699204750">
    <w:abstractNumId w:val="5"/>
  </w:num>
  <w:num w:numId="15" w16cid:durableId="773674981">
    <w:abstractNumId w:val="1"/>
  </w:num>
  <w:num w:numId="16" w16cid:durableId="136531021">
    <w:abstractNumId w:val="10"/>
  </w:num>
  <w:num w:numId="17" w16cid:durableId="171339569">
    <w:abstractNumId w:val="13"/>
  </w:num>
  <w:num w:numId="18" w16cid:durableId="735318061">
    <w:abstractNumId w:val="0"/>
    <w:lvlOverride w:ilvl="0">
      <w:startOverride w:val="1"/>
    </w:lvlOverride>
  </w:num>
  <w:num w:numId="19" w16cid:durableId="1435591145">
    <w:abstractNumId w:val="11"/>
  </w:num>
  <w:num w:numId="20" w16cid:durableId="55394595">
    <w:abstractNumId w:val="0"/>
    <w:lvlOverride w:ilvl="0">
      <w:startOverride w:val="1"/>
    </w:lvlOverride>
  </w:num>
  <w:num w:numId="21" w16cid:durableId="1975942294">
    <w:abstractNumId w:val="0"/>
    <w:lvlOverride w:ilvl="0">
      <w:startOverride w:val="1"/>
    </w:lvlOverride>
  </w:num>
  <w:num w:numId="22" w16cid:durableId="1232883074">
    <w:abstractNumId w:val="0"/>
    <w:lvlOverride w:ilvl="0">
      <w:startOverride w:val="1"/>
    </w:lvlOverride>
  </w:num>
  <w:num w:numId="23" w16cid:durableId="1706517367">
    <w:abstractNumId w:val="0"/>
    <w:lvlOverride w:ilvl="0">
      <w:startOverride w:val="1"/>
    </w:lvlOverride>
  </w:num>
  <w:num w:numId="24" w16cid:durableId="116031220">
    <w:abstractNumId w:val="0"/>
    <w:lvlOverride w:ilvl="0">
      <w:startOverride w:val="1"/>
    </w:lvlOverride>
  </w:num>
  <w:num w:numId="25" w16cid:durableId="1449541854">
    <w:abstractNumId w:val="0"/>
    <w:lvlOverride w:ilvl="0">
      <w:startOverride w:val="1"/>
    </w:lvlOverride>
  </w:num>
  <w:num w:numId="26" w16cid:durableId="1991207906">
    <w:abstractNumId w:val="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saveSubsetFonts/>
  <w:bordersDoNotSurroundHeader/>
  <w:bordersDoNotSurroundFooter/>
  <w:proofState w:spelling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60"/>
    <w:rsid w:val="0000099E"/>
    <w:rsid w:val="000018AC"/>
    <w:rsid w:val="000045C7"/>
    <w:rsid w:val="00014679"/>
    <w:rsid w:val="00016E44"/>
    <w:rsid w:val="0002074C"/>
    <w:rsid w:val="00024BF4"/>
    <w:rsid w:val="00024DEE"/>
    <w:rsid w:val="00037A5D"/>
    <w:rsid w:val="0004391F"/>
    <w:rsid w:val="0004402B"/>
    <w:rsid w:val="00065F77"/>
    <w:rsid w:val="00070801"/>
    <w:rsid w:val="0007434D"/>
    <w:rsid w:val="00093A6D"/>
    <w:rsid w:val="000A2840"/>
    <w:rsid w:val="000A4F17"/>
    <w:rsid w:val="000E2779"/>
    <w:rsid w:val="000E463D"/>
    <w:rsid w:val="000F3EEF"/>
    <w:rsid w:val="001006AA"/>
    <w:rsid w:val="00100E9E"/>
    <w:rsid w:val="00105412"/>
    <w:rsid w:val="001100E4"/>
    <w:rsid w:val="00124079"/>
    <w:rsid w:val="00132523"/>
    <w:rsid w:val="0015510E"/>
    <w:rsid w:val="00160D7F"/>
    <w:rsid w:val="00173281"/>
    <w:rsid w:val="00176E45"/>
    <w:rsid w:val="0018134D"/>
    <w:rsid w:val="001857B4"/>
    <w:rsid w:val="00187AF2"/>
    <w:rsid w:val="00191985"/>
    <w:rsid w:val="00192899"/>
    <w:rsid w:val="00193176"/>
    <w:rsid w:val="00194DC0"/>
    <w:rsid w:val="001A5632"/>
    <w:rsid w:val="001B07E7"/>
    <w:rsid w:val="001C3174"/>
    <w:rsid w:val="001C4A01"/>
    <w:rsid w:val="001C6226"/>
    <w:rsid w:val="001C6BF7"/>
    <w:rsid w:val="001D6A2E"/>
    <w:rsid w:val="001E4324"/>
    <w:rsid w:val="001F0831"/>
    <w:rsid w:val="001F2CC1"/>
    <w:rsid w:val="001F3470"/>
    <w:rsid w:val="00211963"/>
    <w:rsid w:val="00212269"/>
    <w:rsid w:val="00212ED8"/>
    <w:rsid w:val="00227A3D"/>
    <w:rsid w:val="002407ED"/>
    <w:rsid w:val="00241C0D"/>
    <w:rsid w:val="002434D5"/>
    <w:rsid w:val="00245458"/>
    <w:rsid w:val="00252C59"/>
    <w:rsid w:val="0025525D"/>
    <w:rsid w:val="00257DC3"/>
    <w:rsid w:val="00257E08"/>
    <w:rsid w:val="00267625"/>
    <w:rsid w:val="0028269B"/>
    <w:rsid w:val="002971A8"/>
    <w:rsid w:val="00297D72"/>
    <w:rsid w:val="002A6A68"/>
    <w:rsid w:val="002A7364"/>
    <w:rsid w:val="002B106F"/>
    <w:rsid w:val="002B5618"/>
    <w:rsid w:val="002B63CA"/>
    <w:rsid w:val="002B7B47"/>
    <w:rsid w:val="002B7C3C"/>
    <w:rsid w:val="002C06E9"/>
    <w:rsid w:val="002E31C4"/>
    <w:rsid w:val="002E4B00"/>
    <w:rsid w:val="002E7D0E"/>
    <w:rsid w:val="002F191D"/>
    <w:rsid w:val="002F40C6"/>
    <w:rsid w:val="002F6E2B"/>
    <w:rsid w:val="003001A7"/>
    <w:rsid w:val="003114AD"/>
    <w:rsid w:val="003161C4"/>
    <w:rsid w:val="00316F92"/>
    <w:rsid w:val="00334AD8"/>
    <w:rsid w:val="00346EEB"/>
    <w:rsid w:val="00353501"/>
    <w:rsid w:val="003537B2"/>
    <w:rsid w:val="00360FF2"/>
    <w:rsid w:val="00365ED9"/>
    <w:rsid w:val="003672AB"/>
    <w:rsid w:val="003735B1"/>
    <w:rsid w:val="00374744"/>
    <w:rsid w:val="00375364"/>
    <w:rsid w:val="003776B5"/>
    <w:rsid w:val="00385682"/>
    <w:rsid w:val="00391DB1"/>
    <w:rsid w:val="003954AD"/>
    <w:rsid w:val="003978C1"/>
    <w:rsid w:val="003A03E0"/>
    <w:rsid w:val="003B4E48"/>
    <w:rsid w:val="003B69E2"/>
    <w:rsid w:val="003C5ED0"/>
    <w:rsid w:val="003D1F4C"/>
    <w:rsid w:val="003D2862"/>
    <w:rsid w:val="003F5E0D"/>
    <w:rsid w:val="0040003D"/>
    <w:rsid w:val="00442E77"/>
    <w:rsid w:val="00444DB2"/>
    <w:rsid w:val="00466617"/>
    <w:rsid w:val="00477E93"/>
    <w:rsid w:val="00492E9D"/>
    <w:rsid w:val="004B4291"/>
    <w:rsid w:val="004C4618"/>
    <w:rsid w:val="004C79A8"/>
    <w:rsid w:val="004D2601"/>
    <w:rsid w:val="004D2AC7"/>
    <w:rsid w:val="004D67F6"/>
    <w:rsid w:val="004D7C41"/>
    <w:rsid w:val="00500425"/>
    <w:rsid w:val="00512700"/>
    <w:rsid w:val="0051352B"/>
    <w:rsid w:val="005153DB"/>
    <w:rsid w:val="00521E0E"/>
    <w:rsid w:val="0053042D"/>
    <w:rsid w:val="005355EB"/>
    <w:rsid w:val="00536C2C"/>
    <w:rsid w:val="00543A28"/>
    <w:rsid w:val="0054554F"/>
    <w:rsid w:val="005543E5"/>
    <w:rsid w:val="00554647"/>
    <w:rsid w:val="0055772A"/>
    <w:rsid w:val="0056033A"/>
    <w:rsid w:val="0056516A"/>
    <w:rsid w:val="005703AB"/>
    <w:rsid w:val="005A050B"/>
    <w:rsid w:val="005A436F"/>
    <w:rsid w:val="005A5FC5"/>
    <w:rsid w:val="005A79A8"/>
    <w:rsid w:val="005C78EA"/>
    <w:rsid w:val="005D0FB1"/>
    <w:rsid w:val="005E07D4"/>
    <w:rsid w:val="005E3C6D"/>
    <w:rsid w:val="005F3FC2"/>
    <w:rsid w:val="005F4F42"/>
    <w:rsid w:val="005F6AC1"/>
    <w:rsid w:val="00600B78"/>
    <w:rsid w:val="00603916"/>
    <w:rsid w:val="00613A2E"/>
    <w:rsid w:val="006235AC"/>
    <w:rsid w:val="00624730"/>
    <w:rsid w:val="006440BF"/>
    <w:rsid w:val="00644507"/>
    <w:rsid w:val="00647F3F"/>
    <w:rsid w:val="00650B1B"/>
    <w:rsid w:val="00663224"/>
    <w:rsid w:val="00663F8C"/>
    <w:rsid w:val="00670A76"/>
    <w:rsid w:val="0067171C"/>
    <w:rsid w:val="00672B16"/>
    <w:rsid w:val="0068267C"/>
    <w:rsid w:val="00682C5B"/>
    <w:rsid w:val="00691D69"/>
    <w:rsid w:val="0069328A"/>
    <w:rsid w:val="00696595"/>
    <w:rsid w:val="006A0DCD"/>
    <w:rsid w:val="006B091D"/>
    <w:rsid w:val="006B7507"/>
    <w:rsid w:val="006C1D47"/>
    <w:rsid w:val="006D2C5B"/>
    <w:rsid w:val="006D30A1"/>
    <w:rsid w:val="006E06F3"/>
    <w:rsid w:val="006E1446"/>
    <w:rsid w:val="006E3661"/>
    <w:rsid w:val="006E724E"/>
    <w:rsid w:val="006F0E94"/>
    <w:rsid w:val="006F38FD"/>
    <w:rsid w:val="006F3B86"/>
    <w:rsid w:val="006F53A7"/>
    <w:rsid w:val="007117BA"/>
    <w:rsid w:val="00726721"/>
    <w:rsid w:val="00730D9D"/>
    <w:rsid w:val="00735947"/>
    <w:rsid w:val="00736084"/>
    <w:rsid w:val="00760499"/>
    <w:rsid w:val="00760F94"/>
    <w:rsid w:val="00763ABF"/>
    <w:rsid w:val="007657D5"/>
    <w:rsid w:val="00765B4A"/>
    <w:rsid w:val="00766055"/>
    <w:rsid w:val="00767861"/>
    <w:rsid w:val="00773677"/>
    <w:rsid w:val="00773AEE"/>
    <w:rsid w:val="00774DF4"/>
    <w:rsid w:val="00777401"/>
    <w:rsid w:val="007776E8"/>
    <w:rsid w:val="0079657A"/>
    <w:rsid w:val="007A1126"/>
    <w:rsid w:val="007A1FAE"/>
    <w:rsid w:val="007A70EF"/>
    <w:rsid w:val="007B347D"/>
    <w:rsid w:val="007B6A28"/>
    <w:rsid w:val="007C2B89"/>
    <w:rsid w:val="007D583E"/>
    <w:rsid w:val="007E4A84"/>
    <w:rsid w:val="007E795A"/>
    <w:rsid w:val="007F492B"/>
    <w:rsid w:val="007F535E"/>
    <w:rsid w:val="0080173A"/>
    <w:rsid w:val="00810199"/>
    <w:rsid w:val="00812BC6"/>
    <w:rsid w:val="0084089C"/>
    <w:rsid w:val="00847B88"/>
    <w:rsid w:val="008642EA"/>
    <w:rsid w:val="00866819"/>
    <w:rsid w:val="00875194"/>
    <w:rsid w:val="00894BF7"/>
    <w:rsid w:val="00897302"/>
    <w:rsid w:val="008A319D"/>
    <w:rsid w:val="008B1E61"/>
    <w:rsid w:val="008C3634"/>
    <w:rsid w:val="008D1671"/>
    <w:rsid w:val="008E272F"/>
    <w:rsid w:val="008F15EF"/>
    <w:rsid w:val="008F23E7"/>
    <w:rsid w:val="008F3821"/>
    <w:rsid w:val="00906394"/>
    <w:rsid w:val="00917FD9"/>
    <w:rsid w:val="0095061B"/>
    <w:rsid w:val="009522DC"/>
    <w:rsid w:val="00952D33"/>
    <w:rsid w:val="00962383"/>
    <w:rsid w:val="00967488"/>
    <w:rsid w:val="00986C23"/>
    <w:rsid w:val="00986F80"/>
    <w:rsid w:val="00994073"/>
    <w:rsid w:val="009960C1"/>
    <w:rsid w:val="009D25A0"/>
    <w:rsid w:val="009D7129"/>
    <w:rsid w:val="009D7889"/>
    <w:rsid w:val="009E08D1"/>
    <w:rsid w:val="009F25C2"/>
    <w:rsid w:val="009F6F26"/>
    <w:rsid w:val="00A06891"/>
    <w:rsid w:val="00A10190"/>
    <w:rsid w:val="00A239FE"/>
    <w:rsid w:val="00A25C71"/>
    <w:rsid w:val="00A31350"/>
    <w:rsid w:val="00A3560B"/>
    <w:rsid w:val="00A55042"/>
    <w:rsid w:val="00A74854"/>
    <w:rsid w:val="00A75819"/>
    <w:rsid w:val="00A765F5"/>
    <w:rsid w:val="00A86995"/>
    <w:rsid w:val="00A876CA"/>
    <w:rsid w:val="00AA0986"/>
    <w:rsid w:val="00AA6BD8"/>
    <w:rsid w:val="00AB0AA2"/>
    <w:rsid w:val="00AB25BE"/>
    <w:rsid w:val="00AC3B0E"/>
    <w:rsid w:val="00AD22E5"/>
    <w:rsid w:val="00AD6145"/>
    <w:rsid w:val="00AD7241"/>
    <w:rsid w:val="00B01865"/>
    <w:rsid w:val="00B06B9D"/>
    <w:rsid w:val="00B06EC3"/>
    <w:rsid w:val="00B121F5"/>
    <w:rsid w:val="00B257F8"/>
    <w:rsid w:val="00B26DF7"/>
    <w:rsid w:val="00B34A75"/>
    <w:rsid w:val="00B512B5"/>
    <w:rsid w:val="00B56BAD"/>
    <w:rsid w:val="00B57582"/>
    <w:rsid w:val="00B6353E"/>
    <w:rsid w:val="00B8215F"/>
    <w:rsid w:val="00B86433"/>
    <w:rsid w:val="00B92CD6"/>
    <w:rsid w:val="00BA1145"/>
    <w:rsid w:val="00BA3BD2"/>
    <w:rsid w:val="00BB27AC"/>
    <w:rsid w:val="00BB2D5B"/>
    <w:rsid w:val="00BB59CA"/>
    <w:rsid w:val="00BC5878"/>
    <w:rsid w:val="00BD0C0C"/>
    <w:rsid w:val="00BD3372"/>
    <w:rsid w:val="00BD380F"/>
    <w:rsid w:val="00BD748A"/>
    <w:rsid w:val="00BE12C7"/>
    <w:rsid w:val="00BE2DB5"/>
    <w:rsid w:val="00BE754B"/>
    <w:rsid w:val="00BF1379"/>
    <w:rsid w:val="00BF48AB"/>
    <w:rsid w:val="00C0541E"/>
    <w:rsid w:val="00C061B3"/>
    <w:rsid w:val="00C077F1"/>
    <w:rsid w:val="00C14145"/>
    <w:rsid w:val="00C25B79"/>
    <w:rsid w:val="00C376B8"/>
    <w:rsid w:val="00C43BD6"/>
    <w:rsid w:val="00C43DA3"/>
    <w:rsid w:val="00C46F29"/>
    <w:rsid w:val="00C51752"/>
    <w:rsid w:val="00C51FEB"/>
    <w:rsid w:val="00C8392D"/>
    <w:rsid w:val="00C90024"/>
    <w:rsid w:val="00C926BF"/>
    <w:rsid w:val="00C92981"/>
    <w:rsid w:val="00C93481"/>
    <w:rsid w:val="00CA18A8"/>
    <w:rsid w:val="00CB0491"/>
    <w:rsid w:val="00CB15EA"/>
    <w:rsid w:val="00CD0D06"/>
    <w:rsid w:val="00CD47BD"/>
    <w:rsid w:val="00CD5C91"/>
    <w:rsid w:val="00CD66DD"/>
    <w:rsid w:val="00CD7886"/>
    <w:rsid w:val="00CE1E9A"/>
    <w:rsid w:val="00D13267"/>
    <w:rsid w:val="00D13C41"/>
    <w:rsid w:val="00D16718"/>
    <w:rsid w:val="00D26104"/>
    <w:rsid w:val="00D2780A"/>
    <w:rsid w:val="00D33356"/>
    <w:rsid w:val="00D3515B"/>
    <w:rsid w:val="00D42F6B"/>
    <w:rsid w:val="00D45729"/>
    <w:rsid w:val="00D457CC"/>
    <w:rsid w:val="00D575AC"/>
    <w:rsid w:val="00D60EAB"/>
    <w:rsid w:val="00D66826"/>
    <w:rsid w:val="00D80A29"/>
    <w:rsid w:val="00D81B15"/>
    <w:rsid w:val="00D86F66"/>
    <w:rsid w:val="00D9289F"/>
    <w:rsid w:val="00DA01D8"/>
    <w:rsid w:val="00DA3F48"/>
    <w:rsid w:val="00DA4AF3"/>
    <w:rsid w:val="00DA5BF9"/>
    <w:rsid w:val="00DA6BA9"/>
    <w:rsid w:val="00DA791E"/>
    <w:rsid w:val="00DB5146"/>
    <w:rsid w:val="00DB5E05"/>
    <w:rsid w:val="00DB6503"/>
    <w:rsid w:val="00DC2A60"/>
    <w:rsid w:val="00DD1BEC"/>
    <w:rsid w:val="00DD668F"/>
    <w:rsid w:val="00DE7CF6"/>
    <w:rsid w:val="00DF0EF1"/>
    <w:rsid w:val="00DF201E"/>
    <w:rsid w:val="00DF6217"/>
    <w:rsid w:val="00DF68EE"/>
    <w:rsid w:val="00E07A77"/>
    <w:rsid w:val="00E4210E"/>
    <w:rsid w:val="00E45433"/>
    <w:rsid w:val="00E5125F"/>
    <w:rsid w:val="00E65447"/>
    <w:rsid w:val="00E74F1C"/>
    <w:rsid w:val="00E76554"/>
    <w:rsid w:val="00E9179B"/>
    <w:rsid w:val="00E93301"/>
    <w:rsid w:val="00EB1D0B"/>
    <w:rsid w:val="00EB2EC8"/>
    <w:rsid w:val="00EC0739"/>
    <w:rsid w:val="00ED3A66"/>
    <w:rsid w:val="00ED3F8D"/>
    <w:rsid w:val="00EF4410"/>
    <w:rsid w:val="00EF62B6"/>
    <w:rsid w:val="00EF6952"/>
    <w:rsid w:val="00EF73F5"/>
    <w:rsid w:val="00EF758D"/>
    <w:rsid w:val="00F1734C"/>
    <w:rsid w:val="00F20D7A"/>
    <w:rsid w:val="00F24AFF"/>
    <w:rsid w:val="00F27200"/>
    <w:rsid w:val="00F33581"/>
    <w:rsid w:val="00F34403"/>
    <w:rsid w:val="00F347BF"/>
    <w:rsid w:val="00F40831"/>
    <w:rsid w:val="00F55511"/>
    <w:rsid w:val="00F55C47"/>
    <w:rsid w:val="00F57C2E"/>
    <w:rsid w:val="00F74CC7"/>
    <w:rsid w:val="00F77D2B"/>
    <w:rsid w:val="00F85EF0"/>
    <w:rsid w:val="00F909B3"/>
    <w:rsid w:val="00F92DDD"/>
    <w:rsid w:val="00FB1D8B"/>
    <w:rsid w:val="00FB671D"/>
    <w:rsid w:val="00FC02CD"/>
    <w:rsid w:val="00FC0B8A"/>
    <w:rsid w:val="00FD4402"/>
    <w:rsid w:val="00FD5E6B"/>
    <w:rsid w:val="00FF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5FE02"/>
  <w15:chartTrackingRefBased/>
  <w15:docId w15:val="{114442A8-AA09-451F-9AA1-81EE482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5AC"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rsid w:val="007E795A"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link w:val="Heading2Char"/>
    <w:autoRedefine/>
    <w:uiPriority w:val="9"/>
    <w:qFormat/>
    <w:rsid w:val="00466617"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val="en-GB" w:eastAsia="en-US"/>
    </w:rPr>
  </w:style>
  <w:style w:type="paragraph" w:styleId="Heading3">
    <w:name w:val="heading 3"/>
    <w:basedOn w:val="Normal"/>
    <w:next w:val="cpParagraph"/>
    <w:autoRedefine/>
    <w:qFormat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rsid w:val="006E06F3"/>
    <w:pPr>
      <w:spacing w:after="120"/>
      <w:jc w:val="both"/>
    </w:pPr>
    <w:rPr>
      <w:szCs w:val="20"/>
      <w:lang w:val="en-GB" w:eastAsia="en-US"/>
    </w:rPr>
  </w:style>
  <w:style w:type="paragraph" w:customStyle="1" w:styleId="cpFooter">
    <w:name w:val="cpFooter"/>
    <w:basedOn w:val="Normal"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rsid w:val="00B06B9D"/>
    <w:pPr>
      <w:spacing w:before="60" w:after="180"/>
      <w:ind w:left="851" w:hanging="851"/>
    </w:pPr>
    <w:rPr>
      <w:sz w:val="18"/>
      <w:lang w:val="nl-NL"/>
    </w:rPr>
  </w:style>
  <w:style w:type="paragraph" w:customStyle="1" w:styleId="cpPath">
    <w:name w:val="cpPath"/>
    <w:basedOn w:val="cpParagraph"/>
    <w:pPr>
      <w:ind w:left="567"/>
    </w:pPr>
    <w:rPr>
      <w:rFonts w:ascii="Arial Narrow" w:hAnsi="Arial Narrow"/>
      <w:sz w:val="20"/>
    </w:rPr>
  </w:style>
  <w:style w:type="paragraph" w:customStyle="1" w:styleId="cpBullet">
    <w:name w:val="cpBullet"/>
    <w:basedOn w:val="Normal"/>
    <w:pPr>
      <w:numPr>
        <w:numId w:val="3"/>
      </w:numPr>
    </w:pPr>
  </w:style>
  <w:style w:type="character" w:customStyle="1" w:styleId="cpCapital">
    <w:name w:val="cpCapital"/>
    <w:rPr>
      <w:smallCaps/>
      <w:noProof w:val="0"/>
      <w:lang w:val="nl-BE"/>
    </w:rPr>
  </w:style>
  <w:style w:type="paragraph" w:customStyle="1" w:styleId="cpStep">
    <w:name w:val="cpStep"/>
    <w:basedOn w:val="Normal"/>
    <w:pPr>
      <w:numPr>
        <w:numId w:val="1"/>
      </w:numPr>
      <w:jc w:val="both"/>
    </w:pPr>
  </w:style>
  <w:style w:type="paragraph" w:customStyle="1" w:styleId="cpChoice">
    <w:name w:val="cpChoice"/>
    <w:basedOn w:val="cpStep"/>
    <w:pPr>
      <w:numPr>
        <w:numId w:val="2"/>
      </w:numPr>
      <w:jc w:val="left"/>
    </w:pPr>
  </w:style>
  <w:style w:type="paragraph" w:customStyle="1" w:styleId="cpNote">
    <w:name w:val="cpNote"/>
    <w:basedOn w:val="Normal"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rsid w:val="007117BA"/>
    <w:pPr>
      <w:numPr>
        <w:numId w:val="6"/>
      </w:numPr>
    </w:pPr>
  </w:style>
  <w:style w:type="character" w:customStyle="1" w:styleId="cpReference">
    <w:name w:val="cpReference"/>
    <w:rPr>
      <w:i/>
      <w:smallCaps/>
      <w:sz w:val="20"/>
    </w:rPr>
  </w:style>
  <w:style w:type="paragraph" w:customStyle="1" w:styleId="cpExplain">
    <w:name w:val="cpExplain"/>
    <w:basedOn w:val="cpParagraph"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customStyle="1" w:styleId="cpTip">
    <w:name w:val="cpTip"/>
    <w:basedOn w:val="Normal"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pPr>
      <w:spacing w:before="0" w:after="0"/>
    </w:pPr>
    <w:rPr>
      <w:sz w:val="12"/>
    </w:r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character" w:customStyle="1" w:styleId="cpLowered">
    <w:name w:val="cpLowered"/>
    <w:rPr>
      <w:position w:val="-10"/>
    </w:rPr>
  </w:style>
  <w:style w:type="paragraph" w:customStyle="1" w:styleId="cpBulletTable">
    <w:name w:val="cpBulletTable"/>
    <w:basedOn w:val="cpBullet"/>
    <w:pPr>
      <w:numPr>
        <w:numId w:val="4"/>
      </w:numPr>
      <w:tabs>
        <w:tab w:val="left" w:leader="dot" w:pos="2835"/>
      </w:tabs>
      <w:ind w:left="2835" w:hanging="2410"/>
    </w:pPr>
    <w:rPr>
      <w:lang w:val="en-GB"/>
    </w:rPr>
  </w:style>
  <w:style w:type="paragraph" w:customStyle="1" w:styleId="cpCode">
    <w:name w:val="cpCode"/>
    <w:basedOn w:val="Normal"/>
    <w:pPr>
      <w:tabs>
        <w:tab w:val="left" w:pos="1701"/>
        <w:tab w:val="left" w:pos="2268"/>
      </w:tabs>
      <w:ind w:left="1134"/>
    </w:pPr>
    <w:rPr>
      <w:rFonts w:ascii="Courier New" w:hAnsi="Courier New"/>
      <w:sz w:val="16"/>
      <w:szCs w:val="20"/>
    </w:rPr>
  </w:style>
  <w:style w:type="paragraph" w:customStyle="1" w:styleId="cpSummationTable">
    <w:name w:val="cpSummationTable"/>
    <w:basedOn w:val="cpSummation"/>
    <w:rsid w:val="007117BA"/>
    <w:pPr>
      <w:numPr>
        <w:numId w:val="7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pPr>
      <w:numPr>
        <w:numId w:val="5"/>
      </w:numPr>
    </w:pPr>
  </w:style>
  <w:style w:type="character" w:styleId="Emphasis">
    <w:name w:val="Emphasis"/>
    <w:basedOn w:val="DefaultParagraphFont"/>
    <w:uiPriority w:val="20"/>
    <w:qFormat/>
    <w:rsid w:val="003F5E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B1D8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B1D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66617"/>
    <w:rPr>
      <w:rFonts w:ascii="Paragon" w:hAnsi="Paragon"/>
      <w:i/>
      <w:sz w:val="4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819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7581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006AA"/>
    <w:pPr>
      <w:ind w:left="720"/>
      <w:contextualSpacing/>
    </w:pPr>
  </w:style>
  <w:style w:type="table" w:styleId="TableGrid">
    <w:name w:val="Table Grid"/>
    <w:basedOn w:val="TableNormal"/>
    <w:uiPriority w:val="39"/>
    <w:rsid w:val="00CD5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D5C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24B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125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4.bin"/><Relationship Id="rId26" Type="http://schemas.openxmlformats.org/officeDocument/2006/relationships/image" Target="media/image10.tmp"/><Relationship Id="rId39" Type="http://schemas.openxmlformats.org/officeDocument/2006/relationships/customXml" Target="../customXml/item4.xml"/><Relationship Id="rId21" Type="http://schemas.openxmlformats.org/officeDocument/2006/relationships/oleObject" Target="embeddings/oleObject6.bin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tmp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8.bin"/><Relationship Id="rId33" Type="http://schemas.openxmlformats.org/officeDocument/2006/relationships/header" Target="header3.xml"/><Relationship Id="rId38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image" Target="media/image6.tmp"/><Relationship Id="rId20" Type="http://schemas.openxmlformats.org/officeDocument/2006/relationships/oleObject" Target="embeddings/oleObject5.bin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24" Type="http://schemas.openxmlformats.org/officeDocument/2006/relationships/oleObject" Target="embeddings/oleObject7.bin"/><Relationship Id="rId32" Type="http://schemas.openxmlformats.org/officeDocument/2006/relationships/footer" Target="footer2.xml"/><Relationship Id="rId37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9.tmp"/><Relationship Id="rId28" Type="http://schemas.openxmlformats.org/officeDocument/2006/relationships/oleObject" Target="embeddings/oleObject10.bin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7.tmp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tmp"/><Relationship Id="rId14" Type="http://schemas.openxmlformats.org/officeDocument/2006/relationships/oleObject" Target="embeddings/oleObject1.bin"/><Relationship Id="rId22" Type="http://schemas.openxmlformats.org/officeDocument/2006/relationships/image" Target="media/image8.tmp"/><Relationship Id="rId27" Type="http://schemas.openxmlformats.org/officeDocument/2006/relationships/oleObject" Target="embeddings/oleObject9.bin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hyperlink" Target="https://github.com/DontDestroy/C-Sharp.NET-2019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1.bin"/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lates\cpManu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Een nieuw document maken." ma:contentTypeScope="" ma:versionID="b3e635598c47b32746c44aa95750dc3a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2b136889e213c0f7cfbba523a26e75f3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Props1.xml><?xml version="1.0" encoding="utf-8"?>
<ds:datastoreItem xmlns:ds="http://schemas.openxmlformats.org/officeDocument/2006/customXml" ds:itemID="{D76A8737-383A-4F60-A7EE-9A22E188C5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A926EB-FB76-4647-AB22-210A5E060D5D}"/>
</file>

<file path=customXml/itemProps3.xml><?xml version="1.0" encoding="utf-8"?>
<ds:datastoreItem xmlns:ds="http://schemas.openxmlformats.org/officeDocument/2006/customXml" ds:itemID="{7C12396A-64C3-47BA-8575-BE21EA5499CA}"/>
</file>

<file path=customXml/itemProps4.xml><?xml version="1.0" encoding="utf-8"?>
<ds:datastoreItem xmlns:ds="http://schemas.openxmlformats.org/officeDocument/2006/customXml" ds:itemID="{DC0CEFC2-75CB-4B7B-96D6-39CF38405E32}"/>
</file>

<file path=docProps/app.xml><?xml version="1.0" encoding="utf-8"?>
<Properties xmlns="http://schemas.openxmlformats.org/officeDocument/2006/extended-properties" xmlns:vt="http://schemas.openxmlformats.org/officeDocument/2006/docPropsVTypes">
  <Template>cpManual.dotm</Template>
  <TotalTime>885</TotalTime>
  <Pages>1</Pages>
  <Words>1196</Words>
  <Characters>6582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Copy Paste Manual SoftwareName</vt:lpstr>
      <vt:lpstr>Copy Paste Manual SoftwareName</vt:lpstr>
    </vt:vector>
  </TitlesOfParts>
  <Company>Copy Paste</Company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</dc:creator>
  <cp:keywords>Manual SoftwareName</cp:keywords>
  <dc:description/>
  <cp:lastModifiedBy>Vincent Van De Walle</cp:lastModifiedBy>
  <cp:revision>170</cp:revision>
  <cp:lastPrinted>2023-04-04T17:26:00Z</cp:lastPrinted>
  <dcterms:created xsi:type="dcterms:W3CDTF">2021-09-08T08:59:00Z</dcterms:created>
  <dcterms:modified xsi:type="dcterms:W3CDTF">2023-04-04T17:27:00Z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</Properties>
</file>