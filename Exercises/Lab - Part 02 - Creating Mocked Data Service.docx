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0528B" w14:textId="2BEB4E22" w:rsidR="00F77D2B" w:rsidRDefault="00EF73F5" w:rsidP="007E795A">
      <w:pPr>
        <w:pStyle w:val="Heading1"/>
        <w:rPr>
          <w:lang w:val="en-GB"/>
        </w:rPr>
      </w:pPr>
      <w:r>
        <w:rPr>
          <w:lang w:val="en-GB"/>
        </w:rPr>
        <w:t xml:space="preserve">Creating </w:t>
      </w:r>
      <w:r w:rsidR="003D6FC3">
        <w:rPr>
          <w:lang w:val="en-GB"/>
        </w:rPr>
        <w:t>Mocked Data Service</w:t>
      </w:r>
    </w:p>
    <w:p w14:paraId="73063F3D" w14:textId="42BF7A8B" w:rsidR="00AA0986" w:rsidRDefault="00AA0986" w:rsidP="009D7129">
      <w:pPr>
        <w:pStyle w:val="Heading2"/>
      </w:pPr>
      <w:r>
        <w:t>Basic info</w:t>
      </w:r>
    </w:p>
    <w:p w14:paraId="29E568E4" w14:textId="4CBF8849" w:rsidR="00AA0986" w:rsidRDefault="00AA0986" w:rsidP="00AA0986">
      <w:pPr>
        <w:pStyle w:val="cpParagraph"/>
      </w:pPr>
      <w:r>
        <w:t xml:space="preserve">At the end, we will use the SQL Server data from database </w:t>
      </w:r>
      <w:proofErr w:type="spellStart"/>
      <w:r>
        <w:t>cpADONET</w:t>
      </w:r>
      <w:proofErr w:type="spellEnd"/>
      <w:r>
        <w:t>.</w:t>
      </w:r>
    </w:p>
    <w:p w14:paraId="6ADC325B" w14:textId="7FC07FCB" w:rsidR="003D2862" w:rsidRDefault="003D2862" w:rsidP="00AA0986">
      <w:pPr>
        <w:pStyle w:val="cpParagraph"/>
      </w:pPr>
      <w:r>
        <w:t>The script to create this database can be found on GitHub and on Moodle.</w:t>
      </w:r>
    </w:p>
    <w:p w14:paraId="2A30D72B" w14:textId="14334763" w:rsidR="003D2862" w:rsidRDefault="00000000" w:rsidP="00AA0986">
      <w:pPr>
        <w:pStyle w:val="cpParagraph"/>
      </w:pPr>
      <w:hyperlink r:id="rId8" w:history="1">
        <w:r w:rsidR="003D2862" w:rsidRPr="006145CA">
          <w:rPr>
            <w:rStyle w:val="Hyperlink"/>
          </w:rPr>
          <w:t>https://github.com/DontDestroy/C-Sharp.NET-2019</w:t>
        </w:r>
      </w:hyperlink>
    </w:p>
    <w:p w14:paraId="40CE942B" w14:textId="13B1A8AA" w:rsidR="003D2862" w:rsidRDefault="003D2862" w:rsidP="003D2862">
      <w:pPr>
        <w:pStyle w:val="cpBullet"/>
      </w:pPr>
      <w:r>
        <w:t xml:space="preserve">Look </w:t>
      </w:r>
      <w:proofErr w:type="spellStart"/>
      <w:r>
        <w:t>for</w:t>
      </w:r>
      <w:proofErr w:type="spellEnd"/>
      <w:r>
        <w:t xml:space="preserve"> Database Scripts.</w:t>
      </w:r>
    </w:p>
    <w:p w14:paraId="1B5E8219" w14:textId="75F335C4" w:rsidR="003D2862" w:rsidRDefault="003D2862" w:rsidP="003D2862">
      <w:pPr>
        <w:pStyle w:val="cpBullet"/>
      </w:pPr>
      <w:r>
        <w:t xml:space="preserve">Look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cpADONET.sql</w:t>
      </w:r>
      <w:proofErr w:type="spellEnd"/>
      <w:r>
        <w:t>.</w:t>
      </w:r>
    </w:p>
    <w:p w14:paraId="0E62A13C" w14:textId="77777777" w:rsidR="003D2862" w:rsidRDefault="003D2862" w:rsidP="003D2862">
      <w:pPr>
        <w:pStyle w:val="cpBullet"/>
        <w:numPr>
          <w:ilvl w:val="0"/>
          <w:numId w:val="0"/>
        </w:numPr>
        <w:ind w:left="851" w:hanging="426"/>
      </w:pPr>
    </w:p>
    <w:p w14:paraId="7BA69C69" w14:textId="1B917292" w:rsidR="00AA0986" w:rsidRDefault="00AA0986" w:rsidP="00AA0986">
      <w:pPr>
        <w:pStyle w:val="cpParagraph"/>
      </w:pPr>
      <w:r>
        <w:t>This contains</w:t>
      </w:r>
      <w:r w:rsidR="00647F3F">
        <w:t>:</w:t>
      </w:r>
    </w:p>
    <w:p w14:paraId="5B0D8C89" w14:textId="2ABBBCB4" w:rsidR="00AA0986" w:rsidRDefault="00AA0986" w:rsidP="00AA0986">
      <w:pPr>
        <w:pStyle w:val="cpBullet"/>
        <w:rPr>
          <w:lang w:val="en-GB"/>
        </w:rPr>
      </w:pPr>
      <w:r w:rsidRPr="00647F3F">
        <w:rPr>
          <w:lang w:val="en-GB"/>
        </w:rPr>
        <w:t>2 tables.</w:t>
      </w:r>
    </w:p>
    <w:p w14:paraId="7F42FC16" w14:textId="1BC168AE" w:rsidR="00644507" w:rsidRDefault="00644507" w:rsidP="00644507">
      <w:pPr>
        <w:pStyle w:val="cpBullet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tblCPProduct</w:t>
      </w:r>
      <w:proofErr w:type="spellEnd"/>
      <w:r>
        <w:rPr>
          <w:lang w:val="en-GB"/>
        </w:rPr>
        <w:t>.</w:t>
      </w:r>
    </w:p>
    <w:p w14:paraId="00BA1C79" w14:textId="613A7C5A" w:rsidR="00644507" w:rsidRPr="00647F3F" w:rsidRDefault="00644507" w:rsidP="00644507">
      <w:pPr>
        <w:pStyle w:val="cpBullet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tblCPProductCategory</w:t>
      </w:r>
      <w:proofErr w:type="spellEnd"/>
      <w:r>
        <w:rPr>
          <w:lang w:val="en-GB"/>
        </w:rPr>
        <w:t>.</w:t>
      </w:r>
    </w:p>
    <w:p w14:paraId="24230B4E" w14:textId="13F8408E" w:rsidR="00AA0986" w:rsidRPr="00647F3F" w:rsidRDefault="00AA0986" w:rsidP="00AA0986">
      <w:pPr>
        <w:pStyle w:val="cpBullet"/>
        <w:rPr>
          <w:lang w:val="en-GB"/>
        </w:rPr>
      </w:pPr>
      <w:r w:rsidRPr="00647F3F">
        <w:rPr>
          <w:lang w:val="en-GB"/>
        </w:rPr>
        <w:t>1 relation between the 2 tables.</w:t>
      </w:r>
    </w:p>
    <w:p w14:paraId="56CAEB62" w14:textId="78D9D19F" w:rsidR="00AA0986" w:rsidRPr="00647F3F" w:rsidRDefault="00AA0986" w:rsidP="00AA0986">
      <w:pPr>
        <w:pStyle w:val="cpBullet"/>
        <w:rPr>
          <w:lang w:val="en-GB"/>
        </w:rPr>
      </w:pPr>
      <w:r w:rsidRPr="00647F3F">
        <w:rPr>
          <w:lang w:val="en-GB"/>
        </w:rPr>
        <w:t>And a bit of data in both tables.</w:t>
      </w:r>
    </w:p>
    <w:p w14:paraId="6F8C1D40" w14:textId="3AE80F0C" w:rsidR="00AA0986" w:rsidRPr="00647F3F" w:rsidRDefault="00C077F1" w:rsidP="00AA0986">
      <w:pPr>
        <w:pStyle w:val="cpBullet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19D72" wp14:editId="254F25E5">
                <wp:simplePos x="0" y="0"/>
                <wp:positionH relativeFrom="column">
                  <wp:posOffset>-5285105</wp:posOffset>
                </wp:positionH>
                <wp:positionV relativeFrom="paragraph">
                  <wp:posOffset>-3502660</wp:posOffset>
                </wp:positionV>
                <wp:extent cx="4939665" cy="3960495"/>
                <wp:effectExtent l="0" t="0" r="13335" b="2095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3960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68829" w14:textId="214FDC9E" w:rsidR="002E7D0E" w:rsidRDefault="00AA098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CF70B1" wp14:editId="0AB45DD9">
                                  <wp:extent cx="4684869" cy="3230880"/>
                                  <wp:effectExtent l="0" t="0" r="1905" b="762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08558" cy="32472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FE89F9" w14:textId="08FF388B" w:rsidR="00B512B5" w:rsidRDefault="00B512B5" w:rsidP="00B06B9D">
                            <w:pPr>
                              <w:pStyle w:val="Caption"/>
                            </w:pPr>
                            <w:bookmarkStart w:id="0" w:name="DatabaseDiagram"/>
                            <w:proofErr w:type="spellStart"/>
                            <w:r>
                              <w:t>Figure</w:t>
                            </w:r>
                            <w:proofErr w:type="spellEnd"/>
                            <w:r w:rsidR="002971A8">
                              <w:t xml:space="preserve"> </w:t>
                            </w:r>
                            <w:r w:rsidR="00763ABF">
                              <w:fldChar w:fldCharType="begin"/>
                            </w:r>
                            <w:r w:rsidR="00763ABF">
                              <w:instrText xml:space="preserve"> SEQ Figure \* ARABIC </w:instrText>
                            </w:r>
                            <w:r w:rsidR="00763ABF">
                              <w:fldChar w:fldCharType="separate"/>
                            </w:r>
                            <w:r w:rsidR="00534155">
                              <w:rPr>
                                <w:noProof/>
                              </w:rPr>
                              <w:t>1</w:t>
                            </w:r>
                            <w:r w:rsidR="00763ABF">
                              <w:rPr>
                                <w:noProof/>
                              </w:rPr>
                              <w:fldChar w:fldCharType="end"/>
                            </w:r>
                            <w:bookmarkEnd w:id="0"/>
                            <w:r>
                              <w:t>:</w:t>
                            </w:r>
                            <w:r>
                              <w:tab/>
                            </w:r>
                            <w:r w:rsidR="00AA0986">
                              <w:t>Database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19D72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left:0;text-align:left;margin-left:-416.15pt;margin-top:-275.8pt;width:388.95pt;height:31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pzOAIAAH0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" fillcolor="white [3201]" strokeweight=".5pt">
                <v:textbox>
                  <w:txbxContent>
                    <w:p w14:paraId="79E68829" w14:textId="214FDC9E" w:rsidR="002E7D0E" w:rsidRDefault="00AA0986">
                      <w:r>
                        <w:rPr>
                          <w:noProof/>
                        </w:rPr>
                        <w:drawing>
                          <wp:inline distT="0" distB="0" distL="0" distR="0" wp14:anchorId="0FCF70B1" wp14:editId="0AB45DD9">
                            <wp:extent cx="4684869" cy="3230880"/>
                            <wp:effectExtent l="0" t="0" r="1905" b="762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08558" cy="32472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FE89F9" w14:textId="08FF388B" w:rsidR="00B512B5" w:rsidRDefault="00B512B5" w:rsidP="00B06B9D">
                      <w:pPr>
                        <w:pStyle w:val="Caption"/>
                      </w:pPr>
                      <w:bookmarkStart w:id="1" w:name="DatabaseDiagram"/>
                      <w:proofErr w:type="spellStart"/>
                      <w:r>
                        <w:t>Figure</w:t>
                      </w:r>
                      <w:proofErr w:type="spellEnd"/>
                      <w:r w:rsidR="002971A8">
                        <w:t xml:space="preserve"> </w:t>
                      </w:r>
                      <w:r w:rsidR="00763ABF">
                        <w:fldChar w:fldCharType="begin"/>
                      </w:r>
                      <w:r w:rsidR="00763ABF">
                        <w:instrText xml:space="preserve"> SEQ Figure \* ARABIC </w:instrText>
                      </w:r>
                      <w:r w:rsidR="00763ABF">
                        <w:fldChar w:fldCharType="separate"/>
                      </w:r>
                      <w:r w:rsidR="00534155">
                        <w:rPr>
                          <w:noProof/>
                        </w:rPr>
                        <w:t>1</w:t>
                      </w:r>
                      <w:r w:rsidR="00763ABF">
                        <w:rPr>
                          <w:noProof/>
                        </w:rPr>
                        <w:fldChar w:fldCharType="end"/>
                      </w:r>
                      <w:bookmarkEnd w:id="1"/>
                      <w:r>
                        <w:t>:</w:t>
                      </w:r>
                      <w:r>
                        <w:tab/>
                      </w:r>
                      <w:r w:rsidR="00AA0986">
                        <w:t>Database Diagram</w:t>
                      </w:r>
                    </w:p>
                  </w:txbxContent>
                </v:textbox>
              </v:shape>
            </w:pict>
          </mc:Fallback>
        </mc:AlternateContent>
      </w:r>
      <w:r w:rsidR="00AA0986" w:rsidRPr="00647F3F">
        <w:rPr>
          <w:lang w:val="en-GB"/>
        </w:rPr>
        <w:t>The Database diagram can be created, but is also shown in picture beside. (</w:t>
      </w:r>
      <w:r w:rsidR="00AA0986" w:rsidRPr="00647F3F">
        <w:rPr>
          <w:rStyle w:val="cpReference"/>
          <w:lang w:val="en-GB"/>
        </w:rPr>
        <w:t xml:space="preserve">See </w:t>
      </w:r>
      <w:r w:rsidR="00AA0986" w:rsidRPr="00647F3F">
        <w:rPr>
          <w:rStyle w:val="cpReference"/>
          <w:lang w:val="en-GB"/>
        </w:rPr>
        <w:fldChar w:fldCharType="begin"/>
      </w:r>
      <w:r w:rsidR="00AA0986" w:rsidRPr="00647F3F">
        <w:rPr>
          <w:rStyle w:val="cpReference"/>
          <w:lang w:val="en-GB"/>
        </w:rPr>
        <w:instrText xml:space="preserve"> REF  DatabaseDiagram \h  \* MERGEFORMAT </w:instrText>
      </w:r>
      <w:r w:rsidR="00AA0986" w:rsidRPr="00647F3F">
        <w:rPr>
          <w:rStyle w:val="cpReference"/>
          <w:lang w:val="en-GB"/>
        </w:rPr>
      </w:r>
      <w:r w:rsidR="00AA0986" w:rsidRPr="00647F3F">
        <w:rPr>
          <w:rStyle w:val="cpReference"/>
          <w:lang w:val="en-GB"/>
        </w:rPr>
        <w:fldChar w:fldCharType="separate"/>
      </w:r>
      <w:r w:rsidR="00534155" w:rsidRPr="00534155">
        <w:rPr>
          <w:rStyle w:val="cpReference"/>
          <w:lang w:val="en-GB"/>
        </w:rPr>
        <w:t>Figure 1</w:t>
      </w:r>
      <w:r w:rsidR="00AA0986" w:rsidRPr="00647F3F">
        <w:rPr>
          <w:rStyle w:val="cpReference"/>
          <w:lang w:val="en-GB"/>
        </w:rPr>
        <w:fldChar w:fldCharType="end"/>
      </w:r>
      <w:r w:rsidR="00AA0986" w:rsidRPr="00647F3F">
        <w:rPr>
          <w:lang w:val="en-GB"/>
        </w:rPr>
        <w:t>)</w:t>
      </w:r>
    </w:p>
    <w:p w14:paraId="10073348" w14:textId="6B75E725" w:rsidR="00644507" w:rsidRDefault="00644507">
      <w:pPr>
        <w:rPr>
          <w:lang w:val="en-GB"/>
        </w:rPr>
      </w:pPr>
      <w:r w:rsidRPr="00C077F1">
        <w:rPr>
          <w:lang w:val="en-GB"/>
        </w:rPr>
        <w:br w:type="page"/>
      </w:r>
    </w:p>
    <w:p w14:paraId="25F89144" w14:textId="3F90C03F" w:rsidR="0095061B" w:rsidRDefault="0095061B" w:rsidP="009D7129">
      <w:pPr>
        <w:pStyle w:val="Heading2"/>
      </w:pPr>
      <w:r w:rsidRPr="002A6A68">
        <w:lastRenderedPageBreak/>
        <w:t>Exercise</w:t>
      </w:r>
      <w:r w:rsidR="002971A8">
        <w:t xml:space="preserve"> </w:t>
      </w:r>
      <w:r w:rsidR="003D6FC3">
        <w:t>1</w:t>
      </w:r>
      <w:r w:rsidRPr="002A6A68">
        <w:t>:</w:t>
      </w:r>
      <w:r w:rsidR="002971A8">
        <w:t xml:space="preserve"> </w:t>
      </w:r>
      <w:r w:rsidR="000D77E6">
        <w:t>Creating a Mocked Data Service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60499" w:rsidRPr="00534155" w14:paraId="38E481C7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8450A19" w14:textId="77777777" w:rsidR="00760499" w:rsidRPr="00760499" w:rsidRDefault="00760499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BA15FC9" w14:textId="77777777" w:rsidR="00760499" w:rsidRPr="00760499" w:rsidRDefault="00760499">
            <w:pPr>
              <w:pStyle w:val="cpSmallTip"/>
              <w:rPr>
                <w:lang w:val="en-GB"/>
              </w:rPr>
            </w:pPr>
          </w:p>
        </w:tc>
      </w:tr>
      <w:tr w:rsidR="00760499" w:rsidRPr="00534155" w14:paraId="5E4846EA" w14:textId="77777777">
        <w:tc>
          <w:tcPr>
            <w:tcW w:w="1843" w:type="dxa"/>
            <w:tcBorders>
              <w:bottom w:val="nil"/>
            </w:tcBorders>
          </w:tcPr>
          <w:p w14:paraId="31538E61" w14:textId="77777777" w:rsidR="00760499" w:rsidRDefault="00760499">
            <w:pPr>
              <w:pStyle w:val="cpTip"/>
            </w:pPr>
            <w:r>
              <w:object w:dxaOrig="1995" w:dyaOrig="1530" w14:anchorId="41D6CB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6pt;height:59.4pt" o:ole="" fillcolor="window">
                  <v:imagedata r:id="rId10" o:title=""/>
                </v:shape>
                <o:OLEObject Type="Embed" ProgID="PBrush" ShapeID="_x0000_i1025" DrawAspect="Content" ObjectID="_1742143042" r:id="rId1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E8AF8CE" w14:textId="659485FB" w:rsidR="00760499" w:rsidRDefault="006445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end goal is a working application, with a connection to the database.</w:t>
            </w:r>
          </w:p>
          <w:p w14:paraId="1342F9A0" w14:textId="77777777" w:rsidR="00760499" w:rsidRDefault="00644507" w:rsidP="006445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We build up slowly.</w:t>
            </w:r>
          </w:p>
          <w:p w14:paraId="443459CC" w14:textId="77777777" w:rsidR="00644507" w:rsidRDefault="00644507" w:rsidP="006445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goal is to explain the process to getting there.</w:t>
            </w:r>
          </w:p>
          <w:p w14:paraId="6D89E5F8" w14:textId="085B7AE2" w:rsidR="003D6FC3" w:rsidRPr="00760499" w:rsidRDefault="003D6FC3" w:rsidP="006445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In this step we mock the data. We will use faked data to show some stuff.</w:t>
            </w:r>
          </w:p>
        </w:tc>
      </w:tr>
      <w:tr w:rsidR="00760499" w:rsidRPr="00534155" w14:paraId="71BF96D2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5D56789" w14:textId="77777777" w:rsidR="00760499" w:rsidRPr="00760499" w:rsidRDefault="00760499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6F1B528" w14:textId="77777777" w:rsidR="00760499" w:rsidRPr="00760499" w:rsidRDefault="00760499">
            <w:pPr>
              <w:pStyle w:val="cpSmallTip"/>
              <w:rPr>
                <w:lang w:val="en-GB"/>
              </w:rPr>
            </w:pPr>
          </w:p>
        </w:tc>
      </w:tr>
    </w:tbl>
    <w:p w14:paraId="7B8890CE" w14:textId="63E7D1F6" w:rsidR="00324677" w:rsidRDefault="00324677" w:rsidP="00543A28">
      <w:pPr>
        <w:pStyle w:val="Heading3"/>
        <w:rPr>
          <w:lang w:val="en-GB"/>
        </w:rPr>
      </w:pPr>
      <w:r>
        <w:rPr>
          <w:lang w:val="en-GB"/>
        </w:rPr>
        <w:t>Task 1: Make sure you have a backup (starting point of the project).</w:t>
      </w:r>
    </w:p>
    <w:p w14:paraId="764A3C8A" w14:textId="0BCD1E19" w:rsidR="00324677" w:rsidRDefault="00324677" w:rsidP="00324677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Use GitHub.</w:t>
      </w:r>
    </w:p>
    <w:p w14:paraId="4BE9B42C" w14:textId="0720126A" w:rsidR="0095061B" w:rsidRDefault="0095061B" w:rsidP="00543A28">
      <w:pPr>
        <w:pStyle w:val="Heading3"/>
        <w:rPr>
          <w:lang w:val="en-GB"/>
        </w:rPr>
      </w:pPr>
      <w:r w:rsidRPr="006B7507">
        <w:rPr>
          <w:lang w:val="en-GB"/>
        </w:rPr>
        <w:t>Task</w:t>
      </w:r>
      <w:r w:rsidR="002971A8">
        <w:rPr>
          <w:lang w:val="en-GB"/>
        </w:rPr>
        <w:t xml:space="preserve"> </w:t>
      </w:r>
      <w:r w:rsidR="00324677">
        <w:rPr>
          <w:lang w:val="en-GB"/>
        </w:rPr>
        <w:t>2</w:t>
      </w:r>
      <w:r w:rsidRPr="006B7507">
        <w:rPr>
          <w:lang w:val="en-GB"/>
        </w:rPr>
        <w:t>:</w:t>
      </w:r>
      <w:r w:rsidR="002971A8">
        <w:rPr>
          <w:lang w:val="en-GB"/>
        </w:rPr>
        <w:t xml:space="preserve"> </w:t>
      </w:r>
      <w:r w:rsidR="00F43864">
        <w:rPr>
          <w:lang w:val="en-GB"/>
        </w:rPr>
        <w:t xml:space="preserve">Add fields and properties for a </w:t>
      </w:r>
      <w:proofErr w:type="spellStart"/>
      <w:r w:rsidR="00F43864">
        <w:rPr>
          <w:lang w:val="en-GB"/>
        </w:rPr>
        <w:t>Product</w:t>
      </w:r>
      <w:r w:rsidR="00F368FD">
        <w:rPr>
          <w:lang w:val="en-GB"/>
        </w:rPr>
        <w:t>Category</w:t>
      </w:r>
      <w:proofErr w:type="spellEnd"/>
    </w:p>
    <w:p w14:paraId="7D1AB49A" w14:textId="435D99A7" w:rsidR="00F43864" w:rsidRPr="00F43864" w:rsidRDefault="00F43864" w:rsidP="00F43864">
      <w:pPr>
        <w:pStyle w:val="cpParagraph"/>
      </w:pPr>
      <w:r>
        <w:t>In the Model “</w:t>
      </w:r>
      <w:proofErr w:type="spellStart"/>
      <w:r>
        <w:t>Product</w:t>
      </w:r>
      <w:r w:rsidR="00F368FD">
        <w:t>Category</w:t>
      </w:r>
      <w:proofErr w:type="spellEnd"/>
      <w:r>
        <w:t>”, we will add all the fields an</w:t>
      </w:r>
      <w:r w:rsidR="00D21B6E">
        <w:t>d</w:t>
      </w:r>
      <w:r>
        <w:t xml:space="preserve"> properties that later will correspond with the fields in the table “</w:t>
      </w:r>
      <w:proofErr w:type="spellStart"/>
      <w:r>
        <w:t>tblCPProduct</w:t>
      </w:r>
      <w:r w:rsidR="00F368FD">
        <w:t>Category</w:t>
      </w:r>
      <w:proofErr w:type="spellEnd"/>
      <w:r>
        <w:t>”.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0003D" w:rsidRPr="00534155" w14:paraId="377ADA2B" w14:textId="77777777" w:rsidTr="00252C59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95CC593" w14:textId="77777777" w:rsidR="0040003D" w:rsidRPr="00F43864" w:rsidRDefault="0040003D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7147937" w14:textId="77777777" w:rsidR="0040003D" w:rsidRPr="00F43864" w:rsidRDefault="0040003D">
            <w:pPr>
              <w:pStyle w:val="cpSmallTip"/>
              <w:rPr>
                <w:lang w:val="en-GB"/>
              </w:rPr>
            </w:pPr>
          </w:p>
        </w:tc>
      </w:tr>
      <w:tr w:rsidR="0040003D" w:rsidRPr="00534155" w14:paraId="412AC2B5" w14:textId="77777777" w:rsidTr="00252C59">
        <w:tc>
          <w:tcPr>
            <w:tcW w:w="1843" w:type="dxa"/>
            <w:tcBorders>
              <w:bottom w:val="nil"/>
            </w:tcBorders>
          </w:tcPr>
          <w:p w14:paraId="7F107D62" w14:textId="77777777" w:rsidR="0040003D" w:rsidRDefault="0040003D">
            <w:pPr>
              <w:pStyle w:val="cpTip"/>
            </w:pPr>
            <w:r>
              <w:object w:dxaOrig="1995" w:dyaOrig="1530" w14:anchorId="3452037E">
                <v:shape id="_x0000_i1026" type="#_x0000_t75" style="width:77.6pt;height:59.4pt" o:ole="" fillcolor="window">
                  <v:imagedata r:id="rId10" o:title=""/>
                </v:shape>
                <o:OLEObject Type="Embed" ProgID="PBrush" ShapeID="_x0000_i1026" DrawAspect="Content" ObjectID="_1742143043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96E14CE" w14:textId="7F7DD281" w:rsidR="0040003D" w:rsidRDefault="00F43864">
            <w:pPr>
              <w:pStyle w:val="cpTip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Product</w:t>
            </w:r>
            <w:r w:rsidR="00F368FD">
              <w:rPr>
                <w:lang w:val="en-GB"/>
              </w:rPr>
              <w:t>Category</w:t>
            </w:r>
            <w:proofErr w:type="spellEnd"/>
            <w:r>
              <w:rPr>
                <w:lang w:val="en-GB"/>
              </w:rPr>
              <w:t xml:space="preserve"> is based on </w:t>
            </w:r>
            <w:proofErr w:type="spellStart"/>
            <w:r>
              <w:rPr>
                <w:lang w:val="en-GB"/>
              </w:rPr>
              <w:t>ObservableObject</w:t>
            </w:r>
            <w:proofErr w:type="spellEnd"/>
            <w:r>
              <w:rPr>
                <w:lang w:val="en-GB"/>
              </w:rPr>
              <w:t xml:space="preserve"> and we will use </w:t>
            </w:r>
            <w:r w:rsidR="00DB53CB">
              <w:rPr>
                <w:lang w:val="en-GB"/>
              </w:rPr>
              <w:t xml:space="preserve">the </w:t>
            </w:r>
            <w:proofErr w:type="spellStart"/>
            <w:r w:rsidR="00DB53CB">
              <w:rPr>
                <w:lang w:val="en-GB"/>
              </w:rPr>
              <w:t>OnPropertyChanged</w:t>
            </w:r>
            <w:proofErr w:type="spellEnd"/>
            <w:r w:rsidR="00DB53CB">
              <w:rPr>
                <w:lang w:val="en-GB"/>
              </w:rPr>
              <w:t xml:space="preserve"> Method when the value of field changes.</w:t>
            </w:r>
          </w:p>
          <w:p w14:paraId="5EA58882" w14:textId="0DEDFF7F" w:rsidR="00DB53CB" w:rsidRDefault="00DB53CB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We want to create a 2-way binding towards the User Interface (UI), so the view where the </w:t>
            </w:r>
            <w:proofErr w:type="spellStart"/>
            <w:r w:rsidR="00F368FD">
              <w:rPr>
                <w:lang w:val="en-GB"/>
              </w:rPr>
              <w:t>ProductCategories</w:t>
            </w:r>
            <w:proofErr w:type="spellEnd"/>
            <w:r w:rsidR="00F368FD">
              <w:rPr>
                <w:lang w:val="en-GB"/>
              </w:rPr>
              <w:t xml:space="preserve"> are shown.</w:t>
            </w:r>
          </w:p>
          <w:p w14:paraId="7E6F7683" w14:textId="15227574" w:rsidR="009E036A" w:rsidRDefault="009E036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product categories will be shown on the screen in the control under the Views Folder.</w:t>
            </w:r>
          </w:p>
          <w:p w14:paraId="36A709AB" w14:textId="1C79058F" w:rsidR="007C2B89" w:rsidRPr="0040003D" w:rsidRDefault="00F368FD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If the data changes</w:t>
            </w:r>
            <w:r w:rsidR="009E036A">
              <w:rPr>
                <w:lang w:val="en-GB"/>
              </w:rPr>
              <w:t xml:space="preserve"> in the database changes, the change is visibl</w:t>
            </w:r>
            <w:r w:rsidR="00D21B6E">
              <w:rPr>
                <w:lang w:val="en-GB"/>
              </w:rPr>
              <w:t>e</w:t>
            </w:r>
            <w:r w:rsidR="009E036A">
              <w:rPr>
                <w:lang w:val="en-GB"/>
              </w:rPr>
              <w:t xml:space="preserve"> </w:t>
            </w:r>
            <w:r w:rsidR="00D21B6E">
              <w:rPr>
                <w:lang w:val="en-GB"/>
              </w:rPr>
              <w:t xml:space="preserve">in </w:t>
            </w:r>
            <w:r>
              <w:rPr>
                <w:lang w:val="en-GB"/>
              </w:rPr>
              <w:t>the screen, if the screen information changes, the data is updated</w:t>
            </w:r>
            <w:r w:rsidR="009E036A">
              <w:rPr>
                <w:lang w:val="en-GB"/>
              </w:rPr>
              <w:t xml:space="preserve"> in the database.</w:t>
            </w:r>
          </w:p>
        </w:tc>
      </w:tr>
      <w:tr w:rsidR="0040003D" w:rsidRPr="00534155" w14:paraId="12DCD08C" w14:textId="77777777" w:rsidTr="00252C59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07C6E93" w14:textId="77777777" w:rsidR="0040003D" w:rsidRPr="0040003D" w:rsidRDefault="0040003D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0AAC88E" w14:textId="77777777" w:rsidR="0040003D" w:rsidRPr="0040003D" w:rsidRDefault="0040003D">
            <w:pPr>
              <w:pStyle w:val="cpSmallTip"/>
              <w:rPr>
                <w:lang w:val="en-GB"/>
              </w:rPr>
            </w:pPr>
          </w:p>
        </w:tc>
      </w:tr>
    </w:tbl>
    <w:p w14:paraId="41E85249" w14:textId="713769D5" w:rsidR="00F43864" w:rsidRPr="00324677" w:rsidRDefault="009E036A" w:rsidP="00324677">
      <w:pPr>
        <w:pStyle w:val="cpStep"/>
        <w:numPr>
          <w:ilvl w:val="0"/>
          <w:numId w:val="28"/>
        </w:numPr>
        <w:tabs>
          <w:tab w:val="clear" w:pos="1134"/>
        </w:tabs>
        <w:rPr>
          <w:lang w:val="en-GB"/>
        </w:rPr>
      </w:pPr>
      <w:r w:rsidRPr="00324677">
        <w:rPr>
          <w:lang w:val="en-GB"/>
        </w:rPr>
        <w:t>Add a field for the unique identifier of a Product Category.</w:t>
      </w:r>
    </w:p>
    <w:p w14:paraId="08A984DB" w14:textId="5E252BD9" w:rsidR="00F43864" w:rsidRDefault="009E036A" w:rsidP="00F43864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Add a field for the Product Category Name.</w:t>
      </w:r>
    </w:p>
    <w:p w14:paraId="458FB646" w14:textId="5618CD71" w:rsidR="009E036A" w:rsidRDefault="009E036A" w:rsidP="009E036A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Add a property (Get and Set) the Product Category Key.</w:t>
      </w:r>
    </w:p>
    <w:p w14:paraId="355081DC" w14:textId="05082BB5" w:rsidR="009E036A" w:rsidRDefault="009E036A" w:rsidP="009E036A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Add a property (Get and Set) for the Product Category Name.</w:t>
      </w:r>
    </w:p>
    <w:p w14:paraId="39EABD44" w14:textId="77777777" w:rsidR="00940CA9" w:rsidRDefault="00940CA9">
      <w:pPr>
        <w:rPr>
          <w:b/>
          <w:bCs/>
          <w:szCs w:val="20"/>
          <w:lang w:val="en-GB" w:eastAsia="en-US"/>
        </w:rPr>
      </w:pPr>
      <w:r>
        <w:rPr>
          <w:lang w:val="en-GB"/>
        </w:rPr>
        <w:br w:type="page"/>
      </w:r>
    </w:p>
    <w:p w14:paraId="7D60739E" w14:textId="2CE3D266" w:rsidR="00C0541E" w:rsidRDefault="00014599" w:rsidP="003D6FC3">
      <w:pPr>
        <w:pStyle w:val="Heading4"/>
        <w:rPr>
          <w:lang w:val="en-GB"/>
        </w:rPr>
      </w:pPr>
      <w:r>
        <w:rPr>
          <w:lang w:val="en-GB"/>
        </w:rPr>
        <w:lastRenderedPageBreak/>
        <w:t>Begin code</w:t>
      </w:r>
      <w:r w:rsidR="00940CA9">
        <w:rPr>
          <w:lang w:val="en-GB"/>
        </w:rPr>
        <w:t xml:space="preserve"> (Example </w:t>
      </w:r>
      <w:r w:rsidR="00EC28DA">
        <w:rPr>
          <w:lang w:val="en-GB"/>
        </w:rPr>
        <w:t>of a pro</w:t>
      </w:r>
      <w:r w:rsidR="00940CA9">
        <w:rPr>
          <w:lang w:val="en-GB"/>
        </w:rPr>
        <w:t>perty)</w:t>
      </w:r>
    </w:p>
    <w:p w14:paraId="61051BCC" w14:textId="6DDF1F79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</w:t>
      </w:r>
      <w:r w:rsidRPr="000F6C6A">
        <w:rPr>
          <w:rFonts w:ascii="Consolas" w:hAnsi="Consolas" w:cs="Consolas"/>
          <w:color w:val="0000FF"/>
          <w:sz w:val="19"/>
          <w:szCs w:val="19"/>
          <w:lang w:val="en-GB" w:eastAsia="en-US"/>
        </w:rPr>
        <w:t>public</w:t>
      </w: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r w:rsidRPr="000F6C6A">
        <w:rPr>
          <w:rFonts w:ascii="Consolas" w:hAnsi="Consolas" w:cs="Consolas"/>
          <w:color w:val="0000FF"/>
          <w:sz w:val="19"/>
          <w:szCs w:val="19"/>
          <w:lang w:val="en-GB" w:eastAsia="en-US"/>
        </w:rPr>
        <w:t>string</w:t>
      </w: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Name</w:t>
      </w:r>
    </w:p>
    <w:p w14:paraId="1C084BBC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{</w:t>
      </w:r>
    </w:p>
    <w:p w14:paraId="054E30FC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</w:p>
    <w:p w14:paraId="23B9E42D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</w:t>
      </w:r>
      <w:r w:rsidRPr="000F6C6A">
        <w:rPr>
          <w:rFonts w:ascii="Consolas" w:hAnsi="Consolas" w:cs="Consolas"/>
          <w:color w:val="0000FF"/>
          <w:sz w:val="19"/>
          <w:szCs w:val="19"/>
          <w:lang w:val="en-GB" w:eastAsia="en-US"/>
        </w:rPr>
        <w:t>get</w:t>
      </w: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</w:p>
    <w:p w14:paraId="2D7367C4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{</w:t>
      </w:r>
    </w:p>
    <w:p w14:paraId="3F60A6BD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  </w:t>
      </w:r>
      <w:r w:rsidRPr="000F6C6A">
        <w:rPr>
          <w:rFonts w:ascii="Consolas" w:hAnsi="Consolas" w:cs="Consolas"/>
          <w:color w:val="0000FF"/>
          <w:sz w:val="19"/>
          <w:szCs w:val="19"/>
          <w:lang w:val="en-GB" w:eastAsia="en-US"/>
        </w:rPr>
        <w:t>return</w:t>
      </w: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_</w:t>
      </w:r>
      <w:proofErr w:type="spellStart"/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>strCategoryName</w:t>
      </w:r>
      <w:proofErr w:type="spellEnd"/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>;</w:t>
      </w:r>
    </w:p>
    <w:p w14:paraId="79E98702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}</w:t>
      </w:r>
    </w:p>
    <w:p w14:paraId="43054F31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</w:p>
    <w:p w14:paraId="3DBBD1D5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</w:t>
      </w:r>
      <w:r w:rsidRPr="000F6C6A">
        <w:rPr>
          <w:rFonts w:ascii="Consolas" w:hAnsi="Consolas" w:cs="Consolas"/>
          <w:color w:val="0000FF"/>
          <w:sz w:val="19"/>
          <w:szCs w:val="19"/>
          <w:lang w:val="en-GB" w:eastAsia="en-US"/>
        </w:rPr>
        <w:t>set</w:t>
      </w:r>
    </w:p>
    <w:p w14:paraId="696DB9B5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{</w:t>
      </w:r>
    </w:p>
    <w:p w14:paraId="317A5316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  </w:t>
      </w:r>
      <w:proofErr w:type="spellStart"/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>OnPropertyChanged</w:t>
      </w:r>
      <w:proofErr w:type="spellEnd"/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>(</w:t>
      </w:r>
      <w:r w:rsidRPr="000F6C6A">
        <w:rPr>
          <w:rFonts w:ascii="Consolas" w:hAnsi="Consolas" w:cs="Consolas"/>
          <w:color w:val="0000FF"/>
          <w:sz w:val="19"/>
          <w:szCs w:val="19"/>
          <w:lang w:val="en-GB" w:eastAsia="en-US"/>
        </w:rPr>
        <w:t>ref</w:t>
      </w: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_</w:t>
      </w:r>
      <w:proofErr w:type="spellStart"/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>strCategoryName</w:t>
      </w:r>
      <w:proofErr w:type="spellEnd"/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>, value);</w:t>
      </w:r>
    </w:p>
    <w:p w14:paraId="3CD22FE9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}</w:t>
      </w:r>
    </w:p>
    <w:p w14:paraId="0F6B7752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</w:p>
    <w:p w14:paraId="28CD357F" w14:textId="77777777" w:rsidR="000F6C6A" w:rsidRPr="000F6C6A" w:rsidRDefault="000F6C6A" w:rsidP="000F6C6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0F6C6A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}</w:t>
      </w:r>
    </w:p>
    <w:p w14:paraId="1AAD77E4" w14:textId="4033462C" w:rsidR="00940CA9" w:rsidRDefault="00940CA9" w:rsidP="00940CA9">
      <w:pPr>
        <w:pStyle w:val="Heading4"/>
        <w:rPr>
          <w:lang w:val="en-GB"/>
        </w:rPr>
      </w:pPr>
      <w:r>
        <w:rPr>
          <w:lang w:val="en-GB"/>
        </w:rPr>
        <w:t>End code</w:t>
      </w:r>
    </w:p>
    <w:p w14:paraId="205F80A8" w14:textId="648CEAD7" w:rsidR="00D21B6E" w:rsidRDefault="00D21B6E" w:rsidP="00D21B6E">
      <w:pPr>
        <w:pStyle w:val="Heading3"/>
        <w:rPr>
          <w:lang w:val="en-GB"/>
        </w:rPr>
      </w:pPr>
      <w:r w:rsidRPr="006B7507">
        <w:rPr>
          <w:lang w:val="en-GB"/>
        </w:rPr>
        <w:t>Task</w:t>
      </w:r>
      <w:r>
        <w:rPr>
          <w:lang w:val="en-GB"/>
        </w:rPr>
        <w:t xml:space="preserve"> </w:t>
      </w:r>
      <w:r w:rsidR="00324677">
        <w:rPr>
          <w:lang w:val="en-GB"/>
        </w:rPr>
        <w:t>3</w:t>
      </w:r>
      <w:r w:rsidRPr="006B7507">
        <w:rPr>
          <w:lang w:val="en-GB"/>
        </w:rPr>
        <w:t>:</w:t>
      </w:r>
      <w:r>
        <w:rPr>
          <w:lang w:val="en-GB"/>
        </w:rPr>
        <w:t xml:space="preserve"> Add fields and properties for a Product</w:t>
      </w:r>
    </w:p>
    <w:p w14:paraId="0AD75EF0" w14:textId="78DC6B77" w:rsidR="00D21B6E" w:rsidRPr="00F43864" w:rsidRDefault="00D21B6E" w:rsidP="00D21B6E">
      <w:pPr>
        <w:pStyle w:val="cpParagraph"/>
      </w:pPr>
      <w:r>
        <w:t>In the Model “Product”, we will add all the fields and properties that later will correspond with the fields in the table “</w:t>
      </w:r>
      <w:proofErr w:type="spellStart"/>
      <w:r>
        <w:t>tblCPProduct</w:t>
      </w:r>
      <w:proofErr w:type="spellEnd"/>
      <w:r>
        <w:t>”.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D21B6E" w:rsidRPr="00534155" w14:paraId="2DAB19E2" w14:textId="77777777" w:rsidTr="00850289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361CF9E" w14:textId="77777777" w:rsidR="00D21B6E" w:rsidRPr="00F43864" w:rsidRDefault="00D21B6E" w:rsidP="00850289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A669D3D" w14:textId="77777777" w:rsidR="00D21B6E" w:rsidRPr="00F43864" w:rsidRDefault="00D21B6E" w:rsidP="00850289">
            <w:pPr>
              <w:pStyle w:val="cpSmallTip"/>
              <w:rPr>
                <w:lang w:val="en-GB"/>
              </w:rPr>
            </w:pPr>
          </w:p>
        </w:tc>
      </w:tr>
      <w:tr w:rsidR="00D21B6E" w:rsidRPr="00534155" w14:paraId="62A3DE2B" w14:textId="77777777" w:rsidTr="00850289">
        <w:tc>
          <w:tcPr>
            <w:tcW w:w="1843" w:type="dxa"/>
            <w:tcBorders>
              <w:bottom w:val="nil"/>
            </w:tcBorders>
          </w:tcPr>
          <w:p w14:paraId="180CBC16" w14:textId="77777777" w:rsidR="00D21B6E" w:rsidRDefault="00D21B6E" w:rsidP="00850289">
            <w:pPr>
              <w:pStyle w:val="cpTip"/>
            </w:pPr>
            <w:r>
              <w:object w:dxaOrig="1995" w:dyaOrig="1530" w14:anchorId="15560737">
                <v:shape id="_x0000_i1027" type="#_x0000_t75" style="width:77.6pt;height:59.4pt" o:ole="" fillcolor="window">
                  <v:imagedata r:id="rId10" o:title=""/>
                </v:shape>
                <o:OLEObject Type="Embed" ProgID="PBrush" ShapeID="_x0000_i1027" DrawAspect="Content" ObjectID="_1742143044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B984852" w14:textId="58A9C103" w:rsidR="00D21B6E" w:rsidRDefault="00D21B6E" w:rsidP="0085028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Product is based on </w:t>
            </w:r>
            <w:proofErr w:type="spellStart"/>
            <w:r>
              <w:rPr>
                <w:lang w:val="en-GB"/>
              </w:rPr>
              <w:t>ObservableObject</w:t>
            </w:r>
            <w:proofErr w:type="spellEnd"/>
            <w:r>
              <w:rPr>
                <w:lang w:val="en-GB"/>
              </w:rPr>
              <w:t xml:space="preserve"> and we will use the </w:t>
            </w:r>
            <w:proofErr w:type="spellStart"/>
            <w:r>
              <w:rPr>
                <w:lang w:val="en-GB"/>
              </w:rPr>
              <w:t>OnPropertyChanged</w:t>
            </w:r>
            <w:proofErr w:type="spellEnd"/>
            <w:r>
              <w:rPr>
                <w:lang w:val="en-GB"/>
              </w:rPr>
              <w:t xml:space="preserve"> Method when the value of field changes.</w:t>
            </w:r>
          </w:p>
          <w:p w14:paraId="447F4C6E" w14:textId="7B695B33" w:rsidR="00D21B6E" w:rsidRPr="0040003D" w:rsidRDefault="00D21B6E" w:rsidP="0085028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If the data changes in the database changes, the change is visible in the screen, if the screen information changes, the data is updated in the database.</w:t>
            </w:r>
          </w:p>
        </w:tc>
      </w:tr>
      <w:tr w:rsidR="00D21B6E" w:rsidRPr="00534155" w14:paraId="6026077A" w14:textId="77777777" w:rsidTr="00850289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38EF907" w14:textId="77777777" w:rsidR="00D21B6E" w:rsidRPr="0040003D" w:rsidRDefault="00D21B6E" w:rsidP="00850289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F4607A" w14:textId="77777777" w:rsidR="00D21B6E" w:rsidRPr="0040003D" w:rsidRDefault="00D21B6E" w:rsidP="00850289">
            <w:pPr>
              <w:pStyle w:val="cpSmallTip"/>
              <w:rPr>
                <w:lang w:val="en-GB"/>
              </w:rPr>
            </w:pPr>
          </w:p>
        </w:tc>
      </w:tr>
    </w:tbl>
    <w:p w14:paraId="2DF9C763" w14:textId="69D6EF80" w:rsidR="00D21B6E" w:rsidRPr="00D21B6E" w:rsidRDefault="00D21B6E" w:rsidP="00D21B6E">
      <w:pPr>
        <w:pStyle w:val="cpStep"/>
        <w:numPr>
          <w:ilvl w:val="0"/>
          <w:numId w:val="27"/>
        </w:numPr>
        <w:tabs>
          <w:tab w:val="clear" w:pos="1134"/>
        </w:tabs>
        <w:rPr>
          <w:lang w:val="en-GB"/>
        </w:rPr>
      </w:pPr>
      <w:r w:rsidRPr="00D21B6E">
        <w:rPr>
          <w:lang w:val="en-GB"/>
        </w:rPr>
        <w:t>Add a field for the unique identifier of a Product.</w:t>
      </w:r>
    </w:p>
    <w:p w14:paraId="6262E24D" w14:textId="542C3BB8" w:rsidR="00D21B6E" w:rsidRDefault="00D21B6E" w:rsidP="00D21B6E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Add a field for the Product Name.</w:t>
      </w:r>
    </w:p>
    <w:p w14:paraId="3DFF0509" w14:textId="741AB312" w:rsidR="00D21B6E" w:rsidRDefault="00D21B6E" w:rsidP="00D21B6E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Add a field for the Introduction date.</w:t>
      </w:r>
    </w:p>
    <w:p w14:paraId="3F54B459" w14:textId="5E357802" w:rsidR="00D21B6E" w:rsidRDefault="00D21B6E" w:rsidP="00D21B6E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 xml:space="preserve">Add a field for 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>.</w:t>
      </w:r>
    </w:p>
    <w:p w14:paraId="5CE4098D" w14:textId="4266507E" w:rsidR="00D21B6E" w:rsidRDefault="00D21B6E" w:rsidP="00D21B6E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Add a field for the Price.</w:t>
      </w:r>
    </w:p>
    <w:p w14:paraId="6A2ABA4D" w14:textId="108C3AF8" w:rsidR="00D21B6E" w:rsidRDefault="00D21B6E" w:rsidP="00D21B6E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Add a field for the Retire date</w:t>
      </w:r>
      <w:r w:rsidR="008A0647">
        <w:rPr>
          <w:lang w:val="en-GB"/>
        </w:rPr>
        <w:t xml:space="preserve"> (This can be null).</w:t>
      </w:r>
    </w:p>
    <w:p w14:paraId="393BF1E5" w14:textId="730A1808" w:rsidR="00D21B6E" w:rsidRDefault="00D21B6E" w:rsidP="00D21B6E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 xml:space="preserve">Add a field for the </w:t>
      </w:r>
      <w:proofErr w:type="spellStart"/>
      <w:r>
        <w:rPr>
          <w:lang w:val="en-GB"/>
        </w:rPr>
        <w:t>ProductCategory</w:t>
      </w:r>
      <w:proofErr w:type="spellEnd"/>
      <w:r w:rsidR="000741D5">
        <w:rPr>
          <w:lang w:val="en-GB"/>
        </w:rPr>
        <w:t xml:space="preserve"> </w:t>
      </w:r>
      <w:r w:rsidR="00490D8F">
        <w:rPr>
          <w:lang w:val="en-GB"/>
        </w:rPr>
        <w:t>(This can be null).</w:t>
      </w:r>
      <w:r w:rsidR="00490D8F">
        <w:rPr>
          <w:lang w:val="en-GB"/>
        </w:rPr>
        <w:tab/>
      </w:r>
      <w:r w:rsidR="00490D8F">
        <w:rPr>
          <w:lang w:val="en-GB"/>
        </w:rPr>
        <w:br/>
      </w:r>
      <w:r w:rsidR="000741D5">
        <w:rPr>
          <w:lang w:val="en-GB"/>
        </w:rPr>
        <w:t>(</w:t>
      </w:r>
      <w:r w:rsidR="00CB3893">
        <w:rPr>
          <w:lang w:val="en-GB"/>
        </w:rPr>
        <w:t>Watch out: D</w:t>
      </w:r>
      <w:r w:rsidR="000741D5">
        <w:rPr>
          <w:lang w:val="en-GB"/>
        </w:rPr>
        <w:t xml:space="preserve">on’t use int, but the class </w:t>
      </w:r>
      <w:proofErr w:type="spellStart"/>
      <w:r w:rsidR="000741D5">
        <w:rPr>
          <w:lang w:val="en-GB"/>
        </w:rPr>
        <w:t>ProductCategory</w:t>
      </w:r>
      <w:proofErr w:type="spellEnd"/>
      <w:r w:rsidR="000741D5">
        <w:rPr>
          <w:lang w:val="en-GB"/>
        </w:rPr>
        <w:t>)</w:t>
      </w:r>
    </w:p>
    <w:p w14:paraId="72764C5E" w14:textId="1694D238" w:rsidR="00D21B6E" w:rsidRDefault="00D21B6E" w:rsidP="00D21B6E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Add all corresponding properties.</w:t>
      </w:r>
    </w:p>
    <w:p w14:paraId="237D291A" w14:textId="7972CEDB" w:rsidR="0037378D" w:rsidRDefault="001B72EC" w:rsidP="0037378D">
      <w:pPr>
        <w:pStyle w:val="Heading3"/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181AB2" wp14:editId="67779224">
                <wp:simplePos x="0" y="0"/>
                <wp:positionH relativeFrom="column">
                  <wp:posOffset>-5353685</wp:posOffset>
                </wp:positionH>
                <wp:positionV relativeFrom="paragraph">
                  <wp:posOffset>98426</wp:posOffset>
                </wp:positionV>
                <wp:extent cx="4939665" cy="2484120"/>
                <wp:effectExtent l="0" t="0" r="13335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2484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BECB6" w14:textId="07E590DD" w:rsidR="001B72EC" w:rsidRDefault="00AC7368" w:rsidP="001B72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BBCEC0" wp14:editId="6F76D334">
                                  <wp:extent cx="1531753" cy="655377"/>
                                  <wp:effectExtent l="19050" t="19050" r="11430" b="1143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1753" cy="6553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F3231D" w14:textId="6696C52F" w:rsidR="00AC7368" w:rsidRDefault="00AC7368" w:rsidP="001B72EC"/>
                          <w:p w14:paraId="41177803" w14:textId="111A26C3" w:rsidR="00AC7368" w:rsidRDefault="00AC7368" w:rsidP="001B72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4DCB7A" wp14:editId="022E4FDD">
                                  <wp:extent cx="4750435" cy="1212850"/>
                                  <wp:effectExtent l="19050" t="19050" r="12065" b="2540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50435" cy="1212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84F9D9" w14:textId="40849A86" w:rsidR="001B72EC" w:rsidRPr="001B72EC" w:rsidRDefault="001B72EC" w:rsidP="001B72EC">
                            <w:pPr>
                              <w:pStyle w:val="Caption"/>
                              <w:rPr>
                                <w:lang w:val="en-GB"/>
                              </w:rPr>
                            </w:pPr>
                            <w:bookmarkStart w:id="2" w:name="DataInTables"/>
                            <w:r w:rsidRPr="001B72EC">
                              <w:rPr>
                                <w:lang w:val="en-GB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1B72EC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34155">
                              <w:rPr>
                                <w:noProof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bookmarkEnd w:id="2"/>
                            <w:r w:rsidRPr="001B72EC">
                              <w:rPr>
                                <w:lang w:val="en-GB"/>
                              </w:rPr>
                              <w:t>:</w:t>
                            </w:r>
                            <w:r w:rsidRPr="001B72EC">
                              <w:rPr>
                                <w:lang w:val="en-GB"/>
                              </w:rPr>
                              <w:tab/>
                              <w:t xml:space="preserve">Data in the tables </w:t>
                            </w:r>
                            <w:proofErr w:type="spellStart"/>
                            <w:r w:rsidRPr="001B72EC">
                              <w:rPr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lang w:val="en-GB"/>
                              </w:rPr>
                              <w:t>blCPProduct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tblCPProductCategory</w:t>
                            </w:r>
                            <w:proofErr w:type="spellEnd"/>
                            <w:r w:rsidR="00EB6F2D">
                              <w:rPr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81AB2" id="Text Box 3" o:spid="_x0000_s1027" type="#_x0000_t202" style="position:absolute;left:0;text-align:left;margin-left:-421.55pt;margin-top:7.75pt;width:388.95pt;height:195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" fillcolor="white [3201]" strokeweight=".5pt">
                <v:textbox>
                  <w:txbxContent>
                    <w:p w14:paraId="620BECB6" w14:textId="07E590DD" w:rsidR="001B72EC" w:rsidRDefault="00AC7368" w:rsidP="001B72EC">
                      <w:r>
                        <w:rPr>
                          <w:noProof/>
                        </w:rPr>
                        <w:drawing>
                          <wp:inline distT="0" distB="0" distL="0" distR="0" wp14:anchorId="02BBCEC0" wp14:editId="6F76D334">
                            <wp:extent cx="1531753" cy="655377"/>
                            <wp:effectExtent l="19050" t="19050" r="11430" b="1143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1753" cy="65537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F3231D" w14:textId="6696C52F" w:rsidR="00AC7368" w:rsidRDefault="00AC7368" w:rsidP="001B72EC"/>
                    <w:p w14:paraId="41177803" w14:textId="111A26C3" w:rsidR="00AC7368" w:rsidRDefault="00AC7368" w:rsidP="001B72EC">
                      <w:r>
                        <w:rPr>
                          <w:noProof/>
                        </w:rPr>
                        <w:drawing>
                          <wp:inline distT="0" distB="0" distL="0" distR="0" wp14:anchorId="334DCB7A" wp14:editId="022E4FDD">
                            <wp:extent cx="4750435" cy="1212850"/>
                            <wp:effectExtent l="19050" t="19050" r="12065" b="2540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50435" cy="12128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84F9D9" w14:textId="40849A86" w:rsidR="001B72EC" w:rsidRPr="001B72EC" w:rsidRDefault="001B72EC" w:rsidP="001B72EC">
                      <w:pPr>
                        <w:pStyle w:val="Caption"/>
                        <w:rPr>
                          <w:lang w:val="en-GB"/>
                        </w:rPr>
                      </w:pPr>
                      <w:bookmarkStart w:id="3" w:name="DataInTables"/>
                      <w:r w:rsidRPr="001B72EC">
                        <w:rPr>
                          <w:lang w:val="en-GB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1B72EC">
                        <w:rPr>
                          <w:lang w:val="en-GB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34155">
                        <w:rPr>
                          <w:noProof/>
                          <w:lang w:val="en-GB"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bookmarkEnd w:id="3"/>
                      <w:r w:rsidRPr="001B72EC">
                        <w:rPr>
                          <w:lang w:val="en-GB"/>
                        </w:rPr>
                        <w:t>:</w:t>
                      </w:r>
                      <w:r w:rsidRPr="001B72EC">
                        <w:rPr>
                          <w:lang w:val="en-GB"/>
                        </w:rPr>
                        <w:tab/>
                        <w:t xml:space="preserve">Data in the tables </w:t>
                      </w:r>
                      <w:proofErr w:type="spellStart"/>
                      <w:r w:rsidRPr="001B72EC">
                        <w:rPr>
                          <w:lang w:val="en-GB"/>
                        </w:rPr>
                        <w:t>t</w:t>
                      </w:r>
                      <w:r>
                        <w:rPr>
                          <w:lang w:val="en-GB"/>
                        </w:rPr>
                        <w:t>blCPProduct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and </w:t>
                      </w:r>
                      <w:proofErr w:type="spellStart"/>
                      <w:r>
                        <w:rPr>
                          <w:lang w:val="en-GB"/>
                        </w:rPr>
                        <w:t>tblCPProductCategory</w:t>
                      </w:r>
                      <w:proofErr w:type="spellEnd"/>
                      <w:r w:rsidR="00EB6F2D">
                        <w:rPr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7378D" w:rsidRPr="006B7507">
        <w:rPr>
          <w:lang w:val="en-GB"/>
        </w:rPr>
        <w:t>Task</w:t>
      </w:r>
      <w:r w:rsidR="0037378D">
        <w:rPr>
          <w:lang w:val="en-GB"/>
        </w:rPr>
        <w:t xml:space="preserve"> 4</w:t>
      </w:r>
      <w:r w:rsidR="0037378D" w:rsidRPr="006B7507">
        <w:rPr>
          <w:lang w:val="en-GB"/>
        </w:rPr>
        <w:t>:</w:t>
      </w:r>
      <w:r w:rsidR="0037378D">
        <w:rPr>
          <w:lang w:val="en-GB"/>
        </w:rPr>
        <w:t xml:space="preserve"> </w:t>
      </w:r>
      <w:r w:rsidR="00503086">
        <w:rPr>
          <w:lang w:val="en-GB"/>
        </w:rPr>
        <w:t>Create a Mocked Service</w:t>
      </w:r>
    </w:p>
    <w:p w14:paraId="74E068CB" w14:textId="669190F4" w:rsidR="00503086" w:rsidRDefault="00503086" w:rsidP="00503086">
      <w:pPr>
        <w:pStyle w:val="cpParagraph"/>
      </w:pPr>
      <w:r>
        <w:t>In the project, we will create a folder “Service”. There we create a class “</w:t>
      </w:r>
      <w:proofErr w:type="spellStart"/>
      <w:r>
        <w:t>MockDataService</w:t>
      </w:r>
      <w:proofErr w:type="spellEnd"/>
      <w:r>
        <w:t>”.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503086" w:rsidRPr="00534155" w14:paraId="2160296A" w14:textId="77777777" w:rsidTr="00503086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6B4AB5D" w14:textId="77777777" w:rsidR="00503086" w:rsidRPr="00F65BA4" w:rsidRDefault="00503086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C1EB705" w14:textId="77777777" w:rsidR="00503086" w:rsidRPr="00F65BA4" w:rsidRDefault="00503086">
            <w:pPr>
              <w:pStyle w:val="cpSmallTip"/>
              <w:rPr>
                <w:lang w:val="en-GB"/>
              </w:rPr>
            </w:pPr>
          </w:p>
        </w:tc>
      </w:tr>
      <w:tr w:rsidR="00503086" w:rsidRPr="00534155" w14:paraId="053BAB0E" w14:textId="77777777" w:rsidTr="00503086">
        <w:tc>
          <w:tcPr>
            <w:tcW w:w="1843" w:type="dxa"/>
            <w:tcBorders>
              <w:bottom w:val="nil"/>
            </w:tcBorders>
          </w:tcPr>
          <w:p w14:paraId="01217EE2" w14:textId="77777777" w:rsidR="00503086" w:rsidRDefault="00503086">
            <w:pPr>
              <w:pStyle w:val="cpTip"/>
            </w:pPr>
            <w:r>
              <w:object w:dxaOrig="1995" w:dyaOrig="1530" w14:anchorId="0AA8BF04">
                <v:shape id="_x0000_i1028" type="#_x0000_t75" style="width:77.6pt;height:59.4pt" o:ole="" fillcolor="window">
                  <v:imagedata r:id="rId10" o:title=""/>
                </v:shape>
                <o:OLEObject Type="Embed" ProgID="PBrush" ShapeID="_x0000_i1028" DrawAspect="Content" ObjectID="_1742143045" r:id="rId1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147E04C" w14:textId="77777777" w:rsidR="00503086" w:rsidRDefault="00503086">
            <w:pPr>
              <w:pStyle w:val="cpTip"/>
              <w:rPr>
                <w:lang w:val="en-GB"/>
              </w:rPr>
            </w:pPr>
            <w:r w:rsidRPr="00503086">
              <w:rPr>
                <w:lang w:val="en-GB"/>
              </w:rPr>
              <w:t>This class will be used to fake a database source</w:t>
            </w:r>
            <w:r>
              <w:rPr>
                <w:lang w:val="en-GB"/>
              </w:rPr>
              <w:t>, and later it will be replaced by a correct data service.</w:t>
            </w:r>
          </w:p>
          <w:p w14:paraId="7E689F92" w14:textId="7803CA96" w:rsidR="00503086" w:rsidRDefault="00503086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To ease the use, we will first create a class, and then based on that class, we will generate an interface that will be </w:t>
            </w:r>
            <w:r w:rsidR="00D449E8">
              <w:rPr>
                <w:lang w:val="en-GB"/>
              </w:rPr>
              <w:t xml:space="preserve">used as the </w:t>
            </w:r>
            <w:r>
              <w:rPr>
                <w:lang w:val="en-GB"/>
              </w:rPr>
              <w:t>base of that class.</w:t>
            </w:r>
          </w:p>
          <w:p w14:paraId="7D0D607E" w14:textId="23FEDE09" w:rsidR="00503086" w:rsidRPr="00503086" w:rsidRDefault="00503086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interface will also become the base of the correct data service.</w:t>
            </w:r>
          </w:p>
        </w:tc>
      </w:tr>
      <w:tr w:rsidR="00503086" w:rsidRPr="00534155" w14:paraId="0C5B947E" w14:textId="77777777" w:rsidTr="00503086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D1DD8AE" w14:textId="77777777" w:rsidR="00503086" w:rsidRPr="00503086" w:rsidRDefault="00503086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D0E6593" w14:textId="77777777" w:rsidR="00503086" w:rsidRPr="00503086" w:rsidRDefault="00503086">
            <w:pPr>
              <w:pStyle w:val="cpSmallTip"/>
              <w:rPr>
                <w:lang w:val="en-GB"/>
              </w:rPr>
            </w:pPr>
          </w:p>
        </w:tc>
      </w:tr>
    </w:tbl>
    <w:p w14:paraId="178C12D7" w14:textId="3FB63B06" w:rsidR="00503086" w:rsidRDefault="00503086" w:rsidP="00503086">
      <w:pPr>
        <w:pStyle w:val="cpStep"/>
        <w:numPr>
          <w:ilvl w:val="0"/>
          <w:numId w:val="29"/>
        </w:numPr>
        <w:tabs>
          <w:tab w:val="clear" w:pos="1134"/>
        </w:tabs>
        <w:rPr>
          <w:lang w:val="en-GB"/>
        </w:rPr>
      </w:pPr>
      <w:r>
        <w:rPr>
          <w:lang w:val="en-GB"/>
        </w:rPr>
        <w:t>Create a folder “Services” in the project</w:t>
      </w:r>
      <w:r w:rsidRPr="00503086">
        <w:rPr>
          <w:lang w:val="en-GB"/>
        </w:rPr>
        <w:t>.</w:t>
      </w:r>
    </w:p>
    <w:p w14:paraId="4D032C3F" w14:textId="403EE2E5" w:rsidR="00503086" w:rsidRDefault="00503086" w:rsidP="00503086">
      <w:pPr>
        <w:pStyle w:val="cpStep"/>
        <w:numPr>
          <w:ilvl w:val="0"/>
          <w:numId w:val="29"/>
        </w:numPr>
        <w:tabs>
          <w:tab w:val="clear" w:pos="1134"/>
        </w:tabs>
        <w:rPr>
          <w:lang w:val="en-GB"/>
        </w:rPr>
      </w:pPr>
      <w:r>
        <w:rPr>
          <w:lang w:val="en-GB"/>
        </w:rPr>
        <w:t>Create a class “</w:t>
      </w:r>
      <w:proofErr w:type="spellStart"/>
      <w:r>
        <w:rPr>
          <w:lang w:val="en-GB"/>
        </w:rPr>
        <w:t>MockDataService</w:t>
      </w:r>
      <w:proofErr w:type="spellEnd"/>
      <w:r w:rsidR="006536A7">
        <w:rPr>
          <w:lang w:val="en-GB"/>
        </w:rPr>
        <w:t>”.</w:t>
      </w:r>
    </w:p>
    <w:p w14:paraId="47932F00" w14:textId="17019778" w:rsidR="006536A7" w:rsidRDefault="006536A7" w:rsidP="00503086">
      <w:pPr>
        <w:pStyle w:val="cpStep"/>
        <w:numPr>
          <w:ilvl w:val="0"/>
          <w:numId w:val="29"/>
        </w:numPr>
        <w:tabs>
          <w:tab w:val="clear" w:pos="1134"/>
        </w:tabs>
        <w:rPr>
          <w:lang w:val="en-GB"/>
        </w:rPr>
      </w:pPr>
      <w:r>
        <w:rPr>
          <w:lang w:val="en-GB"/>
        </w:rPr>
        <w:t>Create in the class “</w:t>
      </w:r>
      <w:proofErr w:type="spellStart"/>
      <w:r>
        <w:rPr>
          <w:lang w:val="en-GB"/>
        </w:rPr>
        <w:t>MockDataService</w:t>
      </w:r>
      <w:proofErr w:type="spellEnd"/>
      <w:r>
        <w:rPr>
          <w:lang w:val="en-GB"/>
        </w:rPr>
        <w:t xml:space="preserve">” a list for products, use the data type </w:t>
      </w:r>
      <w:proofErr w:type="spellStart"/>
      <w:r>
        <w:rPr>
          <w:lang w:val="en-GB"/>
        </w:rPr>
        <w:t>IList</w:t>
      </w:r>
      <w:proofErr w:type="spellEnd"/>
      <w:r>
        <w:rPr>
          <w:lang w:val="en-GB"/>
        </w:rPr>
        <w:t>&lt;T&gt;. Replace T with Product</w:t>
      </w:r>
      <w:r w:rsidR="00420DEC">
        <w:rPr>
          <w:lang w:val="en-GB"/>
        </w:rPr>
        <w:t>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20DEC" w14:paraId="15571D71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8700BDF" w14:textId="77777777" w:rsidR="00420DEC" w:rsidRDefault="00420DEC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D843E4E" w14:textId="77777777" w:rsidR="00420DEC" w:rsidRDefault="00420DEC">
            <w:pPr>
              <w:pStyle w:val="cpSmallTip"/>
            </w:pPr>
          </w:p>
        </w:tc>
      </w:tr>
      <w:tr w:rsidR="00420DEC" w:rsidRPr="00420DEC" w14:paraId="7E5E285D" w14:textId="77777777">
        <w:tc>
          <w:tcPr>
            <w:tcW w:w="1843" w:type="dxa"/>
            <w:tcBorders>
              <w:bottom w:val="nil"/>
            </w:tcBorders>
          </w:tcPr>
          <w:p w14:paraId="4A112921" w14:textId="77777777" w:rsidR="00420DEC" w:rsidRDefault="00420DEC">
            <w:pPr>
              <w:pStyle w:val="cpTip"/>
            </w:pPr>
            <w:r>
              <w:object w:dxaOrig="1995" w:dyaOrig="1530" w14:anchorId="21E3BA55">
                <v:shape id="_x0000_i1029" type="#_x0000_t75" style="width:77.6pt;height:59.4pt" o:ole="" fillcolor="window">
                  <v:imagedata r:id="rId10" o:title=""/>
                </v:shape>
                <o:OLEObject Type="Embed" ProgID="PBrush" ShapeID="_x0000_i1029" DrawAspect="Content" ObjectID="_1742143046" r:id="rId17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9B96C9A" w14:textId="77777777" w:rsidR="00420DEC" w:rsidRDefault="00420DEC">
            <w:pPr>
              <w:pStyle w:val="cpTip"/>
              <w:rPr>
                <w:lang w:val="en-GB"/>
              </w:rPr>
            </w:pPr>
            <w:r w:rsidRPr="00420DEC">
              <w:rPr>
                <w:lang w:val="en-GB"/>
              </w:rPr>
              <w:t xml:space="preserve">Why </w:t>
            </w:r>
            <w:proofErr w:type="spellStart"/>
            <w:r w:rsidRPr="00420DEC">
              <w:rPr>
                <w:lang w:val="en-GB"/>
              </w:rPr>
              <w:t>IList</w:t>
            </w:r>
            <w:proofErr w:type="spellEnd"/>
            <w:r w:rsidRPr="00420DEC">
              <w:rPr>
                <w:lang w:val="en-GB"/>
              </w:rPr>
              <w:t>&lt;T&gt; and n</w:t>
            </w:r>
            <w:r>
              <w:rPr>
                <w:lang w:val="en-GB"/>
              </w:rPr>
              <w:t>ot List&lt;T&gt;.</w:t>
            </w:r>
          </w:p>
          <w:p w14:paraId="6CF45DA2" w14:textId="77777777" w:rsidR="00420DEC" w:rsidRDefault="00420DE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List&lt;T&gt; is strongly typed, meaning, it must be a list.</w:t>
            </w:r>
          </w:p>
          <w:p w14:paraId="0F63AFDB" w14:textId="0C73E5D0" w:rsidR="00420DEC" w:rsidRPr="00420DEC" w:rsidRDefault="00420DEC">
            <w:pPr>
              <w:pStyle w:val="cpTip"/>
              <w:rPr>
                <w:lang w:val="en-GB"/>
              </w:rPr>
            </w:pPr>
            <w:proofErr w:type="spellStart"/>
            <w:r>
              <w:rPr>
                <w:lang w:val="en-GB"/>
              </w:rPr>
              <w:t>IList</w:t>
            </w:r>
            <w:proofErr w:type="spellEnd"/>
            <w:r>
              <w:rPr>
                <w:lang w:val="en-GB"/>
              </w:rPr>
              <w:t xml:space="preserve">&lt;T&gt; is an interface, so I can use all data types that inherits from </w:t>
            </w:r>
            <w:proofErr w:type="spellStart"/>
            <w:r>
              <w:rPr>
                <w:lang w:val="en-GB"/>
              </w:rPr>
              <w:t>IList</w:t>
            </w:r>
            <w:proofErr w:type="spellEnd"/>
            <w:r>
              <w:rPr>
                <w:lang w:val="en-GB"/>
              </w:rPr>
              <w:t xml:space="preserve">&lt;T&gt;. </w:t>
            </w:r>
            <w:r w:rsidR="001A7DC0">
              <w:rPr>
                <w:lang w:val="en-GB"/>
              </w:rPr>
              <w:t>Collection&lt;T&gt;, List&lt;T&gt; are examples.</w:t>
            </w:r>
          </w:p>
        </w:tc>
      </w:tr>
      <w:tr w:rsidR="00420DEC" w:rsidRPr="00420DEC" w14:paraId="5B32080D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D3F86BF" w14:textId="77777777" w:rsidR="00420DEC" w:rsidRPr="00420DEC" w:rsidRDefault="00420DE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9213D1C" w14:textId="77777777" w:rsidR="00420DEC" w:rsidRPr="00420DEC" w:rsidRDefault="00420DEC">
            <w:pPr>
              <w:pStyle w:val="cpSmallTip"/>
              <w:rPr>
                <w:lang w:val="en-GB"/>
              </w:rPr>
            </w:pPr>
          </w:p>
        </w:tc>
      </w:tr>
    </w:tbl>
    <w:p w14:paraId="6E358FF3" w14:textId="5A52011D" w:rsidR="006536A7" w:rsidRDefault="006536A7" w:rsidP="006536A7">
      <w:pPr>
        <w:pStyle w:val="cpStep"/>
        <w:numPr>
          <w:ilvl w:val="0"/>
          <w:numId w:val="29"/>
        </w:numPr>
        <w:tabs>
          <w:tab w:val="clear" w:pos="1134"/>
        </w:tabs>
        <w:rPr>
          <w:lang w:val="en-GB"/>
        </w:rPr>
      </w:pPr>
      <w:r>
        <w:rPr>
          <w:lang w:val="en-GB"/>
        </w:rPr>
        <w:t>Create in the class “</w:t>
      </w:r>
      <w:proofErr w:type="spellStart"/>
      <w:r>
        <w:rPr>
          <w:lang w:val="en-GB"/>
        </w:rPr>
        <w:t>MockDataService</w:t>
      </w:r>
      <w:proofErr w:type="spellEnd"/>
      <w:r>
        <w:rPr>
          <w:lang w:val="en-GB"/>
        </w:rPr>
        <w:t xml:space="preserve">” a list for product categories, use the data type </w:t>
      </w:r>
      <w:proofErr w:type="spellStart"/>
      <w:r>
        <w:rPr>
          <w:lang w:val="en-GB"/>
        </w:rPr>
        <w:t>IList</w:t>
      </w:r>
      <w:proofErr w:type="spellEnd"/>
      <w:r>
        <w:rPr>
          <w:lang w:val="en-GB"/>
        </w:rPr>
        <w:t xml:space="preserve">&lt;T&gt;. Replace T with </w:t>
      </w:r>
      <w:proofErr w:type="spellStart"/>
      <w:r>
        <w:rPr>
          <w:lang w:val="en-GB"/>
        </w:rPr>
        <w:t>ProductCategory</w:t>
      </w:r>
      <w:proofErr w:type="spellEnd"/>
      <w:r w:rsidR="00420DEC">
        <w:rPr>
          <w:lang w:val="en-GB"/>
        </w:rPr>
        <w:t>.</w:t>
      </w:r>
    </w:p>
    <w:p w14:paraId="6A6A7E1B" w14:textId="70770F8D" w:rsidR="006536A7" w:rsidRDefault="006536A7" w:rsidP="00503086">
      <w:pPr>
        <w:pStyle w:val="cpStep"/>
        <w:numPr>
          <w:ilvl w:val="0"/>
          <w:numId w:val="29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Fill in the </w:t>
      </w:r>
      <w:r w:rsidR="00FA7DC6">
        <w:rPr>
          <w:lang w:val="en-GB"/>
        </w:rPr>
        <w:t xml:space="preserve">public </w:t>
      </w:r>
      <w:r>
        <w:rPr>
          <w:lang w:val="en-GB"/>
        </w:rPr>
        <w:t>constructor those list</w:t>
      </w:r>
      <w:r w:rsidR="00A82F47">
        <w:rPr>
          <w:lang w:val="en-GB"/>
        </w:rPr>
        <w:t>s</w:t>
      </w:r>
      <w:r>
        <w:rPr>
          <w:lang w:val="en-GB"/>
        </w:rPr>
        <w:t xml:space="preserve"> with several products and </w:t>
      </w:r>
      <w:proofErr w:type="spellStart"/>
      <w:r>
        <w:rPr>
          <w:lang w:val="en-GB"/>
        </w:rPr>
        <w:t>productcategories</w:t>
      </w:r>
      <w:proofErr w:type="spellEnd"/>
      <w:r>
        <w:rPr>
          <w:lang w:val="en-GB"/>
        </w:rPr>
        <w:t>.</w:t>
      </w:r>
      <w:r w:rsidR="00191E56">
        <w:rPr>
          <w:lang w:val="en-GB"/>
        </w:rPr>
        <w:t xml:space="preserve"> You can create constructors where needed.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6536A7" w:rsidRPr="00A82F47" w14:paraId="70AB758B" w14:textId="77777777" w:rsidTr="00A82F4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58E0709E" w14:textId="77777777" w:rsidR="006536A7" w:rsidRPr="00A82F47" w:rsidRDefault="006536A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54D470C" w14:textId="77777777" w:rsidR="006536A7" w:rsidRPr="00A82F47" w:rsidRDefault="006536A7">
            <w:pPr>
              <w:pStyle w:val="cpSmallTip"/>
              <w:rPr>
                <w:lang w:val="en-GB"/>
              </w:rPr>
            </w:pPr>
          </w:p>
        </w:tc>
      </w:tr>
      <w:tr w:rsidR="006536A7" w:rsidRPr="00534155" w14:paraId="6A49756E" w14:textId="77777777" w:rsidTr="00A82F47">
        <w:tc>
          <w:tcPr>
            <w:tcW w:w="1843" w:type="dxa"/>
            <w:tcBorders>
              <w:bottom w:val="nil"/>
            </w:tcBorders>
          </w:tcPr>
          <w:p w14:paraId="7CC93BB2" w14:textId="77777777" w:rsidR="006536A7" w:rsidRDefault="006536A7">
            <w:pPr>
              <w:pStyle w:val="cpTip"/>
            </w:pPr>
            <w:r>
              <w:object w:dxaOrig="1995" w:dyaOrig="1530" w14:anchorId="52FD422C">
                <v:shape id="_x0000_i1030" type="#_x0000_t75" style="width:77.6pt;height:59.4pt" o:ole="" fillcolor="window">
                  <v:imagedata r:id="rId10" o:title=""/>
                </v:shape>
                <o:OLEObject Type="Embed" ProgID="PBrush" ShapeID="_x0000_i1030" DrawAspect="Content" ObjectID="_1742143047" r:id="rId1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7C7835E" w14:textId="3860517F" w:rsidR="006536A7" w:rsidRDefault="006536A7">
            <w:pPr>
              <w:pStyle w:val="cpTip"/>
              <w:rPr>
                <w:lang w:val="en-GB"/>
              </w:rPr>
            </w:pPr>
            <w:r w:rsidRPr="006536A7">
              <w:rPr>
                <w:lang w:val="en-GB"/>
              </w:rPr>
              <w:t xml:space="preserve">In the screenshots </w:t>
            </w:r>
            <w:r w:rsidR="008E5CB9">
              <w:rPr>
                <w:lang w:val="en-GB"/>
              </w:rPr>
              <w:t>beside</w:t>
            </w:r>
            <w:r w:rsidRPr="006536A7">
              <w:rPr>
                <w:lang w:val="en-GB"/>
              </w:rPr>
              <w:t xml:space="preserve"> </w:t>
            </w:r>
            <w:r w:rsidR="001B72EC" w:rsidRPr="00A82F47">
              <w:rPr>
                <w:rStyle w:val="cpReference"/>
                <w:i/>
                <w:iCs/>
                <w:lang w:val="en-GB"/>
              </w:rPr>
              <w:t xml:space="preserve">(See </w:t>
            </w:r>
            <w:r w:rsidR="001B72EC">
              <w:rPr>
                <w:rStyle w:val="cpReference"/>
                <w:i/>
                <w:iCs/>
              </w:rPr>
              <w:fldChar w:fldCharType="begin"/>
            </w:r>
            <w:r w:rsidR="001B72EC" w:rsidRPr="00A82F47">
              <w:rPr>
                <w:rStyle w:val="cpReference"/>
                <w:i/>
                <w:iCs/>
                <w:lang w:val="en-GB"/>
              </w:rPr>
              <w:instrText xml:space="preserve"> REF  DataInTables \h  \* MERGEFORMAT </w:instrText>
            </w:r>
            <w:r w:rsidR="001B72EC">
              <w:rPr>
                <w:rStyle w:val="cpReference"/>
                <w:i/>
                <w:iCs/>
              </w:rPr>
            </w:r>
            <w:r w:rsidR="001B72EC">
              <w:rPr>
                <w:rStyle w:val="cpReference"/>
                <w:i/>
                <w:iCs/>
              </w:rPr>
              <w:fldChar w:fldCharType="separate"/>
            </w:r>
            <w:r w:rsidR="00534155" w:rsidRPr="001B72EC">
              <w:rPr>
                <w:lang w:val="en-GB"/>
              </w:rPr>
              <w:t xml:space="preserve">Figure </w:t>
            </w:r>
            <w:r w:rsidR="00534155">
              <w:rPr>
                <w:noProof/>
                <w:lang w:val="en-GB"/>
              </w:rPr>
              <w:t>2</w:t>
            </w:r>
            <w:r w:rsidR="001B72EC">
              <w:rPr>
                <w:rStyle w:val="cpReference"/>
                <w:i/>
                <w:iCs/>
              </w:rPr>
              <w:fldChar w:fldCharType="end"/>
            </w:r>
            <w:r w:rsidR="001B72EC" w:rsidRPr="00A82F47">
              <w:rPr>
                <w:rStyle w:val="cpReference"/>
                <w:i/>
                <w:iCs/>
                <w:lang w:val="en-GB"/>
              </w:rPr>
              <w:t>)</w:t>
            </w:r>
            <w:r w:rsidR="001B72EC">
              <w:rPr>
                <w:lang w:val="en-GB"/>
              </w:rPr>
              <w:t xml:space="preserve"> </w:t>
            </w:r>
            <w:r w:rsidRPr="006536A7">
              <w:rPr>
                <w:lang w:val="en-GB"/>
              </w:rPr>
              <w:t>y</w:t>
            </w:r>
            <w:r>
              <w:rPr>
                <w:lang w:val="en-GB"/>
              </w:rPr>
              <w:t>ou can see the data that is actually in the database.</w:t>
            </w:r>
          </w:p>
          <w:p w14:paraId="05EC3406" w14:textId="77777777" w:rsidR="006536A7" w:rsidRDefault="006536A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Take a part of the data to create the mocked (faked) data.</w:t>
            </w:r>
          </w:p>
          <w:p w14:paraId="4F041293" w14:textId="6F9688F6" w:rsidR="00AC7368" w:rsidRPr="006536A7" w:rsidRDefault="00AC736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In the script you can find the insert statements.</w:t>
            </w:r>
          </w:p>
        </w:tc>
      </w:tr>
      <w:tr w:rsidR="006536A7" w:rsidRPr="00534155" w14:paraId="52095F63" w14:textId="77777777" w:rsidTr="00A82F4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F2AE99C" w14:textId="77777777" w:rsidR="006536A7" w:rsidRPr="006536A7" w:rsidRDefault="006536A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C50C7AF" w14:textId="77777777" w:rsidR="006536A7" w:rsidRPr="006536A7" w:rsidRDefault="006536A7">
            <w:pPr>
              <w:pStyle w:val="cpSmallTip"/>
              <w:rPr>
                <w:lang w:val="en-GB"/>
              </w:rPr>
            </w:pPr>
          </w:p>
        </w:tc>
      </w:tr>
    </w:tbl>
    <w:p w14:paraId="0A333623" w14:textId="0CE6D22F" w:rsidR="00A82F47" w:rsidRDefault="00A82F47" w:rsidP="00A82F47">
      <w:pPr>
        <w:pStyle w:val="cpStep"/>
        <w:numPr>
          <w:ilvl w:val="0"/>
          <w:numId w:val="29"/>
        </w:numPr>
        <w:tabs>
          <w:tab w:val="clear" w:pos="1134"/>
        </w:tabs>
        <w:rPr>
          <w:lang w:val="en-GB"/>
        </w:rPr>
      </w:pPr>
      <w:r w:rsidRPr="00A82F47">
        <w:rPr>
          <w:lang w:val="en-GB"/>
        </w:rPr>
        <w:t>Create for every list you have also a method that returns the complete list.</w:t>
      </w:r>
      <w:r>
        <w:rPr>
          <w:lang w:val="en-GB"/>
        </w:rPr>
        <w:t xml:space="preserve"> Choose your names carefully.</w:t>
      </w:r>
    </w:p>
    <w:p w14:paraId="0E1A1C09" w14:textId="181E76DD" w:rsidR="00D449E8" w:rsidRDefault="00EB6F2D" w:rsidP="00A82F47">
      <w:pPr>
        <w:pStyle w:val="cpStep"/>
        <w:numPr>
          <w:ilvl w:val="0"/>
          <w:numId w:val="29"/>
        </w:numPr>
        <w:tabs>
          <w:tab w:val="clear" w:pos="1134"/>
        </w:tabs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BD88AD" wp14:editId="0FF635F0">
                <wp:simplePos x="0" y="0"/>
                <wp:positionH relativeFrom="column">
                  <wp:posOffset>-5292725</wp:posOffset>
                </wp:positionH>
                <wp:positionV relativeFrom="paragraph">
                  <wp:posOffset>-635</wp:posOffset>
                </wp:positionV>
                <wp:extent cx="4939665" cy="3680460"/>
                <wp:effectExtent l="0" t="0" r="13335" b="152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3680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46010" w14:textId="13F6005B" w:rsidR="00EB6F2D" w:rsidRDefault="00EB6F2D" w:rsidP="00EB6F2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B18B76" wp14:editId="612678B6">
                                  <wp:extent cx="3833192" cy="731583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33192" cy="7315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7871F5" w14:textId="2AB8A81C" w:rsidR="00EB6F2D" w:rsidRDefault="00EB6F2D" w:rsidP="00EB6F2D"/>
                          <w:p w14:paraId="0916076D" w14:textId="326618A9" w:rsidR="00EB6F2D" w:rsidRDefault="0078240F" w:rsidP="00EB6F2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CCCF35" wp14:editId="0F7A93AC">
                                  <wp:extent cx="2859405" cy="2386330"/>
                                  <wp:effectExtent l="19050" t="19050" r="17145" b="1397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9405" cy="2386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B5F23F" w14:textId="34AC9E7E" w:rsidR="00EB6F2D" w:rsidRPr="001B72EC" w:rsidRDefault="00EB6F2D" w:rsidP="00EB6F2D">
                            <w:pPr>
                              <w:pStyle w:val="Caption"/>
                              <w:rPr>
                                <w:lang w:val="en-GB"/>
                              </w:rPr>
                            </w:pPr>
                            <w:bookmarkStart w:id="4" w:name="CreateInterface"/>
                            <w:r w:rsidRPr="001B72EC">
                              <w:rPr>
                                <w:lang w:val="en-GB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1B72EC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34155">
                              <w:rPr>
                                <w:noProof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bookmarkEnd w:id="4"/>
                            <w:r w:rsidRPr="001B72EC">
                              <w:rPr>
                                <w:lang w:val="en-GB"/>
                              </w:rPr>
                              <w:t>:</w:t>
                            </w:r>
                            <w:r w:rsidRPr="001B72EC"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>Create interface bases on an already created class.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88AD" id="Text Box 9" o:spid="_x0000_s1028" type="#_x0000_t202" style="position:absolute;left:0;text-align:left;margin-left:-416.75pt;margin-top:-.05pt;width:388.95pt;height:289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" fillcolor="white [3201]" strokeweight=".5pt">
                <v:textbox>
                  <w:txbxContent>
                    <w:p w14:paraId="00146010" w14:textId="13F6005B" w:rsidR="00EB6F2D" w:rsidRDefault="00EB6F2D" w:rsidP="00EB6F2D">
                      <w:r>
                        <w:rPr>
                          <w:noProof/>
                        </w:rPr>
                        <w:drawing>
                          <wp:inline distT="0" distB="0" distL="0" distR="0" wp14:anchorId="46B18B76" wp14:editId="612678B6">
                            <wp:extent cx="3833192" cy="731583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33192" cy="7315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7871F5" w14:textId="2AB8A81C" w:rsidR="00EB6F2D" w:rsidRDefault="00EB6F2D" w:rsidP="00EB6F2D"/>
                    <w:p w14:paraId="0916076D" w14:textId="326618A9" w:rsidR="00EB6F2D" w:rsidRDefault="0078240F" w:rsidP="00EB6F2D">
                      <w:r>
                        <w:rPr>
                          <w:noProof/>
                        </w:rPr>
                        <w:drawing>
                          <wp:inline distT="0" distB="0" distL="0" distR="0" wp14:anchorId="11CCCF35" wp14:editId="0F7A93AC">
                            <wp:extent cx="2859405" cy="2386330"/>
                            <wp:effectExtent l="19050" t="19050" r="17145" b="1397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9405" cy="238633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B5F23F" w14:textId="34AC9E7E" w:rsidR="00EB6F2D" w:rsidRPr="001B72EC" w:rsidRDefault="00EB6F2D" w:rsidP="00EB6F2D">
                      <w:pPr>
                        <w:pStyle w:val="Caption"/>
                        <w:rPr>
                          <w:lang w:val="en-GB"/>
                        </w:rPr>
                      </w:pPr>
                      <w:bookmarkStart w:id="5" w:name="CreateInterface"/>
                      <w:r w:rsidRPr="001B72EC">
                        <w:rPr>
                          <w:lang w:val="en-GB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1B72EC">
                        <w:rPr>
                          <w:lang w:val="en-GB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34155">
                        <w:rPr>
                          <w:noProof/>
                          <w:lang w:val="en-GB"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bookmarkEnd w:id="5"/>
                      <w:r w:rsidRPr="001B72EC">
                        <w:rPr>
                          <w:lang w:val="en-GB"/>
                        </w:rPr>
                        <w:t>:</w:t>
                      </w:r>
                      <w:r w:rsidRPr="001B72EC"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>Create interface bases on an already created class.</w:t>
                      </w:r>
                    </w:p>
                  </w:txbxContent>
                </v:textbox>
              </v:shape>
            </w:pict>
          </mc:Fallback>
        </mc:AlternateContent>
      </w:r>
      <w:r w:rsidR="003F70B8">
        <w:rPr>
          <w:lang w:val="en-GB"/>
        </w:rPr>
        <w:t>Create an interface “</w:t>
      </w:r>
      <w:proofErr w:type="spellStart"/>
      <w:r w:rsidR="003F70B8">
        <w:rPr>
          <w:lang w:val="en-GB"/>
        </w:rPr>
        <w:t>IDataService</w:t>
      </w:r>
      <w:proofErr w:type="spellEnd"/>
      <w:r w:rsidR="003F70B8">
        <w:rPr>
          <w:lang w:val="en-GB"/>
        </w:rPr>
        <w:t>”.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3F70B8" w14:paraId="4BDD6C4C" w14:textId="77777777" w:rsidTr="003E39DB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A11CDF1" w14:textId="596BD02F" w:rsidR="003F70B8" w:rsidRDefault="003F70B8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8165591" w14:textId="77777777" w:rsidR="003F70B8" w:rsidRDefault="003F70B8">
            <w:pPr>
              <w:pStyle w:val="cpSmallTip"/>
            </w:pPr>
          </w:p>
        </w:tc>
      </w:tr>
      <w:tr w:rsidR="003F70B8" w:rsidRPr="00534155" w14:paraId="4B711E3D" w14:textId="77777777" w:rsidTr="003E39DB">
        <w:tc>
          <w:tcPr>
            <w:tcW w:w="1843" w:type="dxa"/>
            <w:tcBorders>
              <w:bottom w:val="nil"/>
            </w:tcBorders>
          </w:tcPr>
          <w:p w14:paraId="08908A89" w14:textId="77777777" w:rsidR="003F70B8" w:rsidRDefault="003F70B8">
            <w:pPr>
              <w:pStyle w:val="cpTip"/>
            </w:pPr>
            <w:r>
              <w:object w:dxaOrig="1995" w:dyaOrig="1530" w14:anchorId="785CC581">
                <v:shape id="_x0000_i1031" type="#_x0000_t75" style="width:77.6pt;height:59.4pt" o:ole="" fillcolor="window">
                  <v:imagedata r:id="rId10" o:title=""/>
                </v:shape>
                <o:OLEObject Type="Embed" ProgID="PBrush" ShapeID="_x0000_i1031" DrawAspect="Content" ObjectID="_1742143048" r:id="rId2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B1CD0F0" w14:textId="7739D275" w:rsidR="003F70B8" w:rsidRPr="00EB6F2D" w:rsidRDefault="00EB6F2D">
            <w:pPr>
              <w:pStyle w:val="cpTip"/>
              <w:rPr>
                <w:lang w:val="en-GB"/>
              </w:rPr>
            </w:pPr>
            <w:r w:rsidRPr="00EB6F2D">
              <w:rPr>
                <w:lang w:val="en-GB"/>
              </w:rPr>
              <w:t xml:space="preserve">Right click the </w:t>
            </w:r>
            <w:proofErr w:type="spellStart"/>
            <w:r w:rsidRPr="00EB6F2D">
              <w:rPr>
                <w:lang w:val="en-GB"/>
              </w:rPr>
              <w:t>classname</w:t>
            </w:r>
            <w:proofErr w:type="spellEnd"/>
            <w:r w:rsidRPr="00EB6F2D">
              <w:rPr>
                <w:lang w:val="en-GB"/>
              </w:rPr>
              <w:t xml:space="preserve"> “</w:t>
            </w:r>
            <w:proofErr w:type="spellStart"/>
            <w:r w:rsidRPr="00EB6F2D">
              <w:rPr>
                <w:lang w:val="en-GB"/>
              </w:rPr>
              <w:t>MockDataService</w:t>
            </w:r>
            <w:proofErr w:type="spellEnd"/>
            <w:r w:rsidRPr="00EB6F2D">
              <w:rPr>
                <w:lang w:val="en-GB"/>
              </w:rPr>
              <w:t xml:space="preserve">” in the code (not in </w:t>
            </w:r>
            <w:r>
              <w:rPr>
                <w:lang w:val="en-GB"/>
              </w:rPr>
              <w:t xml:space="preserve">the solution explorer </w:t>
            </w:r>
            <w:r w:rsidRPr="00A82F47">
              <w:rPr>
                <w:rStyle w:val="cpReference"/>
                <w:i/>
                <w:iCs/>
                <w:lang w:val="en-GB"/>
              </w:rPr>
              <w:t xml:space="preserve">(See </w:t>
            </w:r>
            <w:r>
              <w:rPr>
                <w:rStyle w:val="cpReference"/>
                <w:i/>
                <w:iCs/>
              </w:rPr>
              <w:fldChar w:fldCharType="begin"/>
            </w:r>
            <w:r w:rsidRPr="00F65BA4">
              <w:rPr>
                <w:rStyle w:val="cpReference"/>
                <w:i/>
                <w:iCs/>
                <w:lang w:val="en-GB"/>
              </w:rPr>
              <w:instrText xml:space="preserve"> REF  CreateInterface \h  \* MERGEFORMAT </w:instrText>
            </w:r>
            <w:r>
              <w:rPr>
                <w:rStyle w:val="cpReference"/>
                <w:i/>
                <w:iCs/>
              </w:rPr>
            </w:r>
            <w:r>
              <w:rPr>
                <w:rStyle w:val="cpReference"/>
                <w:i/>
                <w:iCs/>
              </w:rPr>
              <w:fldChar w:fldCharType="separate"/>
            </w:r>
            <w:r w:rsidR="00534155" w:rsidRPr="001B72EC">
              <w:rPr>
                <w:lang w:val="en-GB"/>
              </w:rPr>
              <w:t xml:space="preserve">Figure </w:t>
            </w:r>
            <w:r w:rsidR="00534155">
              <w:rPr>
                <w:noProof/>
                <w:lang w:val="en-GB"/>
              </w:rPr>
              <w:t>3</w:t>
            </w:r>
            <w:r>
              <w:rPr>
                <w:rStyle w:val="cpReference"/>
                <w:i/>
                <w:iCs/>
              </w:rPr>
              <w:fldChar w:fldCharType="end"/>
            </w:r>
            <w:r w:rsidRPr="00A82F47">
              <w:rPr>
                <w:rStyle w:val="cpReference"/>
                <w:i/>
                <w:iCs/>
                <w:lang w:val="en-GB"/>
              </w:rPr>
              <w:t>)</w:t>
            </w:r>
            <w:r w:rsidR="008B4B6C">
              <w:rPr>
                <w:rStyle w:val="cpReference"/>
                <w:i/>
                <w:iCs/>
                <w:lang w:val="en-GB"/>
              </w:rPr>
              <w:t>.</w:t>
            </w:r>
          </w:p>
          <w:p w14:paraId="3E28D0BE" w14:textId="77777777" w:rsidR="00EB6F2D" w:rsidRDefault="00EB6F2D">
            <w:pPr>
              <w:pStyle w:val="cpTip"/>
              <w:rPr>
                <w:lang w:val="en-GB"/>
              </w:rPr>
            </w:pPr>
            <w:r w:rsidRPr="00EB6F2D">
              <w:rPr>
                <w:lang w:val="en-GB"/>
              </w:rPr>
              <w:t xml:space="preserve">Choose: “Quick Actions and </w:t>
            </w:r>
            <w:proofErr w:type="spellStart"/>
            <w:r w:rsidRPr="00EB6F2D">
              <w:rPr>
                <w:lang w:val="en-GB"/>
              </w:rPr>
              <w:t>R</w:t>
            </w:r>
            <w:r>
              <w:rPr>
                <w:lang w:val="en-GB"/>
              </w:rPr>
              <w:t>efactorings</w:t>
            </w:r>
            <w:proofErr w:type="spellEnd"/>
            <w:r>
              <w:rPr>
                <w:lang w:val="en-GB"/>
              </w:rPr>
              <w:t xml:space="preserve"> …</w:t>
            </w:r>
          </w:p>
          <w:p w14:paraId="7A1C30FC" w14:textId="4EDF64D5" w:rsidR="00EB6F2D" w:rsidRDefault="00EB6F2D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Choose: “Extract Interface …”</w:t>
            </w:r>
          </w:p>
          <w:p w14:paraId="364E4283" w14:textId="77777777" w:rsidR="00EB6F2D" w:rsidRDefault="0078240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Change the name into “</w:t>
            </w:r>
            <w:proofErr w:type="spellStart"/>
            <w:r>
              <w:rPr>
                <w:lang w:val="en-GB"/>
              </w:rPr>
              <w:t>IDataService</w:t>
            </w:r>
            <w:proofErr w:type="spellEnd"/>
            <w:r>
              <w:rPr>
                <w:lang w:val="en-GB"/>
              </w:rPr>
              <w:t>” and mark all the methods you want to define in the interface. Normally you have 2 methods. All the products and all the product categories.</w:t>
            </w:r>
          </w:p>
          <w:p w14:paraId="2C1F64F7" w14:textId="67440B42" w:rsidR="00582FEA" w:rsidRPr="00EB6F2D" w:rsidRDefault="00582FE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It is a good practice to create a new file for newly created classes or interfaces.</w:t>
            </w:r>
          </w:p>
        </w:tc>
      </w:tr>
      <w:tr w:rsidR="003F70B8" w:rsidRPr="00534155" w14:paraId="1E8A6F24" w14:textId="77777777" w:rsidTr="003E39DB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DA1E114" w14:textId="77777777" w:rsidR="003F70B8" w:rsidRPr="00EB6F2D" w:rsidRDefault="003F70B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6448AB7" w14:textId="77777777" w:rsidR="003F70B8" w:rsidRPr="00EB6F2D" w:rsidRDefault="003F70B8">
            <w:pPr>
              <w:pStyle w:val="cpSmallTip"/>
              <w:rPr>
                <w:lang w:val="en-GB"/>
              </w:rPr>
            </w:pPr>
          </w:p>
        </w:tc>
      </w:tr>
    </w:tbl>
    <w:p w14:paraId="7860BA16" w14:textId="5C157F91" w:rsidR="003E39DB" w:rsidRDefault="003E39DB" w:rsidP="003E39DB">
      <w:pPr>
        <w:pStyle w:val="cpStep"/>
        <w:numPr>
          <w:ilvl w:val="0"/>
          <w:numId w:val="29"/>
        </w:numPr>
        <w:tabs>
          <w:tab w:val="clear" w:pos="1134"/>
        </w:tabs>
        <w:rPr>
          <w:lang w:val="en-GB"/>
        </w:rPr>
      </w:pPr>
      <w:r>
        <w:rPr>
          <w:lang w:val="en-GB"/>
        </w:rPr>
        <w:t>Check if the class “</w:t>
      </w:r>
      <w:proofErr w:type="spellStart"/>
      <w:r>
        <w:rPr>
          <w:lang w:val="en-GB"/>
        </w:rPr>
        <w:t>MockDataService</w:t>
      </w:r>
      <w:proofErr w:type="spellEnd"/>
      <w:r>
        <w:rPr>
          <w:lang w:val="en-GB"/>
        </w:rPr>
        <w:t xml:space="preserve"> has now the created interface as parent.</w:t>
      </w:r>
    </w:p>
    <w:p w14:paraId="1D80C346" w14:textId="0D8120E1" w:rsidR="00F167C4" w:rsidRDefault="00F167C4" w:rsidP="00F167C4">
      <w:pPr>
        <w:pStyle w:val="Heading3"/>
        <w:rPr>
          <w:lang w:val="en-GB"/>
        </w:rPr>
      </w:pPr>
      <w:r w:rsidRPr="006B7507">
        <w:rPr>
          <w:lang w:val="en-GB"/>
        </w:rPr>
        <w:t>Task</w:t>
      </w:r>
      <w:r>
        <w:rPr>
          <w:lang w:val="en-GB"/>
        </w:rPr>
        <w:t xml:space="preserve"> 5</w:t>
      </w:r>
      <w:r w:rsidRPr="006B7507">
        <w:rPr>
          <w:lang w:val="en-GB"/>
        </w:rPr>
        <w:t>:</w:t>
      </w:r>
      <w:r>
        <w:rPr>
          <w:lang w:val="en-GB"/>
        </w:rPr>
        <w:t xml:space="preserve"> Start using the </w:t>
      </w:r>
      <w:proofErr w:type="spellStart"/>
      <w:r>
        <w:rPr>
          <w:lang w:val="en-GB"/>
        </w:rPr>
        <w:t>DataService</w:t>
      </w:r>
      <w:proofErr w:type="spellEnd"/>
      <w:r>
        <w:rPr>
          <w:lang w:val="en-GB"/>
        </w:rPr>
        <w:t xml:space="preserve"> (at </w:t>
      </w:r>
      <w:r w:rsidR="001A11CA">
        <w:rPr>
          <w:lang w:val="en-GB"/>
        </w:rPr>
        <w:t>this</w:t>
      </w:r>
      <w:r>
        <w:rPr>
          <w:lang w:val="en-GB"/>
        </w:rPr>
        <w:t xml:space="preserve"> moment mocked data)</w:t>
      </w:r>
    </w:p>
    <w:p w14:paraId="2C44FA61" w14:textId="164BF296" w:rsidR="003C2923" w:rsidRDefault="003C2923" w:rsidP="001A11CA">
      <w:pPr>
        <w:pStyle w:val="cpStep"/>
        <w:numPr>
          <w:ilvl w:val="0"/>
          <w:numId w:val="32"/>
        </w:numPr>
        <w:tabs>
          <w:tab w:val="clear" w:pos="1134"/>
        </w:tabs>
        <w:rPr>
          <w:lang w:val="en-GB"/>
        </w:rPr>
      </w:pPr>
      <w:r>
        <w:rPr>
          <w:lang w:val="en-GB"/>
        </w:rPr>
        <w:t>In the folder “</w:t>
      </w:r>
      <w:proofErr w:type="spellStart"/>
      <w:r>
        <w:rPr>
          <w:lang w:val="en-GB"/>
        </w:rPr>
        <w:t>ViewModels</w:t>
      </w:r>
      <w:proofErr w:type="spellEnd"/>
      <w:r>
        <w:rPr>
          <w:lang w:val="en-GB"/>
        </w:rPr>
        <w:t>”, you have the view model that you use to start</w:t>
      </w:r>
      <w:r w:rsidR="00BD4191">
        <w:rPr>
          <w:lang w:val="en-GB"/>
        </w:rPr>
        <w:t xml:space="preserve"> </w:t>
      </w:r>
      <w:r>
        <w:rPr>
          <w:lang w:val="en-GB"/>
        </w:rPr>
        <w:t>up the application. In my example it is “</w:t>
      </w:r>
      <w:proofErr w:type="spellStart"/>
      <w:r>
        <w:rPr>
          <w:lang w:val="en-GB"/>
        </w:rPr>
        <w:t>StartupViewModel</w:t>
      </w:r>
      <w:proofErr w:type="spellEnd"/>
      <w:r>
        <w:rPr>
          <w:lang w:val="en-GB"/>
        </w:rPr>
        <w:t>”, but it is possible you have another name.</w:t>
      </w:r>
    </w:p>
    <w:p w14:paraId="314B66D2" w14:textId="0A181CA3" w:rsidR="001A11CA" w:rsidRDefault="003C2923" w:rsidP="001A11CA">
      <w:pPr>
        <w:pStyle w:val="cpStep"/>
        <w:numPr>
          <w:ilvl w:val="0"/>
          <w:numId w:val="32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Open the code and create a field of the type </w:t>
      </w:r>
      <w:proofErr w:type="spellStart"/>
      <w:r>
        <w:rPr>
          <w:lang w:val="en-GB"/>
        </w:rPr>
        <w:t>IDataService</w:t>
      </w:r>
      <w:proofErr w:type="spellEnd"/>
      <w:r>
        <w:rPr>
          <w:lang w:val="en-GB"/>
        </w:rPr>
        <w:t xml:space="preserve">. You probably must add also a reference to the </w:t>
      </w:r>
      <w:r w:rsidR="008C097C">
        <w:rPr>
          <w:lang w:val="en-GB"/>
        </w:rPr>
        <w:t>“</w:t>
      </w:r>
      <w:proofErr w:type="spellStart"/>
      <w:r w:rsidR="008C097C">
        <w:rPr>
          <w:lang w:val="en-GB"/>
        </w:rPr>
        <w:t>YourProject.S</w:t>
      </w:r>
      <w:r>
        <w:rPr>
          <w:lang w:val="en-GB"/>
        </w:rPr>
        <w:t>ervices</w:t>
      </w:r>
      <w:proofErr w:type="spellEnd"/>
      <w:r w:rsidR="008C097C">
        <w:rPr>
          <w:lang w:val="en-GB"/>
        </w:rPr>
        <w:t>”</w:t>
      </w:r>
      <w:r>
        <w:rPr>
          <w:lang w:val="en-GB"/>
        </w:rPr>
        <w:t xml:space="preserve"> namespace.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3C2923" w:rsidRPr="00534155" w14:paraId="2459839D" w14:textId="77777777" w:rsidTr="008C097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AE53B9D" w14:textId="77777777" w:rsidR="003C2923" w:rsidRPr="003C2923" w:rsidRDefault="003C2923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472CFFAE" w14:textId="77777777" w:rsidR="003C2923" w:rsidRPr="003C2923" w:rsidRDefault="003C2923">
            <w:pPr>
              <w:pStyle w:val="cpSmallTip"/>
              <w:rPr>
                <w:lang w:val="en-GB"/>
              </w:rPr>
            </w:pPr>
          </w:p>
        </w:tc>
      </w:tr>
      <w:tr w:rsidR="003C2923" w:rsidRPr="00534155" w14:paraId="37B23232" w14:textId="77777777" w:rsidTr="008C097C">
        <w:tc>
          <w:tcPr>
            <w:tcW w:w="1843" w:type="dxa"/>
            <w:tcBorders>
              <w:bottom w:val="nil"/>
            </w:tcBorders>
          </w:tcPr>
          <w:p w14:paraId="191AE9DE" w14:textId="77777777" w:rsidR="003C2923" w:rsidRDefault="003C2923">
            <w:pPr>
              <w:pStyle w:val="cpTip"/>
            </w:pPr>
            <w:r>
              <w:object w:dxaOrig="1995" w:dyaOrig="1530" w14:anchorId="42E589D3">
                <v:shape id="_x0000_i1032" type="#_x0000_t75" style="width:77.6pt;height:59.4pt" o:ole="" fillcolor="window">
                  <v:imagedata r:id="rId10" o:title=""/>
                </v:shape>
                <o:OLEObject Type="Embed" ProgID="PBrush" ShapeID="_x0000_i1032" DrawAspect="Content" ObjectID="_1742143049" r:id="rId2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88A963B" w14:textId="032B75E4" w:rsidR="003C2923" w:rsidRPr="003C2923" w:rsidRDefault="003C2923">
            <w:pPr>
              <w:pStyle w:val="cpTip"/>
              <w:rPr>
                <w:lang w:val="en-GB"/>
              </w:rPr>
            </w:pPr>
            <w:r w:rsidRPr="003C2923">
              <w:rPr>
                <w:lang w:val="en-GB"/>
              </w:rPr>
              <w:t xml:space="preserve">We use the Interface data type, </w:t>
            </w:r>
            <w:r>
              <w:rPr>
                <w:lang w:val="en-GB"/>
              </w:rPr>
              <w:t xml:space="preserve">so that the field can contain all type that inherits from the type </w:t>
            </w:r>
            <w:proofErr w:type="spellStart"/>
            <w:r>
              <w:rPr>
                <w:lang w:val="en-GB"/>
              </w:rPr>
              <w:t>IdataService</w:t>
            </w:r>
            <w:proofErr w:type="spellEnd"/>
            <w:r>
              <w:rPr>
                <w:lang w:val="en-GB"/>
              </w:rPr>
              <w:t>.</w:t>
            </w:r>
          </w:p>
        </w:tc>
      </w:tr>
      <w:tr w:rsidR="003C2923" w:rsidRPr="00534155" w14:paraId="60E90FE0" w14:textId="77777777" w:rsidTr="008C097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A3C7D0F" w14:textId="77777777" w:rsidR="003C2923" w:rsidRPr="003C2923" w:rsidRDefault="003C2923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D967A93" w14:textId="77777777" w:rsidR="003C2923" w:rsidRPr="003C2923" w:rsidRDefault="003C2923">
            <w:pPr>
              <w:pStyle w:val="cpSmallTip"/>
              <w:rPr>
                <w:lang w:val="en-GB"/>
              </w:rPr>
            </w:pPr>
          </w:p>
        </w:tc>
      </w:tr>
    </w:tbl>
    <w:p w14:paraId="1B06110F" w14:textId="36DCD684" w:rsidR="008C097C" w:rsidRPr="008C097C" w:rsidRDefault="008C097C" w:rsidP="008C097C">
      <w:pPr>
        <w:pStyle w:val="cpStep"/>
        <w:numPr>
          <w:ilvl w:val="0"/>
          <w:numId w:val="32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Create a constructor in that class and initialise the created field with a new instance of </w:t>
      </w:r>
      <w:proofErr w:type="spellStart"/>
      <w:r>
        <w:rPr>
          <w:lang w:val="en-GB"/>
        </w:rPr>
        <w:t>MockDataService</w:t>
      </w:r>
      <w:proofErr w:type="spellEnd"/>
      <w:r>
        <w:rPr>
          <w:lang w:val="en-GB"/>
        </w:rPr>
        <w:t xml:space="preserve">. Later we will change this in the correct service, but now we are mocking the </w:t>
      </w:r>
      <w:r w:rsidR="00FA7DC6">
        <w:rPr>
          <w:lang w:val="en-GB"/>
        </w:rPr>
        <w:t>data.</w:t>
      </w:r>
    </w:p>
    <w:p w14:paraId="674BCB59" w14:textId="77777777" w:rsidR="00353A4C" w:rsidRDefault="00353A4C">
      <w:pPr>
        <w:rPr>
          <w:rFonts w:ascii="DawnCastle" w:hAnsi="DawnCastle"/>
          <w:sz w:val="32"/>
          <w:szCs w:val="20"/>
          <w:lang w:val="en-GB" w:eastAsia="en-US"/>
        </w:rPr>
      </w:pPr>
      <w:r>
        <w:rPr>
          <w:lang w:val="en-GB"/>
        </w:rPr>
        <w:br w:type="page"/>
      </w:r>
    </w:p>
    <w:p w14:paraId="74BE2D3F" w14:textId="3DFEA8FD" w:rsidR="00353A4C" w:rsidRDefault="00353A4C" w:rsidP="00353A4C">
      <w:pPr>
        <w:pStyle w:val="Heading3"/>
        <w:rPr>
          <w:lang w:val="en-GB"/>
        </w:rPr>
      </w:pPr>
      <w:r w:rsidRPr="006B7507">
        <w:rPr>
          <w:lang w:val="en-GB"/>
        </w:rPr>
        <w:lastRenderedPageBreak/>
        <w:t>Task</w:t>
      </w:r>
      <w:r>
        <w:rPr>
          <w:lang w:val="en-GB"/>
        </w:rPr>
        <w:t xml:space="preserve"> 6</w:t>
      </w:r>
      <w:r w:rsidRPr="006B7507">
        <w:rPr>
          <w:lang w:val="en-GB"/>
        </w:rPr>
        <w:t>:</w:t>
      </w:r>
      <w:r>
        <w:rPr>
          <w:lang w:val="en-GB"/>
        </w:rPr>
        <w:t xml:space="preserve"> Use Data Binding to show the Product Categories</w:t>
      </w:r>
    </w:p>
    <w:p w14:paraId="38CD7D6A" w14:textId="7A8725EC" w:rsidR="00CE094B" w:rsidRDefault="00353A4C" w:rsidP="00940CA9">
      <w:pPr>
        <w:pStyle w:val="cpParagraph"/>
      </w:pPr>
      <w:r>
        <w:t xml:space="preserve">In the view where you show the Product Categories, we will remove the </w:t>
      </w:r>
      <w:proofErr w:type="spellStart"/>
      <w:r>
        <w:t>TextBlock</w:t>
      </w:r>
      <w:proofErr w:type="spellEnd"/>
      <w:r>
        <w:t xml:space="preserve"> and replace this with a </w:t>
      </w:r>
      <w:proofErr w:type="spellStart"/>
      <w:r>
        <w:t>ListBox</w:t>
      </w:r>
      <w:proofErr w:type="spellEnd"/>
      <w:r>
        <w:t>.</w:t>
      </w:r>
    </w:p>
    <w:p w14:paraId="2DC6DADA" w14:textId="74718B82" w:rsidR="00353A4C" w:rsidRDefault="00353A4C" w:rsidP="00940CA9">
      <w:pPr>
        <w:pStyle w:val="cpParagraph"/>
      </w:pPr>
      <w:r>
        <w:t xml:space="preserve">The </w:t>
      </w:r>
      <w:proofErr w:type="spellStart"/>
      <w:r>
        <w:t>listbox</w:t>
      </w:r>
      <w:proofErr w:type="spellEnd"/>
      <w:r>
        <w:t xml:space="preserve"> will be </w:t>
      </w:r>
      <w:proofErr w:type="spellStart"/>
      <w:r>
        <w:t>binded</w:t>
      </w:r>
      <w:proofErr w:type="spellEnd"/>
      <w:r>
        <w:t xml:space="preserve"> with the content of the list of Product Categories.</w:t>
      </w:r>
    </w:p>
    <w:p w14:paraId="40BCB4A3" w14:textId="713F449B" w:rsidR="00353A4C" w:rsidRPr="00353A4C" w:rsidRDefault="00353A4C" w:rsidP="00353A4C">
      <w:pPr>
        <w:pStyle w:val="cpBullet"/>
        <w:rPr>
          <w:lang w:val="en-GB"/>
        </w:rPr>
      </w:pPr>
      <w:r>
        <w:rPr>
          <w:lang w:val="en-GB"/>
        </w:rPr>
        <w:t>The source of the list will be the list of Product Categories.</w:t>
      </w:r>
    </w:p>
    <w:p w14:paraId="4301E18E" w14:textId="724EE04C" w:rsidR="00353A4C" w:rsidRDefault="00353A4C" w:rsidP="00353A4C">
      <w:pPr>
        <w:pStyle w:val="cpBullet"/>
        <w:rPr>
          <w:lang w:val="en-GB"/>
        </w:rPr>
      </w:pPr>
      <w:r>
        <w:rPr>
          <w:lang w:val="en-GB"/>
        </w:rPr>
        <w:t xml:space="preserve">We </w:t>
      </w:r>
      <w:r w:rsidRPr="00353A4C">
        <w:rPr>
          <w:lang w:val="en-GB"/>
        </w:rPr>
        <w:t>show the n</w:t>
      </w:r>
      <w:r>
        <w:rPr>
          <w:lang w:val="en-GB"/>
        </w:rPr>
        <w:t>ames of the Product Categories.</w:t>
      </w:r>
    </w:p>
    <w:p w14:paraId="5F4BEA85" w14:textId="2A81D3CE" w:rsidR="00353A4C" w:rsidRDefault="00353A4C" w:rsidP="00353A4C">
      <w:pPr>
        <w:pStyle w:val="cpBullet"/>
        <w:rPr>
          <w:lang w:val="en-GB"/>
        </w:rPr>
      </w:pPr>
      <w:r>
        <w:rPr>
          <w:lang w:val="en-GB"/>
        </w:rPr>
        <w:t>We select one item in the list.</w:t>
      </w:r>
    </w:p>
    <w:p w14:paraId="51A73E55" w14:textId="77777777" w:rsidR="00E833B2" w:rsidRDefault="00E833B2" w:rsidP="00E833B2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4F0724B5" w14:textId="5E147E58" w:rsidR="00CE094B" w:rsidRDefault="00E833B2" w:rsidP="00940CA9">
      <w:pPr>
        <w:pStyle w:val="cpParagraph"/>
      </w:pPr>
      <w:r>
        <w:t xml:space="preserve">First we create the needed elements, and then we change the </w:t>
      </w:r>
      <w:proofErr w:type="spellStart"/>
      <w:r w:rsidR="00AB4837">
        <w:t>xaml</w:t>
      </w:r>
      <w:proofErr w:type="spellEnd"/>
      <w:r w:rsidR="00AB4837">
        <w:t xml:space="preserve"> of the </w:t>
      </w:r>
      <w:r>
        <w:t>view.</w:t>
      </w:r>
    </w:p>
    <w:p w14:paraId="54BA6B59" w14:textId="23791426" w:rsidR="00AB4837" w:rsidRDefault="00D97136" w:rsidP="00AB4837">
      <w:pPr>
        <w:pStyle w:val="cpStep"/>
        <w:numPr>
          <w:ilvl w:val="0"/>
          <w:numId w:val="34"/>
        </w:numPr>
        <w:tabs>
          <w:tab w:val="clear" w:pos="1134"/>
        </w:tabs>
        <w:rPr>
          <w:lang w:val="en-GB"/>
        </w:rPr>
      </w:pPr>
      <w:r>
        <w:rPr>
          <w:lang w:val="en-GB"/>
        </w:rPr>
        <w:t>Add “</w:t>
      </w:r>
      <w:proofErr w:type="spellStart"/>
      <w:r>
        <w:rPr>
          <w:lang w:val="en-GB"/>
        </w:rPr>
        <w:t>ObservableObject</w:t>
      </w:r>
      <w:proofErr w:type="spellEnd"/>
      <w:r>
        <w:rPr>
          <w:lang w:val="en-GB"/>
        </w:rPr>
        <w:t xml:space="preserve">” as the base class for the </w:t>
      </w:r>
      <w:proofErr w:type="spellStart"/>
      <w:r>
        <w:rPr>
          <w:lang w:val="en-GB"/>
        </w:rPr>
        <w:t>ViewModel</w:t>
      </w:r>
      <w:proofErr w:type="spellEnd"/>
      <w:r>
        <w:rPr>
          <w:lang w:val="en-GB"/>
        </w:rPr>
        <w:t xml:space="preserve"> of the Product Categories. You will have to add a reference in this class.</w:t>
      </w:r>
    </w:p>
    <w:p w14:paraId="7706B27E" w14:textId="67B03B0D" w:rsidR="00D97136" w:rsidRDefault="00D97136" w:rsidP="00AB4837">
      <w:pPr>
        <w:pStyle w:val="cpStep"/>
        <w:numPr>
          <w:ilvl w:val="0"/>
          <w:numId w:val="34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Add </w:t>
      </w:r>
      <w:r w:rsidR="00956713">
        <w:rPr>
          <w:lang w:val="en-GB"/>
        </w:rPr>
        <w:t>three</w:t>
      </w:r>
      <w:r>
        <w:rPr>
          <w:lang w:val="en-GB"/>
        </w:rPr>
        <w:t xml:space="preserve"> fields to the class. One that contains the </w:t>
      </w:r>
      <w:proofErr w:type="spellStart"/>
      <w:r>
        <w:rPr>
          <w:lang w:val="en-GB"/>
        </w:rPr>
        <w:t>DataService</w:t>
      </w:r>
      <w:proofErr w:type="spellEnd"/>
      <w:r>
        <w:rPr>
          <w:lang w:val="en-GB"/>
        </w:rPr>
        <w:t xml:space="preserve">, another that will contain the list of Product Categories. </w:t>
      </w:r>
      <w:r w:rsidR="00E75DC7">
        <w:rPr>
          <w:lang w:val="en-GB"/>
        </w:rPr>
        <w:t xml:space="preserve">Use the </w:t>
      </w:r>
      <w:proofErr w:type="spellStart"/>
      <w:r w:rsidR="00E75DC7">
        <w:rPr>
          <w:lang w:val="en-GB"/>
        </w:rPr>
        <w:t>ObservableCollection</w:t>
      </w:r>
      <w:proofErr w:type="spellEnd"/>
      <w:r w:rsidR="00E75DC7">
        <w:rPr>
          <w:lang w:val="en-GB"/>
        </w:rPr>
        <w:t xml:space="preserve">&lt;T&gt; as data type. </w:t>
      </w:r>
      <w:r w:rsidR="00956713">
        <w:rPr>
          <w:lang w:val="en-GB"/>
        </w:rPr>
        <w:t xml:space="preserve">And the last field is a selected Product Category. </w:t>
      </w:r>
      <w:r w:rsidR="00E75DC7">
        <w:rPr>
          <w:lang w:val="en-GB"/>
        </w:rPr>
        <w:t xml:space="preserve">Add </w:t>
      </w:r>
      <w:r w:rsidR="00702F9B">
        <w:rPr>
          <w:lang w:val="en-GB"/>
        </w:rPr>
        <w:t xml:space="preserve">the </w:t>
      </w:r>
      <w:r w:rsidR="00E75DC7">
        <w:rPr>
          <w:lang w:val="en-GB"/>
        </w:rPr>
        <w:t>references when needed.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E75DC7" w:rsidRPr="00E75DC7" w14:paraId="52F9FDBE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FABACCE" w14:textId="77777777" w:rsidR="00E75DC7" w:rsidRPr="00E75DC7" w:rsidRDefault="00E75DC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48111907" w14:textId="77777777" w:rsidR="00E75DC7" w:rsidRPr="00E75DC7" w:rsidRDefault="00E75DC7">
            <w:pPr>
              <w:pStyle w:val="cpSmallTip"/>
              <w:rPr>
                <w:lang w:val="en-GB"/>
              </w:rPr>
            </w:pPr>
          </w:p>
        </w:tc>
      </w:tr>
      <w:tr w:rsidR="00E75DC7" w:rsidRPr="00534155" w14:paraId="6A40C7D8" w14:textId="77777777">
        <w:tc>
          <w:tcPr>
            <w:tcW w:w="1843" w:type="dxa"/>
            <w:tcBorders>
              <w:bottom w:val="nil"/>
            </w:tcBorders>
          </w:tcPr>
          <w:p w14:paraId="5B883C3C" w14:textId="77777777" w:rsidR="00E75DC7" w:rsidRDefault="00E75DC7">
            <w:pPr>
              <w:pStyle w:val="cpTip"/>
            </w:pPr>
            <w:r>
              <w:object w:dxaOrig="1995" w:dyaOrig="1530" w14:anchorId="019D6EAE">
                <v:shape id="_x0000_i1033" type="#_x0000_t75" style="width:77.6pt;height:59.4pt" o:ole="" fillcolor="window">
                  <v:imagedata r:id="rId10" o:title=""/>
                </v:shape>
                <o:OLEObject Type="Embed" ProgID="PBrush" ShapeID="_x0000_i1033" DrawAspect="Content" ObjectID="_1742143050" r:id="rId2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37F6393" w14:textId="77777777" w:rsidR="00E75DC7" w:rsidRDefault="00E75DC7">
            <w:pPr>
              <w:pStyle w:val="cpTip"/>
              <w:rPr>
                <w:lang w:val="en-GB"/>
              </w:rPr>
            </w:pPr>
            <w:proofErr w:type="spellStart"/>
            <w:r w:rsidRPr="00702F9B">
              <w:rPr>
                <w:lang w:val="en-GB"/>
              </w:rPr>
              <w:t>ObservableCollection</w:t>
            </w:r>
            <w:proofErr w:type="spellEnd"/>
            <w:r w:rsidRPr="00702F9B">
              <w:rPr>
                <w:lang w:val="en-GB"/>
              </w:rPr>
              <w:t>&lt;</w:t>
            </w:r>
            <w:proofErr w:type="spellStart"/>
            <w:r w:rsidRPr="00702F9B">
              <w:rPr>
                <w:lang w:val="en-GB"/>
              </w:rPr>
              <w:t>ProductCategory</w:t>
            </w:r>
            <w:proofErr w:type="spellEnd"/>
            <w:r w:rsidRPr="00702F9B">
              <w:rPr>
                <w:lang w:val="en-GB"/>
              </w:rPr>
              <w:t xml:space="preserve">&gt; is a </w:t>
            </w:r>
            <w:r w:rsidR="00702F9B" w:rsidRPr="00702F9B">
              <w:rPr>
                <w:lang w:val="en-GB"/>
              </w:rPr>
              <w:t>d</w:t>
            </w:r>
            <w:r w:rsidR="00702F9B">
              <w:rPr>
                <w:lang w:val="en-GB"/>
              </w:rPr>
              <w:t>atatype that allows a dynamic set of data.</w:t>
            </w:r>
          </w:p>
          <w:p w14:paraId="147BBE50" w14:textId="6F5639F8" w:rsidR="00702F9B" w:rsidRPr="00702F9B" w:rsidRDefault="00702F9B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When things are added, removed or the whole list is refreshed, you can trigger these events so you can refresh your view (screen) when needed.</w:t>
            </w:r>
          </w:p>
        </w:tc>
      </w:tr>
      <w:tr w:rsidR="00E75DC7" w:rsidRPr="00534155" w14:paraId="5DA6FB22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23F9FEE" w14:textId="77777777" w:rsidR="00E75DC7" w:rsidRPr="00702F9B" w:rsidRDefault="00E75DC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DE74DF7" w14:textId="77777777" w:rsidR="00E75DC7" w:rsidRPr="00702F9B" w:rsidRDefault="00E75DC7">
            <w:pPr>
              <w:pStyle w:val="cpSmallTip"/>
              <w:rPr>
                <w:lang w:val="en-GB"/>
              </w:rPr>
            </w:pPr>
          </w:p>
        </w:tc>
      </w:tr>
    </w:tbl>
    <w:p w14:paraId="55C8AD9B" w14:textId="3875EA83" w:rsidR="00BF2B92" w:rsidRDefault="00BF2B92" w:rsidP="00AB4837">
      <w:pPr>
        <w:pStyle w:val="cpStep"/>
        <w:numPr>
          <w:ilvl w:val="0"/>
          <w:numId w:val="34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Create a property for your </w:t>
      </w:r>
      <w:proofErr w:type="spellStart"/>
      <w:r>
        <w:rPr>
          <w:lang w:val="en-GB"/>
        </w:rPr>
        <w:t>ObservableCollection</w:t>
      </w:r>
      <w:proofErr w:type="spellEnd"/>
      <w:r>
        <w:rPr>
          <w:lang w:val="en-GB"/>
        </w:rPr>
        <w:t xml:space="preserve"> and make sure that the set </w:t>
      </w:r>
      <w:r w:rsidR="00956713">
        <w:rPr>
          <w:lang w:val="en-GB"/>
        </w:rPr>
        <w:t xml:space="preserve">use the </w:t>
      </w:r>
      <w:proofErr w:type="spellStart"/>
      <w:r w:rsidR="00956713">
        <w:rPr>
          <w:lang w:val="en-GB"/>
        </w:rPr>
        <w:t>OnPropertyChanged</w:t>
      </w:r>
      <w:proofErr w:type="spellEnd"/>
      <w:r w:rsidR="00956713">
        <w:rPr>
          <w:lang w:val="en-GB"/>
        </w:rPr>
        <w:t xml:space="preserve"> method. See the example of a property above.</w:t>
      </w:r>
    </w:p>
    <w:p w14:paraId="40CD7345" w14:textId="512969DF" w:rsidR="00956713" w:rsidRDefault="00956713" w:rsidP="00956713">
      <w:pPr>
        <w:pStyle w:val="cpStep"/>
        <w:numPr>
          <w:ilvl w:val="0"/>
          <w:numId w:val="34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Create a property for the Selected Product Category and make sure that the set use the </w:t>
      </w:r>
      <w:proofErr w:type="spellStart"/>
      <w:r>
        <w:rPr>
          <w:lang w:val="en-GB"/>
        </w:rPr>
        <w:t>OnPropertyChanged</w:t>
      </w:r>
      <w:proofErr w:type="spellEnd"/>
      <w:r>
        <w:rPr>
          <w:lang w:val="en-GB"/>
        </w:rPr>
        <w:t xml:space="preserve"> method. See the example of a property above.</w:t>
      </w:r>
    </w:p>
    <w:p w14:paraId="4111C405" w14:textId="77777777" w:rsidR="00956713" w:rsidRDefault="00956713">
      <w:pPr>
        <w:rPr>
          <w:lang w:val="en-GB"/>
        </w:rPr>
      </w:pPr>
      <w:r>
        <w:rPr>
          <w:lang w:val="en-GB"/>
        </w:rPr>
        <w:br w:type="page"/>
      </w:r>
    </w:p>
    <w:p w14:paraId="62CBB5D8" w14:textId="24CBFF66" w:rsidR="00D97136" w:rsidRDefault="00D97136" w:rsidP="00AB4837">
      <w:pPr>
        <w:pStyle w:val="cpStep"/>
        <w:numPr>
          <w:ilvl w:val="0"/>
          <w:numId w:val="34"/>
        </w:numPr>
        <w:tabs>
          <w:tab w:val="clear" w:pos="1134"/>
        </w:tabs>
        <w:rPr>
          <w:lang w:val="en-GB"/>
        </w:rPr>
      </w:pPr>
      <w:r>
        <w:rPr>
          <w:lang w:val="en-GB"/>
        </w:rPr>
        <w:lastRenderedPageBreak/>
        <w:t xml:space="preserve">Add a constructor that receives a parameter of the type </w:t>
      </w:r>
      <w:proofErr w:type="spellStart"/>
      <w:r>
        <w:rPr>
          <w:lang w:val="en-GB"/>
        </w:rPr>
        <w:t>IDataService</w:t>
      </w:r>
      <w:proofErr w:type="spellEnd"/>
      <w:r>
        <w:rPr>
          <w:lang w:val="en-GB"/>
        </w:rPr>
        <w:t xml:space="preserve">, </w:t>
      </w:r>
      <w:r w:rsidR="00E75DC7">
        <w:rPr>
          <w:lang w:val="en-GB"/>
        </w:rPr>
        <w:t>and that fills the list of Product Categories using the Method “</w:t>
      </w:r>
      <w:proofErr w:type="spellStart"/>
      <w:r w:rsidR="00E75DC7">
        <w:rPr>
          <w:lang w:val="en-GB"/>
        </w:rPr>
        <w:t>AllProductCategories</w:t>
      </w:r>
      <w:proofErr w:type="spellEnd"/>
      <w:r w:rsidR="00E75DC7">
        <w:rPr>
          <w:lang w:val="en-GB"/>
        </w:rPr>
        <w:t>”.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BF2B92" w:rsidRPr="00534155" w14:paraId="116A7854" w14:textId="77777777" w:rsidTr="00025031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197A91E" w14:textId="77777777" w:rsidR="00BF2B92" w:rsidRPr="00E75DC7" w:rsidRDefault="00BF2B92" w:rsidP="00387621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23FB75E" w14:textId="77777777" w:rsidR="00BF2B92" w:rsidRPr="00E75DC7" w:rsidRDefault="00BF2B92" w:rsidP="00387621">
            <w:pPr>
              <w:pStyle w:val="cpSmallTip"/>
              <w:rPr>
                <w:lang w:val="en-GB"/>
              </w:rPr>
            </w:pPr>
          </w:p>
        </w:tc>
      </w:tr>
      <w:tr w:rsidR="00BF2B92" w:rsidRPr="00534155" w14:paraId="5E838222" w14:textId="77777777" w:rsidTr="00025031">
        <w:tc>
          <w:tcPr>
            <w:tcW w:w="1843" w:type="dxa"/>
            <w:tcBorders>
              <w:bottom w:val="nil"/>
            </w:tcBorders>
          </w:tcPr>
          <w:p w14:paraId="3C96E6A3" w14:textId="77777777" w:rsidR="00BF2B92" w:rsidRDefault="00BF2B92" w:rsidP="00387621">
            <w:pPr>
              <w:pStyle w:val="cpTip"/>
            </w:pPr>
            <w:r>
              <w:object w:dxaOrig="1995" w:dyaOrig="1530" w14:anchorId="361E405B">
                <v:shape id="_x0000_i1034" type="#_x0000_t75" style="width:77.6pt;height:59.4pt" o:ole="" fillcolor="window">
                  <v:imagedata r:id="rId10" o:title=""/>
                </v:shape>
                <o:OLEObject Type="Embed" ProgID="PBrush" ShapeID="_x0000_i1034" DrawAspect="Content" ObjectID="_1742143051" r:id="rId2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D674B8E" w14:textId="15264C56" w:rsidR="00BF2B92" w:rsidRDefault="00BF2B92" w:rsidP="00387621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have a syntax like this. You probably have different variable names.</w:t>
            </w:r>
          </w:p>
          <w:p w14:paraId="14B42887" w14:textId="2129EF1F" w:rsidR="00BF2B92" w:rsidRPr="00702F9B" w:rsidRDefault="00BF2B92" w:rsidP="00387621">
            <w:pPr>
              <w:pStyle w:val="cpTip"/>
              <w:rPr>
                <w:lang w:val="en-GB"/>
              </w:rPr>
            </w:pPr>
            <w:proofErr w:type="spellStart"/>
            <w:r>
              <w:rPr>
                <w:lang w:val="en-GB"/>
              </w:rPr>
              <w:t>YourCollection</w:t>
            </w:r>
            <w:proofErr w:type="spellEnd"/>
            <w:r>
              <w:rPr>
                <w:lang w:val="en-GB"/>
              </w:rPr>
              <w:t xml:space="preserve"> = new </w:t>
            </w:r>
            <w:proofErr w:type="spellStart"/>
            <w:r>
              <w:rPr>
                <w:lang w:val="en-GB"/>
              </w:rPr>
              <w:t>ObservableCollection</w:t>
            </w:r>
            <w:proofErr w:type="spellEnd"/>
            <w:r>
              <w:rPr>
                <w:lang w:val="en-GB"/>
              </w:rPr>
              <w:t>&lt;</w:t>
            </w:r>
            <w:proofErr w:type="spellStart"/>
            <w:r>
              <w:rPr>
                <w:lang w:val="en-GB"/>
              </w:rPr>
              <w:t>YourDataType</w:t>
            </w:r>
            <w:proofErr w:type="spellEnd"/>
            <w:r>
              <w:rPr>
                <w:lang w:val="en-GB"/>
              </w:rPr>
              <w:t>&gt; (</w:t>
            </w:r>
            <w:proofErr w:type="spellStart"/>
            <w:r>
              <w:rPr>
                <w:lang w:val="en-GB"/>
              </w:rPr>
              <w:t>YourDataService.AllProductCategories</w:t>
            </w:r>
            <w:proofErr w:type="spellEnd"/>
            <w:r>
              <w:rPr>
                <w:lang w:val="en-GB"/>
              </w:rPr>
              <w:t>())</w:t>
            </w:r>
          </w:p>
        </w:tc>
      </w:tr>
      <w:tr w:rsidR="00BF2B92" w:rsidRPr="00534155" w14:paraId="4E2A03A0" w14:textId="77777777" w:rsidTr="00025031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62429F1" w14:textId="77777777" w:rsidR="00BF2B92" w:rsidRPr="00702F9B" w:rsidRDefault="00BF2B92" w:rsidP="00387621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469E95A" w14:textId="77777777" w:rsidR="00BF2B92" w:rsidRPr="00702F9B" w:rsidRDefault="00BF2B92" w:rsidP="00387621">
            <w:pPr>
              <w:pStyle w:val="cpSmallTip"/>
              <w:rPr>
                <w:lang w:val="en-GB"/>
              </w:rPr>
            </w:pPr>
          </w:p>
        </w:tc>
      </w:tr>
    </w:tbl>
    <w:p w14:paraId="178E00E2" w14:textId="1703B41F" w:rsidR="00025031" w:rsidRDefault="00025031" w:rsidP="00025031">
      <w:pPr>
        <w:pStyle w:val="cpStep"/>
        <w:numPr>
          <w:ilvl w:val="0"/>
          <w:numId w:val="34"/>
        </w:numPr>
        <w:tabs>
          <w:tab w:val="clear" w:pos="1134"/>
        </w:tabs>
        <w:rPr>
          <w:lang w:val="en-GB"/>
        </w:rPr>
      </w:pPr>
      <w:r w:rsidRPr="00025031">
        <w:rPr>
          <w:lang w:val="en-GB"/>
        </w:rPr>
        <w:t xml:space="preserve">Change the </w:t>
      </w:r>
      <w:proofErr w:type="spellStart"/>
      <w:r w:rsidRPr="00025031">
        <w:rPr>
          <w:lang w:val="en-GB"/>
        </w:rPr>
        <w:t>xaml</w:t>
      </w:r>
      <w:proofErr w:type="spellEnd"/>
      <w:r w:rsidRPr="00025031">
        <w:rPr>
          <w:lang w:val="en-GB"/>
        </w:rPr>
        <w:t xml:space="preserve"> of the product category screen / control </w:t>
      </w:r>
      <w:r>
        <w:rPr>
          <w:lang w:val="en-GB"/>
        </w:rPr>
        <w:t xml:space="preserve">by removing the </w:t>
      </w:r>
      <w:proofErr w:type="spellStart"/>
      <w:r>
        <w:rPr>
          <w:lang w:val="en-GB"/>
        </w:rPr>
        <w:t>TextBlock</w:t>
      </w:r>
      <w:proofErr w:type="spellEnd"/>
      <w:r>
        <w:rPr>
          <w:lang w:val="en-GB"/>
        </w:rPr>
        <w:t xml:space="preserve"> and adding a </w:t>
      </w:r>
      <w:proofErr w:type="spellStart"/>
      <w:r>
        <w:rPr>
          <w:lang w:val="en-GB"/>
        </w:rPr>
        <w:t>ListBox</w:t>
      </w:r>
      <w:proofErr w:type="spellEnd"/>
      <w:r>
        <w:rPr>
          <w:lang w:val="en-GB"/>
        </w:rPr>
        <w:t xml:space="preserve"> in the same location. Give the </w:t>
      </w:r>
      <w:proofErr w:type="spellStart"/>
      <w:r>
        <w:rPr>
          <w:lang w:val="en-GB"/>
        </w:rPr>
        <w:t>ListBox</w:t>
      </w:r>
      <w:proofErr w:type="spellEnd"/>
      <w:r>
        <w:rPr>
          <w:lang w:val="en-GB"/>
        </w:rPr>
        <w:t xml:space="preserve"> a good name. We will show Product Categories in it.</w:t>
      </w:r>
    </w:p>
    <w:p w14:paraId="0421D924" w14:textId="001D0D18" w:rsidR="00025031" w:rsidRDefault="00025031" w:rsidP="00025031">
      <w:pPr>
        <w:pStyle w:val="cpStep"/>
        <w:numPr>
          <w:ilvl w:val="0"/>
          <w:numId w:val="34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Add a reference in the </w:t>
      </w:r>
      <w:proofErr w:type="spellStart"/>
      <w:r>
        <w:rPr>
          <w:lang w:val="en-GB"/>
        </w:rPr>
        <w:t>xaml</w:t>
      </w:r>
      <w:proofErr w:type="spellEnd"/>
      <w:r>
        <w:rPr>
          <w:lang w:val="en-GB"/>
        </w:rPr>
        <w:t xml:space="preserve"> towards the </w:t>
      </w:r>
      <w:proofErr w:type="spellStart"/>
      <w:r w:rsidR="005C03B4">
        <w:rPr>
          <w:lang w:val="en-GB"/>
        </w:rPr>
        <w:t>V</w:t>
      </w:r>
      <w:r>
        <w:rPr>
          <w:lang w:val="en-GB"/>
        </w:rPr>
        <w:t>iew</w:t>
      </w:r>
      <w:r w:rsidR="005C03B4">
        <w:rPr>
          <w:lang w:val="en-GB"/>
        </w:rPr>
        <w:t>Models</w:t>
      </w:r>
      <w:proofErr w:type="spellEnd"/>
      <w:r w:rsidR="005C03B4">
        <w:rPr>
          <w:lang w:val="en-GB"/>
        </w:rPr>
        <w:t>.</w:t>
      </w:r>
    </w:p>
    <w:p w14:paraId="2E3D18F7" w14:textId="5004D7EF" w:rsidR="00025031" w:rsidRDefault="00025031" w:rsidP="00025031">
      <w:pPr>
        <w:pStyle w:val="cpStep"/>
        <w:numPr>
          <w:ilvl w:val="0"/>
          <w:numId w:val="34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Property </w:t>
      </w:r>
      <w:proofErr w:type="spellStart"/>
      <w:r>
        <w:rPr>
          <w:lang w:val="en-GB"/>
        </w:rPr>
        <w:t>ItemSource</w:t>
      </w:r>
      <w:proofErr w:type="spellEnd"/>
      <w:r>
        <w:rPr>
          <w:lang w:val="en-GB"/>
        </w:rPr>
        <w:t xml:space="preserve"> of the </w:t>
      </w:r>
      <w:proofErr w:type="spellStart"/>
      <w:r>
        <w:rPr>
          <w:lang w:val="en-GB"/>
        </w:rPr>
        <w:t>ListBox</w:t>
      </w:r>
      <w:proofErr w:type="spellEnd"/>
      <w:r>
        <w:rPr>
          <w:lang w:val="en-GB"/>
        </w:rPr>
        <w:t xml:space="preserve"> will become the list of Product Categories like defined in </w:t>
      </w:r>
      <w:proofErr w:type="spellStart"/>
      <w:r>
        <w:rPr>
          <w:lang w:val="en-GB"/>
        </w:rPr>
        <w:t>ViewModel</w:t>
      </w:r>
      <w:proofErr w:type="spellEnd"/>
      <w:r>
        <w:rPr>
          <w:lang w:val="en-GB"/>
        </w:rPr>
        <w:t xml:space="preserve"> of Product Categories. Use the syntax {Binding </w:t>
      </w:r>
      <w:proofErr w:type="spellStart"/>
      <w:r w:rsidR="006577C9">
        <w:rPr>
          <w:lang w:val="en-GB"/>
        </w:rPr>
        <w:t>YourPropertyName</w:t>
      </w:r>
      <w:proofErr w:type="spellEnd"/>
      <w:r>
        <w:rPr>
          <w:lang w:val="en-GB"/>
        </w:rPr>
        <w:t>}.</w:t>
      </w:r>
    </w:p>
    <w:p w14:paraId="158DF96A" w14:textId="7AA62A3F" w:rsidR="005C03B4" w:rsidRDefault="005C03B4" w:rsidP="005C03B4">
      <w:pPr>
        <w:pStyle w:val="cpStep"/>
        <w:numPr>
          <w:ilvl w:val="0"/>
          <w:numId w:val="34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Property </w:t>
      </w:r>
      <w:proofErr w:type="spellStart"/>
      <w:r>
        <w:rPr>
          <w:lang w:val="en-GB"/>
        </w:rPr>
        <w:t>SelectedItem</w:t>
      </w:r>
      <w:proofErr w:type="spellEnd"/>
      <w:r>
        <w:rPr>
          <w:lang w:val="en-GB"/>
        </w:rPr>
        <w:t xml:space="preserve"> of the </w:t>
      </w:r>
      <w:proofErr w:type="spellStart"/>
      <w:r>
        <w:rPr>
          <w:lang w:val="en-GB"/>
        </w:rPr>
        <w:t>ListBox</w:t>
      </w:r>
      <w:proofErr w:type="spellEnd"/>
      <w:r>
        <w:rPr>
          <w:lang w:val="en-GB"/>
        </w:rPr>
        <w:t xml:space="preserve"> will become the selected Product Category like defined in </w:t>
      </w:r>
      <w:proofErr w:type="spellStart"/>
      <w:r>
        <w:rPr>
          <w:lang w:val="en-GB"/>
        </w:rPr>
        <w:t>ViewModel</w:t>
      </w:r>
      <w:proofErr w:type="spellEnd"/>
      <w:r>
        <w:rPr>
          <w:lang w:val="en-GB"/>
        </w:rPr>
        <w:t xml:space="preserve"> of Product Categories. Use the syntax {Binding </w:t>
      </w:r>
      <w:proofErr w:type="spellStart"/>
      <w:r w:rsidR="006577C9">
        <w:rPr>
          <w:lang w:val="en-GB"/>
        </w:rPr>
        <w:t>YourPropertyName</w:t>
      </w:r>
      <w:proofErr w:type="spellEnd"/>
      <w:r>
        <w:rPr>
          <w:lang w:val="en-GB"/>
        </w:rPr>
        <w:t>}.</w:t>
      </w:r>
    </w:p>
    <w:p w14:paraId="443EA940" w14:textId="722B7091" w:rsidR="00025031" w:rsidRDefault="006577C9" w:rsidP="00025031">
      <w:pPr>
        <w:pStyle w:val="cpStep"/>
        <w:numPr>
          <w:ilvl w:val="0"/>
          <w:numId w:val="34"/>
        </w:numPr>
        <w:tabs>
          <w:tab w:val="clear" w:pos="1134"/>
        </w:tabs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4384" behindDoc="0" locked="0" layoutInCell="1" allowOverlap="1" wp14:anchorId="33A274DD" wp14:editId="4BB1A1DC">
            <wp:simplePos x="0" y="0"/>
            <wp:positionH relativeFrom="column">
              <wp:posOffset>-3895725</wp:posOffset>
            </wp:positionH>
            <wp:positionV relativeFrom="paragraph">
              <wp:posOffset>572770</wp:posOffset>
            </wp:positionV>
            <wp:extent cx="8418979" cy="419100"/>
            <wp:effectExtent l="0" t="0" r="127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8979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GB"/>
        </w:rPr>
        <w:t xml:space="preserve">Property </w:t>
      </w:r>
      <w:proofErr w:type="spellStart"/>
      <w:r>
        <w:rPr>
          <w:lang w:val="en-GB"/>
        </w:rPr>
        <w:t>DisplayMemberPath</w:t>
      </w:r>
      <w:proofErr w:type="spellEnd"/>
      <w:r>
        <w:rPr>
          <w:lang w:val="en-GB"/>
        </w:rPr>
        <w:t xml:space="preserve"> of the </w:t>
      </w:r>
      <w:proofErr w:type="spellStart"/>
      <w:r>
        <w:rPr>
          <w:lang w:val="en-GB"/>
        </w:rPr>
        <w:t>ListBox</w:t>
      </w:r>
      <w:proofErr w:type="spellEnd"/>
      <w:r>
        <w:rPr>
          <w:lang w:val="en-GB"/>
        </w:rPr>
        <w:t xml:space="preserve"> will become the property that you want to show on the screen. In our case it will be the name of the Product Category.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001F17" w:rsidRPr="00534155" w14:paraId="6678CBDD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9728C59" w14:textId="77777777" w:rsidR="00001F17" w:rsidRPr="00F65BA4" w:rsidRDefault="00001F1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A7F0893" w14:textId="77777777" w:rsidR="00001F17" w:rsidRPr="00F65BA4" w:rsidRDefault="00001F17">
            <w:pPr>
              <w:pStyle w:val="cpSmallTip"/>
              <w:rPr>
                <w:lang w:val="en-GB"/>
              </w:rPr>
            </w:pPr>
          </w:p>
        </w:tc>
      </w:tr>
      <w:tr w:rsidR="00001F17" w:rsidRPr="00534155" w14:paraId="6D4A90E8" w14:textId="77777777">
        <w:tc>
          <w:tcPr>
            <w:tcW w:w="1843" w:type="dxa"/>
            <w:tcBorders>
              <w:bottom w:val="nil"/>
            </w:tcBorders>
          </w:tcPr>
          <w:p w14:paraId="4331BCAB" w14:textId="77777777" w:rsidR="00001F17" w:rsidRDefault="00001F17">
            <w:pPr>
              <w:pStyle w:val="cpTip"/>
            </w:pPr>
            <w:r>
              <w:object w:dxaOrig="1995" w:dyaOrig="1530" w14:anchorId="7DAE795B">
                <v:shape id="_x0000_i1035" type="#_x0000_t75" style="width:77.6pt;height:59.4pt" o:ole="" fillcolor="window">
                  <v:imagedata r:id="rId10" o:title=""/>
                </v:shape>
                <o:OLEObject Type="Embed" ProgID="PBrush" ShapeID="_x0000_i1035" DrawAspect="Content" ObjectID="_1742143052" r:id="rId2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A5CF1C2" w14:textId="77777777" w:rsidR="00001F17" w:rsidRDefault="00001F17">
            <w:pPr>
              <w:pStyle w:val="cpTip"/>
              <w:rPr>
                <w:lang w:val="en-GB"/>
              </w:rPr>
            </w:pPr>
            <w:r w:rsidRPr="00001F17">
              <w:rPr>
                <w:lang w:val="en-GB"/>
              </w:rPr>
              <w:t>It is possible that you have differ</w:t>
            </w:r>
            <w:r>
              <w:rPr>
                <w:lang w:val="en-GB"/>
              </w:rPr>
              <w:t>ent property names.</w:t>
            </w:r>
          </w:p>
          <w:p w14:paraId="6C62EC13" w14:textId="77777777" w:rsidR="00001F17" w:rsidRDefault="00001F1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Take the correct ones.</w:t>
            </w:r>
          </w:p>
          <w:p w14:paraId="50EA9F1A" w14:textId="618C647F" w:rsidR="00001F17" w:rsidRDefault="00001F17" w:rsidP="00001F17">
            <w:pPr>
              <w:pStyle w:val="cpTip"/>
              <w:numPr>
                <w:ilvl w:val="0"/>
                <w:numId w:val="36"/>
              </w:numPr>
              <w:rPr>
                <w:lang w:val="en-GB"/>
              </w:rPr>
            </w:pPr>
            <w:r>
              <w:rPr>
                <w:lang w:val="en-GB"/>
              </w:rPr>
              <w:t>List of the Product Categories.</w:t>
            </w:r>
          </w:p>
          <w:p w14:paraId="0DFE7E2C" w14:textId="27E24331" w:rsidR="00001F17" w:rsidRDefault="00001F17" w:rsidP="00001F17">
            <w:pPr>
              <w:pStyle w:val="cpTip"/>
              <w:numPr>
                <w:ilvl w:val="0"/>
                <w:numId w:val="36"/>
              </w:numPr>
              <w:rPr>
                <w:lang w:val="en-GB"/>
              </w:rPr>
            </w:pPr>
            <w:r>
              <w:rPr>
                <w:lang w:val="en-GB"/>
              </w:rPr>
              <w:t>Which one is selected?</w:t>
            </w:r>
          </w:p>
          <w:p w14:paraId="661FCEBA" w14:textId="51C8E23E" w:rsidR="00001F17" w:rsidRPr="00001F17" w:rsidRDefault="00001F17" w:rsidP="00001F17">
            <w:pPr>
              <w:pStyle w:val="cpTip"/>
              <w:numPr>
                <w:ilvl w:val="0"/>
                <w:numId w:val="36"/>
              </w:numPr>
              <w:rPr>
                <w:lang w:val="en-GB"/>
              </w:rPr>
            </w:pPr>
            <w:r>
              <w:rPr>
                <w:lang w:val="en-GB"/>
              </w:rPr>
              <w:t>What do you want to show</w:t>
            </w:r>
            <w:r w:rsidR="00EB7339">
              <w:rPr>
                <w:lang w:val="en-GB"/>
              </w:rPr>
              <w:t>?</w:t>
            </w:r>
          </w:p>
        </w:tc>
      </w:tr>
      <w:tr w:rsidR="00001F17" w:rsidRPr="00534155" w14:paraId="1A331473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0A5FE3A" w14:textId="77777777" w:rsidR="00001F17" w:rsidRPr="00001F17" w:rsidRDefault="00001F1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B16F147" w14:textId="77777777" w:rsidR="00001F17" w:rsidRPr="00001F17" w:rsidRDefault="00001F17">
            <w:pPr>
              <w:pStyle w:val="cpSmallTip"/>
              <w:rPr>
                <w:lang w:val="en-GB"/>
              </w:rPr>
            </w:pPr>
          </w:p>
        </w:tc>
      </w:tr>
    </w:tbl>
    <w:p w14:paraId="7D748D6E" w14:textId="60176C9C" w:rsidR="006577C9" w:rsidRDefault="006577C9" w:rsidP="006577C9">
      <w:pPr>
        <w:pStyle w:val="cpStep"/>
        <w:numPr>
          <w:ilvl w:val="0"/>
          <w:numId w:val="0"/>
        </w:numPr>
        <w:ind w:left="1134" w:hanging="142"/>
        <w:rPr>
          <w:lang w:val="en-GB"/>
        </w:rPr>
      </w:pPr>
    </w:p>
    <w:p w14:paraId="7B6A468F" w14:textId="71CC0CC2" w:rsidR="008000D0" w:rsidRDefault="008B4B6C" w:rsidP="008000D0">
      <w:pPr>
        <w:pStyle w:val="Heading3"/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32C8FD" wp14:editId="79EEAB9F">
                <wp:simplePos x="0" y="0"/>
                <wp:positionH relativeFrom="column">
                  <wp:posOffset>-5379720</wp:posOffset>
                </wp:positionH>
                <wp:positionV relativeFrom="paragraph">
                  <wp:posOffset>-3810</wp:posOffset>
                </wp:positionV>
                <wp:extent cx="4939665" cy="3680460"/>
                <wp:effectExtent l="0" t="0" r="13335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3680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F2305" w14:textId="63AE669D" w:rsidR="008B4B6C" w:rsidRDefault="00467E5F" w:rsidP="008B4B6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A36E47" wp14:editId="725A1890">
                                  <wp:extent cx="4750435" cy="1109345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50435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D19AD4" w14:textId="2E5898A5" w:rsidR="008B4B6C" w:rsidRPr="001B72EC" w:rsidRDefault="008B4B6C" w:rsidP="008B4B6C">
                            <w:pPr>
                              <w:pStyle w:val="Caption"/>
                              <w:rPr>
                                <w:lang w:val="en-GB"/>
                              </w:rPr>
                            </w:pPr>
                            <w:bookmarkStart w:id="6" w:name="XamlStartup"/>
                            <w:r w:rsidRPr="001B72EC">
                              <w:rPr>
                                <w:lang w:val="en-GB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1B72EC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34155">
                              <w:rPr>
                                <w:noProof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bookmarkEnd w:id="6"/>
                            <w:r w:rsidRPr="001B72EC">
                              <w:rPr>
                                <w:lang w:val="en-GB"/>
                              </w:rPr>
                              <w:t>:</w:t>
                            </w:r>
                            <w:r w:rsidRPr="001B72EC"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 xml:space="preserve">Example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Xaml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of the Startup Screen (Your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variablenames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can be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differrent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2C8FD" id="Text Box 4" o:spid="_x0000_s1029" type="#_x0000_t202" style="position:absolute;left:0;text-align:left;margin-left:-423.6pt;margin-top:-.3pt;width:388.95pt;height:289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" fillcolor="white [3201]" strokeweight=".5pt">
                <v:textbox>
                  <w:txbxContent>
                    <w:p w14:paraId="40DF2305" w14:textId="63AE669D" w:rsidR="008B4B6C" w:rsidRDefault="00467E5F" w:rsidP="008B4B6C">
                      <w:r>
                        <w:rPr>
                          <w:noProof/>
                        </w:rPr>
                        <w:drawing>
                          <wp:inline distT="0" distB="0" distL="0" distR="0" wp14:anchorId="34A36E47" wp14:editId="725A1890">
                            <wp:extent cx="4750435" cy="1109345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/>
                                    <pic:cNvPicPr/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50435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D19AD4" w14:textId="2E5898A5" w:rsidR="008B4B6C" w:rsidRPr="001B72EC" w:rsidRDefault="008B4B6C" w:rsidP="008B4B6C">
                      <w:pPr>
                        <w:pStyle w:val="Caption"/>
                        <w:rPr>
                          <w:lang w:val="en-GB"/>
                        </w:rPr>
                      </w:pPr>
                      <w:bookmarkStart w:id="7" w:name="XamlStartup"/>
                      <w:r w:rsidRPr="001B72EC">
                        <w:rPr>
                          <w:lang w:val="en-GB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1B72EC">
                        <w:rPr>
                          <w:lang w:val="en-GB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34155">
                        <w:rPr>
                          <w:noProof/>
                          <w:lang w:val="en-GB"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bookmarkEnd w:id="7"/>
                      <w:r w:rsidRPr="001B72EC">
                        <w:rPr>
                          <w:lang w:val="en-GB"/>
                        </w:rPr>
                        <w:t>:</w:t>
                      </w:r>
                      <w:r w:rsidRPr="001B72EC"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 xml:space="preserve">Example </w:t>
                      </w:r>
                      <w:proofErr w:type="spellStart"/>
                      <w:r>
                        <w:rPr>
                          <w:lang w:val="en-GB"/>
                        </w:rPr>
                        <w:t>Xaml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of the Startup Screen (Your </w:t>
                      </w:r>
                      <w:proofErr w:type="spellStart"/>
                      <w:r>
                        <w:rPr>
                          <w:lang w:val="en-GB"/>
                        </w:rPr>
                        <w:t>variablenames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can be </w:t>
                      </w:r>
                      <w:proofErr w:type="spellStart"/>
                      <w:r>
                        <w:rPr>
                          <w:lang w:val="en-GB"/>
                        </w:rPr>
                        <w:t>differrent</w:t>
                      </w:r>
                      <w:proofErr w:type="spellEnd"/>
                      <w:r>
                        <w:rPr>
                          <w:lang w:val="en-GB"/>
                        </w:rPr>
                        <w:t>).</w:t>
                      </w:r>
                    </w:p>
                  </w:txbxContent>
                </v:textbox>
              </v:shape>
            </w:pict>
          </mc:Fallback>
        </mc:AlternateContent>
      </w:r>
      <w:r w:rsidR="008000D0" w:rsidRPr="006B7507">
        <w:rPr>
          <w:lang w:val="en-GB"/>
        </w:rPr>
        <w:t>Task</w:t>
      </w:r>
      <w:r w:rsidR="008000D0">
        <w:rPr>
          <w:lang w:val="en-GB"/>
        </w:rPr>
        <w:t xml:space="preserve"> 7</w:t>
      </w:r>
      <w:r w:rsidR="008000D0" w:rsidRPr="006B7507">
        <w:rPr>
          <w:lang w:val="en-GB"/>
        </w:rPr>
        <w:t>:</w:t>
      </w:r>
      <w:r w:rsidR="008000D0">
        <w:rPr>
          <w:lang w:val="en-GB"/>
        </w:rPr>
        <w:t xml:space="preserve"> </w:t>
      </w:r>
      <w:r w:rsidR="006050E2">
        <w:rPr>
          <w:lang w:val="en-GB"/>
        </w:rPr>
        <w:t xml:space="preserve">Set </w:t>
      </w:r>
      <w:proofErr w:type="spellStart"/>
      <w:r w:rsidR="006050E2">
        <w:rPr>
          <w:lang w:val="en-GB"/>
        </w:rPr>
        <w:t>DataContext</w:t>
      </w:r>
      <w:proofErr w:type="spellEnd"/>
      <w:r w:rsidR="006050E2">
        <w:rPr>
          <w:lang w:val="en-GB"/>
        </w:rPr>
        <w:t xml:space="preserve"> in the two views</w:t>
      </w:r>
    </w:p>
    <w:p w14:paraId="656BA16B" w14:textId="43A2494F" w:rsidR="00190D38" w:rsidRDefault="00190D38" w:rsidP="00940CA9">
      <w:pPr>
        <w:pStyle w:val="cpParagraph"/>
      </w:pPr>
      <w:r>
        <w:t xml:space="preserve">In the View Model of the Startup screen, we will adapt the constructor so that it creates a </w:t>
      </w:r>
      <w:proofErr w:type="spellStart"/>
      <w:r>
        <w:t>ProductCategoryViewModel</w:t>
      </w:r>
      <w:proofErr w:type="spellEnd"/>
      <w:r>
        <w:t>.</w:t>
      </w:r>
    </w:p>
    <w:p w14:paraId="32777E66" w14:textId="0E05969B" w:rsidR="00CE094B" w:rsidRDefault="00190D38" w:rsidP="00940CA9">
      <w:pPr>
        <w:pStyle w:val="cpParagraph"/>
      </w:pPr>
      <w:r>
        <w:t xml:space="preserve">Use a variable and the corresponding Property for doing this, and set the property in the constructor. We will also trigger the </w:t>
      </w:r>
      <w:proofErr w:type="spellStart"/>
      <w:r>
        <w:t>OnPropertyChange</w:t>
      </w:r>
      <w:proofErr w:type="spellEnd"/>
      <w:r>
        <w:t xml:space="preserve"> in the set, like in the previous tasks.</w:t>
      </w:r>
    </w:p>
    <w:p w14:paraId="5F90C59A" w14:textId="1BDD1DD6" w:rsidR="00190D38" w:rsidRDefault="00190D38" w:rsidP="00940CA9">
      <w:pPr>
        <w:pStyle w:val="cpParagraph"/>
      </w:pPr>
      <w:r>
        <w:t xml:space="preserve">And then we set the data context property of the Grid an the view </w:t>
      </w:r>
      <w:proofErr w:type="spellStart"/>
      <w:r>
        <w:t>ProductCategory</w:t>
      </w:r>
      <w:proofErr w:type="spellEnd"/>
      <w:r>
        <w:t xml:space="preserve"> Control.</w:t>
      </w:r>
    </w:p>
    <w:p w14:paraId="672FCA99" w14:textId="4645AAC8" w:rsidR="00190D38" w:rsidRDefault="00190D38" w:rsidP="00190D38">
      <w:pPr>
        <w:pStyle w:val="cpStep"/>
        <w:numPr>
          <w:ilvl w:val="0"/>
          <w:numId w:val="37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Add a field that represents a </w:t>
      </w:r>
      <w:proofErr w:type="spellStart"/>
      <w:r>
        <w:rPr>
          <w:lang w:val="en-GB"/>
        </w:rPr>
        <w:t>ProductCategoryViewModel</w:t>
      </w:r>
      <w:proofErr w:type="spellEnd"/>
      <w:r>
        <w:rPr>
          <w:lang w:val="en-GB"/>
        </w:rPr>
        <w:t xml:space="preserve"> in the startup view model.</w:t>
      </w:r>
    </w:p>
    <w:p w14:paraId="6A7FE62F" w14:textId="7505368F" w:rsidR="00190D38" w:rsidRDefault="00C71A78" w:rsidP="00190D38">
      <w:pPr>
        <w:pStyle w:val="cpStep"/>
        <w:numPr>
          <w:ilvl w:val="0"/>
          <w:numId w:val="37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Add a property that gets and sets the </w:t>
      </w:r>
      <w:proofErr w:type="spellStart"/>
      <w:r>
        <w:rPr>
          <w:lang w:val="en-GB"/>
        </w:rPr>
        <w:t>ProductCategoryView</w:t>
      </w:r>
      <w:proofErr w:type="spellEnd"/>
      <w:r>
        <w:rPr>
          <w:lang w:val="en-GB"/>
        </w:rPr>
        <w:t xml:space="preserve"> Model field. Add </w:t>
      </w:r>
      <w:proofErr w:type="spellStart"/>
      <w:r>
        <w:rPr>
          <w:lang w:val="en-GB"/>
        </w:rPr>
        <w:t>OnPropertyChange</w:t>
      </w:r>
      <w:proofErr w:type="spellEnd"/>
      <w:r>
        <w:rPr>
          <w:lang w:val="en-GB"/>
        </w:rPr>
        <w:t xml:space="preserve"> Method in the set.</w:t>
      </w:r>
    </w:p>
    <w:p w14:paraId="59963328" w14:textId="3078958F" w:rsidR="00C71A78" w:rsidRDefault="008B4B6C" w:rsidP="00190D38">
      <w:pPr>
        <w:pStyle w:val="cpStep"/>
        <w:numPr>
          <w:ilvl w:val="0"/>
          <w:numId w:val="37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In the </w:t>
      </w:r>
      <w:proofErr w:type="spellStart"/>
      <w:r>
        <w:rPr>
          <w:lang w:val="en-GB"/>
        </w:rPr>
        <w:t>Xaml</w:t>
      </w:r>
      <w:proofErr w:type="spellEnd"/>
      <w:r>
        <w:rPr>
          <w:lang w:val="en-GB"/>
        </w:rPr>
        <w:t xml:space="preserve"> of the startup screen, add a </w:t>
      </w:r>
      <w:proofErr w:type="spellStart"/>
      <w:r>
        <w:rPr>
          <w:lang w:val="en-GB"/>
        </w:rPr>
        <w:t>DataContext</w:t>
      </w:r>
      <w:proofErr w:type="spellEnd"/>
      <w:r>
        <w:rPr>
          <w:lang w:val="en-GB"/>
        </w:rPr>
        <w:t xml:space="preserve"> Property for the Grid. Use {</w:t>
      </w:r>
      <w:proofErr w:type="spellStart"/>
      <w:r>
        <w:rPr>
          <w:lang w:val="en-GB"/>
        </w:rPr>
        <w:t>StaticResource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StartupViewModel</w:t>
      </w:r>
      <w:proofErr w:type="spellEnd"/>
      <w:r>
        <w:rPr>
          <w:lang w:val="en-GB"/>
        </w:rPr>
        <w:t>} (</w:t>
      </w:r>
      <w:r w:rsidRPr="008B4B6C">
        <w:rPr>
          <w:rStyle w:val="cpReference"/>
        </w:rPr>
        <w:t xml:space="preserve">See </w:t>
      </w:r>
      <w:r w:rsidRPr="008B4B6C">
        <w:rPr>
          <w:rStyle w:val="cpReference"/>
        </w:rPr>
        <w:fldChar w:fldCharType="begin"/>
      </w:r>
      <w:r w:rsidRPr="008B4B6C">
        <w:rPr>
          <w:rStyle w:val="cpReference"/>
        </w:rPr>
        <w:instrText xml:space="preserve"> REF  XamlStartup \h  \* MERGEFORMAT </w:instrText>
      </w:r>
      <w:r w:rsidRPr="008B4B6C">
        <w:rPr>
          <w:rStyle w:val="cpReference"/>
        </w:rPr>
      </w:r>
      <w:r w:rsidRPr="008B4B6C">
        <w:rPr>
          <w:rStyle w:val="cpReference"/>
        </w:rPr>
        <w:fldChar w:fldCharType="separate"/>
      </w:r>
      <w:proofErr w:type="spellStart"/>
      <w:r w:rsidR="00534155" w:rsidRPr="00534155">
        <w:rPr>
          <w:rStyle w:val="cpReference"/>
        </w:rPr>
        <w:t>Figure</w:t>
      </w:r>
      <w:proofErr w:type="spellEnd"/>
      <w:r w:rsidR="00534155" w:rsidRPr="00534155">
        <w:rPr>
          <w:rStyle w:val="cpReference"/>
        </w:rPr>
        <w:t xml:space="preserve"> 4</w:t>
      </w:r>
      <w:r w:rsidRPr="008B4B6C">
        <w:rPr>
          <w:rStyle w:val="cpReference"/>
        </w:rPr>
        <w:fldChar w:fldCharType="end"/>
      </w:r>
      <w:r>
        <w:rPr>
          <w:rStyle w:val="cpReference"/>
          <w:i w:val="0"/>
          <w:iCs/>
          <w:lang w:val="en-GB"/>
        </w:rPr>
        <w:t>).</w:t>
      </w:r>
    </w:p>
    <w:p w14:paraId="7032F2FC" w14:textId="78582FFB" w:rsidR="00B553F3" w:rsidRPr="00AD7110" w:rsidRDefault="00B553F3" w:rsidP="00B553F3">
      <w:pPr>
        <w:pStyle w:val="cpStep"/>
        <w:numPr>
          <w:ilvl w:val="0"/>
          <w:numId w:val="37"/>
        </w:numPr>
        <w:tabs>
          <w:tab w:val="clear" w:pos="1134"/>
        </w:tabs>
        <w:rPr>
          <w:rStyle w:val="cpReference"/>
          <w:i w:val="0"/>
          <w:smallCaps w:val="0"/>
          <w:sz w:val="24"/>
          <w:lang w:val="en-GB"/>
        </w:rPr>
      </w:pPr>
      <w:r>
        <w:rPr>
          <w:lang w:val="en-GB"/>
        </w:rPr>
        <w:t xml:space="preserve">In the </w:t>
      </w:r>
      <w:proofErr w:type="spellStart"/>
      <w:r>
        <w:rPr>
          <w:lang w:val="en-GB"/>
        </w:rPr>
        <w:t>Xaml</w:t>
      </w:r>
      <w:proofErr w:type="spellEnd"/>
      <w:r>
        <w:rPr>
          <w:lang w:val="en-GB"/>
        </w:rPr>
        <w:t xml:space="preserve"> of the startup screen, add a </w:t>
      </w:r>
      <w:proofErr w:type="spellStart"/>
      <w:r>
        <w:rPr>
          <w:lang w:val="en-GB"/>
        </w:rPr>
        <w:t>DataContext</w:t>
      </w:r>
      <w:proofErr w:type="spellEnd"/>
      <w:r>
        <w:rPr>
          <w:lang w:val="en-GB"/>
        </w:rPr>
        <w:t xml:space="preserve"> Property for the view used in the startup screen for the Product Categories. Use {Binding </w:t>
      </w:r>
      <w:proofErr w:type="spellStart"/>
      <w:r>
        <w:rPr>
          <w:lang w:val="en-GB"/>
        </w:rPr>
        <w:t>ProductCategoryVWM</w:t>
      </w:r>
      <w:proofErr w:type="spellEnd"/>
      <w:r>
        <w:rPr>
          <w:lang w:val="en-GB"/>
        </w:rPr>
        <w:t>} (</w:t>
      </w:r>
      <w:r w:rsidRPr="00B553F3">
        <w:rPr>
          <w:rStyle w:val="cpReference"/>
          <w:lang w:val="en-GB"/>
        </w:rPr>
        <w:t xml:space="preserve">See </w:t>
      </w:r>
      <w:r w:rsidRPr="008B4B6C">
        <w:rPr>
          <w:rStyle w:val="cpReference"/>
        </w:rPr>
        <w:fldChar w:fldCharType="begin"/>
      </w:r>
      <w:r w:rsidRPr="00B553F3">
        <w:rPr>
          <w:rStyle w:val="cpReference"/>
          <w:lang w:val="en-GB"/>
        </w:rPr>
        <w:instrText xml:space="preserve"> REF  XamlStartup \h  \* MERGEFORMAT </w:instrText>
      </w:r>
      <w:r w:rsidRPr="008B4B6C">
        <w:rPr>
          <w:rStyle w:val="cpReference"/>
        </w:rPr>
      </w:r>
      <w:r w:rsidRPr="008B4B6C">
        <w:rPr>
          <w:rStyle w:val="cpReference"/>
        </w:rPr>
        <w:fldChar w:fldCharType="separate"/>
      </w:r>
      <w:proofErr w:type="spellStart"/>
      <w:r w:rsidR="00534155" w:rsidRPr="00534155">
        <w:rPr>
          <w:rStyle w:val="cpReference"/>
        </w:rPr>
        <w:t>Figure</w:t>
      </w:r>
      <w:proofErr w:type="spellEnd"/>
      <w:r w:rsidR="00534155" w:rsidRPr="00534155">
        <w:rPr>
          <w:rStyle w:val="cpReference"/>
        </w:rPr>
        <w:t xml:space="preserve"> 4</w:t>
      </w:r>
      <w:r w:rsidRPr="008B4B6C">
        <w:rPr>
          <w:rStyle w:val="cpReference"/>
        </w:rPr>
        <w:fldChar w:fldCharType="end"/>
      </w:r>
      <w:r>
        <w:rPr>
          <w:rStyle w:val="cpReference"/>
          <w:i w:val="0"/>
          <w:iCs/>
          <w:lang w:val="en-GB"/>
        </w:rPr>
        <w:t>).</w:t>
      </w:r>
    </w:p>
    <w:p w14:paraId="691F7BDF" w14:textId="77777777" w:rsidR="00AD7110" w:rsidRPr="00AD7110" w:rsidRDefault="00AD7110" w:rsidP="00AD7110">
      <w:pPr>
        <w:pStyle w:val="cpStep"/>
        <w:numPr>
          <w:ilvl w:val="0"/>
          <w:numId w:val="37"/>
        </w:numPr>
        <w:tabs>
          <w:tab w:val="clear" w:pos="1134"/>
        </w:tabs>
        <w:rPr>
          <w:lang w:val="en-GB"/>
        </w:rPr>
      </w:pPr>
      <w:r w:rsidRPr="00AD7110">
        <w:rPr>
          <w:lang w:val="en-GB"/>
        </w:rPr>
        <w:t>Rebuild your application.</w:t>
      </w:r>
    </w:p>
    <w:p w14:paraId="77DFFC8A" w14:textId="66E1A051" w:rsidR="00AD7110" w:rsidRPr="00AD7110" w:rsidRDefault="00AD7110" w:rsidP="00AD7110">
      <w:pPr>
        <w:pStyle w:val="cpStep"/>
        <w:numPr>
          <w:ilvl w:val="0"/>
          <w:numId w:val="37"/>
        </w:numPr>
        <w:tabs>
          <w:tab w:val="clear" w:pos="1134"/>
        </w:tabs>
        <w:rPr>
          <w:lang w:val="en-GB"/>
        </w:rPr>
      </w:pPr>
      <w:r w:rsidRPr="00AD7110">
        <w:rPr>
          <w:lang w:val="en-GB"/>
        </w:rPr>
        <w:t>Check if your application still runs.</w:t>
      </w:r>
      <w:r>
        <w:rPr>
          <w:lang w:val="en-GB"/>
        </w:rPr>
        <w:t xml:space="preserve"> You should see the mocked information of Product Categories.</w:t>
      </w:r>
    </w:p>
    <w:p w14:paraId="6952A1AB" w14:textId="77777777" w:rsidR="00CE094B" w:rsidRDefault="00CE094B" w:rsidP="00CE094B">
      <w:pPr>
        <w:pStyle w:val="Heading3"/>
        <w:rPr>
          <w:lang w:val="en-GB"/>
        </w:rPr>
      </w:pPr>
      <w:r>
        <w:rPr>
          <w:lang w:val="en-GB"/>
        </w:rPr>
        <w:t>End result</w:t>
      </w:r>
    </w:p>
    <w:p w14:paraId="170D03AC" w14:textId="0B8A6E47" w:rsidR="00CE094B" w:rsidRPr="00940CA9" w:rsidRDefault="00CE094B" w:rsidP="00940CA9">
      <w:pPr>
        <w:pStyle w:val="cpParagraph"/>
      </w:pPr>
      <w:r>
        <w:t xml:space="preserve">The end result can be found in </w:t>
      </w:r>
      <w:r w:rsidRPr="00C0541E">
        <w:t>0006</w:t>
      </w:r>
      <w:r>
        <w:t>1</w:t>
      </w:r>
      <w:r w:rsidRPr="00C0541E">
        <w:t>-</w:t>
      </w:r>
      <w:r>
        <w:t>b</w:t>
      </w:r>
      <w:r w:rsidRPr="00C0541E">
        <w:t xml:space="preserve"> </w:t>
      </w:r>
      <w:proofErr w:type="spellStart"/>
      <w:r w:rsidRPr="00C0541E">
        <w:t>ProductCategory</w:t>
      </w:r>
      <w:proofErr w:type="spellEnd"/>
      <w:r w:rsidRPr="00C0541E">
        <w:t xml:space="preserve"> WPF MVVM</w:t>
      </w:r>
      <w:r>
        <w:t>.zip</w:t>
      </w:r>
      <w:r w:rsidR="00F528FB">
        <w:t>, but not all step are followed to the letter. The example is just for checking, it is not to copy paste the solution.</w:t>
      </w:r>
    </w:p>
    <w:sectPr w:rsidR="00CE094B" w:rsidRPr="00940CA9">
      <w:headerReference w:type="even" r:id="rId28"/>
      <w:headerReference w:type="default" r:id="rId29"/>
      <w:footerReference w:type="even" r:id="rId30"/>
      <w:footerReference w:type="default" r:id="rId31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329A9" w14:textId="77777777" w:rsidR="00DA0151" w:rsidRDefault="00DA0151">
      <w:r>
        <w:separator/>
      </w:r>
    </w:p>
    <w:p w14:paraId="3CC1E880" w14:textId="77777777" w:rsidR="00DA0151" w:rsidRDefault="00DA0151"/>
  </w:endnote>
  <w:endnote w:type="continuationSeparator" w:id="0">
    <w:p w14:paraId="293AC4E3" w14:textId="77777777" w:rsidR="00DA0151" w:rsidRDefault="00DA0151">
      <w:r>
        <w:continuationSeparator/>
      </w:r>
    </w:p>
    <w:p w14:paraId="4E9FF5D5" w14:textId="77777777" w:rsidR="00DA0151" w:rsidRDefault="00DA01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4D2F331C-7DEF-45CE-AF7A-A88FDF0125D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742143053" r:id="rId2"/>
      </w:object>
    </w:r>
  </w:p>
  <w:p w14:paraId="48CB0CA5" w14:textId="77777777" w:rsidR="005A79A8" w:rsidRDefault="005A79A8"/>
  <w:p w14:paraId="30B1000B" w14:textId="7C6C112E" w:rsidR="005A79A8" w:rsidRPr="00500425" w:rsidRDefault="009D7889">
    <w:pPr>
      <w:pStyle w:val="cpFooter"/>
      <w:rPr>
        <w:lang w:val="en-GB"/>
      </w:rPr>
    </w:pPr>
    <w:r>
      <w:tab/>
    </w:r>
    <w:r w:rsidR="00500425" w:rsidRPr="00500425">
      <w:rPr>
        <w:lang w:val="en-GB"/>
      </w:rPr>
      <w:t>Do</w:t>
    </w:r>
    <w:r w:rsidR="00500425">
      <w:rPr>
        <w:lang w:val="en-GB"/>
      </w:rPr>
      <w:t xml:space="preserve">cumentation </w:t>
    </w:r>
    <w:r w:rsidR="006E06F3" w:rsidRPr="006E06F3">
      <w:rPr>
        <w:lang w:val="en-GB"/>
      </w:rPr>
      <w:t>Lab</w:t>
    </w:r>
    <w:r w:rsidR="002971A8">
      <w:rPr>
        <w:lang w:val="en-GB"/>
      </w:rPr>
      <w:t xml:space="preserve"> </w:t>
    </w:r>
    <w:r w:rsidR="003D6FC3">
      <w:rPr>
        <w:lang w:val="en-GB"/>
      </w:rPr>
      <w:t>Mocked Data Service</w:t>
    </w:r>
    <w:r w:rsidRPr="006E06F3">
      <w:rPr>
        <w:lang w:val="en-GB"/>
      </w:rPr>
      <w:t>.</w:t>
    </w:r>
    <w:r w:rsidRPr="00466617">
      <w:rPr>
        <w:lang w:val="en-GB"/>
      </w:rPr>
      <w:fldChar w:fldCharType="begin"/>
    </w:r>
    <w:r w:rsidRPr="006E06F3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6E06F3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6E06F3">
      <w:rPr>
        <w:lang w:val="en-GB"/>
      </w:rPr>
      <w:tab/>
      <w:t>Informati</w:t>
    </w:r>
    <w:r w:rsidR="00211963" w:rsidRPr="006E06F3">
      <w:rPr>
        <w:lang w:val="en-GB"/>
      </w:rPr>
      <w:t>on</w:t>
    </w:r>
    <w:r w:rsidR="002971A8">
      <w:rPr>
        <w:lang w:val="en-GB"/>
      </w:rPr>
      <w:t xml:space="preserve"> </w:t>
    </w:r>
    <w:r w:rsidR="006E06F3" w:rsidRPr="006E06F3">
      <w:rPr>
        <w:lang w:val="en-GB"/>
      </w:rPr>
      <w:t>Lab</w:t>
    </w:r>
    <w:r w:rsidR="00500425" w:rsidRPr="00500425">
      <w:rPr>
        <w:lang w:val="en-GB"/>
      </w:rPr>
      <w:t xml:space="preserve"> </w:t>
    </w:r>
    <w:r w:rsidR="00500425">
      <w:rPr>
        <w:lang w:val="en-GB"/>
      </w:rPr>
      <w:t xml:space="preserve">Creating </w:t>
    </w:r>
    <w:r w:rsidR="003D6FC3">
      <w:rPr>
        <w:lang w:val="en-GB"/>
      </w:rPr>
      <w:t>Mocked Data Service</w:t>
    </w:r>
    <w:r w:rsidRPr="006E06F3">
      <w:rPr>
        <w:lang w:val="en-GB"/>
      </w:rPr>
      <w:t>.</w:t>
    </w:r>
    <w:r w:rsidRPr="00466617">
      <w:rPr>
        <w:lang w:val="en-GB"/>
      </w:rPr>
      <w:fldChar w:fldCharType="begin"/>
    </w:r>
    <w:r w:rsidRPr="006E06F3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6E06F3">
      <w:rPr>
        <w:noProof/>
        <w:lang w:val="en-GB"/>
      </w:rPr>
      <w:t>00</w:t>
    </w:r>
    <w:r w:rsidRPr="00500425">
      <w:rPr>
        <w:noProof/>
        <w:lang w:val="en-GB"/>
      </w:rPr>
      <w:t>1</w:t>
    </w:r>
    <w:r w:rsidRPr="00466617">
      <w:rPr>
        <w:lang w:val="en-GB"/>
      </w:rPr>
      <w:fldChar w:fldCharType="end"/>
    </w:r>
  </w:p>
  <w:p w14:paraId="115B6144" w14:textId="77777777" w:rsidR="005A79A8" w:rsidRPr="00500425" w:rsidRDefault="005A79A8">
    <w:pPr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7C139" w14:textId="77777777" w:rsidR="00DA0151" w:rsidRDefault="00DA0151">
      <w:r>
        <w:separator/>
      </w:r>
    </w:p>
    <w:p w14:paraId="12FC782F" w14:textId="77777777" w:rsidR="00DA0151" w:rsidRDefault="00DA0151"/>
  </w:footnote>
  <w:footnote w:type="continuationSeparator" w:id="0">
    <w:p w14:paraId="3684B7AD" w14:textId="77777777" w:rsidR="00DA0151" w:rsidRDefault="00DA0151">
      <w:r>
        <w:continuationSeparator/>
      </w:r>
    </w:p>
    <w:p w14:paraId="1C874356" w14:textId="77777777" w:rsidR="00DA0151" w:rsidRDefault="00DA01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E932E" w14:textId="117A73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="002971A8">
      <w:rPr>
        <w:lang w:val="en-GB"/>
      </w:rPr>
      <w:t xml:space="preserve"> </w:t>
    </w:r>
    <w:r w:rsidRPr="00211963">
      <w:rPr>
        <w:lang w:val="en-GB"/>
      </w:rPr>
      <w:t>&amp;</w:t>
    </w:r>
    <w:r w:rsidR="002971A8">
      <w:rPr>
        <w:lang w:val="en-GB"/>
      </w:rPr>
      <w:t xml:space="preserve"> </w:t>
    </w:r>
    <w:r w:rsidRPr="00211963">
      <w:rPr>
        <w:lang w:val="en-GB"/>
      </w:rPr>
      <w:t>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DC7"/>
    <w:multiLevelType w:val="singleLevel"/>
    <w:tmpl w:val="CDBC423C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79E62E6"/>
    <w:multiLevelType w:val="hybridMultilevel"/>
    <w:tmpl w:val="B9BAB48C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D7680"/>
    <w:multiLevelType w:val="hybridMultilevel"/>
    <w:tmpl w:val="E97255F0"/>
    <w:lvl w:ilvl="0" w:tplc="534862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830DB"/>
    <w:multiLevelType w:val="hybridMultilevel"/>
    <w:tmpl w:val="F56EF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D5A8C"/>
    <w:multiLevelType w:val="hybridMultilevel"/>
    <w:tmpl w:val="D8E8E508"/>
    <w:lvl w:ilvl="0" w:tplc="4240E6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11" w15:restartNumberingAfterBreak="0">
    <w:nsid w:val="5BD71367"/>
    <w:multiLevelType w:val="hybridMultilevel"/>
    <w:tmpl w:val="4C84DD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60DA2"/>
    <w:multiLevelType w:val="hybridMultilevel"/>
    <w:tmpl w:val="151ADF1C"/>
    <w:lvl w:ilvl="0" w:tplc="D7A21E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E01B9"/>
    <w:multiLevelType w:val="hybridMultilevel"/>
    <w:tmpl w:val="77A09B5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22325"/>
    <w:multiLevelType w:val="hybridMultilevel"/>
    <w:tmpl w:val="AE50BE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372544">
    <w:abstractNumId w:val="0"/>
  </w:num>
  <w:num w:numId="2" w16cid:durableId="2047094524">
    <w:abstractNumId w:val="10"/>
  </w:num>
  <w:num w:numId="3" w16cid:durableId="1057242795">
    <w:abstractNumId w:val="2"/>
  </w:num>
  <w:num w:numId="4" w16cid:durableId="2004818089">
    <w:abstractNumId w:val="9"/>
  </w:num>
  <w:num w:numId="5" w16cid:durableId="761343331">
    <w:abstractNumId w:val="7"/>
  </w:num>
  <w:num w:numId="6" w16cid:durableId="921530499">
    <w:abstractNumId w:val="8"/>
  </w:num>
  <w:num w:numId="7" w16cid:durableId="454832484">
    <w:abstractNumId w:val="3"/>
  </w:num>
  <w:num w:numId="8" w16cid:durableId="1863933683">
    <w:abstractNumId w:val="13"/>
  </w:num>
  <w:num w:numId="9" w16cid:durableId="26680019">
    <w:abstractNumId w:val="0"/>
    <w:lvlOverride w:ilvl="0">
      <w:startOverride w:val="1"/>
    </w:lvlOverride>
  </w:num>
  <w:num w:numId="10" w16cid:durableId="787964984">
    <w:abstractNumId w:val="0"/>
    <w:lvlOverride w:ilvl="0">
      <w:startOverride w:val="1"/>
    </w:lvlOverride>
  </w:num>
  <w:num w:numId="11" w16cid:durableId="805901434">
    <w:abstractNumId w:val="0"/>
    <w:lvlOverride w:ilvl="0">
      <w:startOverride w:val="1"/>
    </w:lvlOverride>
  </w:num>
  <w:num w:numId="12" w16cid:durableId="1077940125">
    <w:abstractNumId w:val="4"/>
  </w:num>
  <w:num w:numId="13" w16cid:durableId="1050616522">
    <w:abstractNumId w:val="0"/>
    <w:lvlOverride w:ilvl="0">
      <w:startOverride w:val="1"/>
    </w:lvlOverride>
  </w:num>
  <w:num w:numId="14" w16cid:durableId="699204750">
    <w:abstractNumId w:val="5"/>
  </w:num>
  <w:num w:numId="15" w16cid:durableId="773674981">
    <w:abstractNumId w:val="1"/>
  </w:num>
  <w:num w:numId="16" w16cid:durableId="136531021">
    <w:abstractNumId w:val="11"/>
  </w:num>
  <w:num w:numId="17" w16cid:durableId="171339569">
    <w:abstractNumId w:val="14"/>
  </w:num>
  <w:num w:numId="18" w16cid:durableId="735318061">
    <w:abstractNumId w:val="0"/>
    <w:lvlOverride w:ilvl="0">
      <w:startOverride w:val="1"/>
    </w:lvlOverride>
  </w:num>
  <w:num w:numId="19" w16cid:durableId="1435591145">
    <w:abstractNumId w:val="12"/>
  </w:num>
  <w:num w:numId="20" w16cid:durableId="55394595">
    <w:abstractNumId w:val="0"/>
    <w:lvlOverride w:ilvl="0">
      <w:startOverride w:val="1"/>
    </w:lvlOverride>
  </w:num>
  <w:num w:numId="21" w16cid:durableId="1975942294">
    <w:abstractNumId w:val="0"/>
    <w:lvlOverride w:ilvl="0">
      <w:startOverride w:val="1"/>
    </w:lvlOverride>
  </w:num>
  <w:num w:numId="22" w16cid:durableId="1232883074">
    <w:abstractNumId w:val="0"/>
    <w:lvlOverride w:ilvl="0">
      <w:startOverride w:val="1"/>
    </w:lvlOverride>
  </w:num>
  <w:num w:numId="23" w16cid:durableId="1706517367">
    <w:abstractNumId w:val="0"/>
    <w:lvlOverride w:ilvl="0">
      <w:startOverride w:val="1"/>
    </w:lvlOverride>
  </w:num>
  <w:num w:numId="24" w16cid:durableId="116031220">
    <w:abstractNumId w:val="0"/>
    <w:lvlOverride w:ilvl="0">
      <w:startOverride w:val="1"/>
    </w:lvlOverride>
  </w:num>
  <w:num w:numId="25" w16cid:durableId="1449541854">
    <w:abstractNumId w:val="0"/>
    <w:lvlOverride w:ilvl="0">
      <w:startOverride w:val="1"/>
    </w:lvlOverride>
  </w:num>
  <w:num w:numId="26" w16cid:durableId="1991207906">
    <w:abstractNumId w:val="0"/>
    <w:lvlOverride w:ilvl="0">
      <w:startOverride w:val="1"/>
    </w:lvlOverride>
  </w:num>
  <w:num w:numId="27" w16cid:durableId="1946108857">
    <w:abstractNumId w:val="0"/>
    <w:lvlOverride w:ilvl="0">
      <w:startOverride w:val="1"/>
    </w:lvlOverride>
  </w:num>
  <w:num w:numId="28" w16cid:durableId="421755174">
    <w:abstractNumId w:val="0"/>
    <w:lvlOverride w:ilvl="0">
      <w:startOverride w:val="1"/>
    </w:lvlOverride>
  </w:num>
  <w:num w:numId="29" w16cid:durableId="1397167057">
    <w:abstractNumId w:val="0"/>
    <w:lvlOverride w:ilvl="0">
      <w:startOverride w:val="1"/>
    </w:lvlOverride>
  </w:num>
  <w:num w:numId="30" w16cid:durableId="564684208">
    <w:abstractNumId w:val="0"/>
    <w:lvlOverride w:ilvl="0">
      <w:startOverride w:val="1"/>
    </w:lvlOverride>
  </w:num>
  <w:num w:numId="31" w16cid:durableId="39592245">
    <w:abstractNumId w:val="0"/>
    <w:lvlOverride w:ilvl="0">
      <w:startOverride w:val="1"/>
    </w:lvlOverride>
  </w:num>
  <w:num w:numId="32" w16cid:durableId="1155949948">
    <w:abstractNumId w:val="0"/>
    <w:lvlOverride w:ilvl="0">
      <w:startOverride w:val="1"/>
    </w:lvlOverride>
  </w:num>
  <w:num w:numId="33" w16cid:durableId="1689259885">
    <w:abstractNumId w:val="0"/>
    <w:lvlOverride w:ilvl="0">
      <w:startOverride w:val="1"/>
    </w:lvlOverride>
  </w:num>
  <w:num w:numId="34" w16cid:durableId="1254824613">
    <w:abstractNumId w:val="0"/>
    <w:lvlOverride w:ilvl="0">
      <w:startOverride w:val="1"/>
    </w:lvlOverride>
  </w:num>
  <w:num w:numId="35" w16cid:durableId="241910365">
    <w:abstractNumId w:val="0"/>
    <w:lvlOverride w:ilvl="0">
      <w:startOverride w:val="1"/>
    </w:lvlOverride>
  </w:num>
  <w:num w:numId="36" w16cid:durableId="1762682820">
    <w:abstractNumId w:val="6"/>
  </w:num>
  <w:num w:numId="37" w16cid:durableId="963466851">
    <w:abstractNumId w:val="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saveSubsetFonts/>
  <w:bordersDoNotSurroundHeader/>
  <w:bordersDoNotSurroundFooter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099E"/>
    <w:rsid w:val="000018AC"/>
    <w:rsid w:val="00001F17"/>
    <w:rsid w:val="000045C7"/>
    <w:rsid w:val="00014599"/>
    <w:rsid w:val="00014679"/>
    <w:rsid w:val="00016E44"/>
    <w:rsid w:val="0002074C"/>
    <w:rsid w:val="00024BF4"/>
    <w:rsid w:val="00024DEE"/>
    <w:rsid w:val="00025031"/>
    <w:rsid w:val="00037A5D"/>
    <w:rsid w:val="0004391F"/>
    <w:rsid w:val="0004402B"/>
    <w:rsid w:val="00065F77"/>
    <w:rsid w:val="00070801"/>
    <w:rsid w:val="000741D5"/>
    <w:rsid w:val="0007434D"/>
    <w:rsid w:val="00093A6D"/>
    <w:rsid w:val="000A2840"/>
    <w:rsid w:val="000A4F17"/>
    <w:rsid w:val="000D7146"/>
    <w:rsid w:val="000D77E6"/>
    <w:rsid w:val="000E2779"/>
    <w:rsid w:val="000E463D"/>
    <w:rsid w:val="000F29B2"/>
    <w:rsid w:val="000F3EEF"/>
    <w:rsid w:val="000F6C6A"/>
    <w:rsid w:val="001006AA"/>
    <w:rsid w:val="00100E9E"/>
    <w:rsid w:val="00105412"/>
    <w:rsid w:val="001100E4"/>
    <w:rsid w:val="00124079"/>
    <w:rsid w:val="00132523"/>
    <w:rsid w:val="0015510E"/>
    <w:rsid w:val="00160D7F"/>
    <w:rsid w:val="00173281"/>
    <w:rsid w:val="00176E45"/>
    <w:rsid w:val="0018134D"/>
    <w:rsid w:val="001857B4"/>
    <w:rsid w:val="00187AF2"/>
    <w:rsid w:val="00190D38"/>
    <w:rsid w:val="00191985"/>
    <w:rsid w:val="00191E56"/>
    <w:rsid w:val="00192899"/>
    <w:rsid w:val="00193176"/>
    <w:rsid w:val="00194DC0"/>
    <w:rsid w:val="001A11CA"/>
    <w:rsid w:val="001A5632"/>
    <w:rsid w:val="001A7DC0"/>
    <w:rsid w:val="001B07E7"/>
    <w:rsid w:val="001B72EC"/>
    <w:rsid w:val="001C3174"/>
    <w:rsid w:val="001C4A01"/>
    <w:rsid w:val="001C6226"/>
    <w:rsid w:val="001C6BF7"/>
    <w:rsid w:val="001D6A2E"/>
    <w:rsid w:val="001E4324"/>
    <w:rsid w:val="001F0831"/>
    <w:rsid w:val="001F2CC1"/>
    <w:rsid w:val="001F3470"/>
    <w:rsid w:val="00211963"/>
    <w:rsid w:val="00212269"/>
    <w:rsid w:val="00212ED8"/>
    <w:rsid w:val="00227A3D"/>
    <w:rsid w:val="002407ED"/>
    <w:rsid w:val="00241C0D"/>
    <w:rsid w:val="002434D5"/>
    <w:rsid w:val="00245458"/>
    <w:rsid w:val="00252C59"/>
    <w:rsid w:val="0025525D"/>
    <w:rsid w:val="00257DC3"/>
    <w:rsid w:val="00257E08"/>
    <w:rsid w:val="00267625"/>
    <w:rsid w:val="0028269B"/>
    <w:rsid w:val="002971A8"/>
    <w:rsid w:val="00297D72"/>
    <w:rsid w:val="002A6A68"/>
    <w:rsid w:val="002A7364"/>
    <w:rsid w:val="002B106F"/>
    <w:rsid w:val="002B5618"/>
    <w:rsid w:val="002B63CA"/>
    <w:rsid w:val="002B7B47"/>
    <w:rsid w:val="002B7C3C"/>
    <w:rsid w:val="002C06E9"/>
    <w:rsid w:val="002E31C4"/>
    <w:rsid w:val="002E4B00"/>
    <w:rsid w:val="002E7D0E"/>
    <w:rsid w:val="002F191D"/>
    <w:rsid w:val="002F40C6"/>
    <w:rsid w:val="002F6E2B"/>
    <w:rsid w:val="003001A7"/>
    <w:rsid w:val="003114AD"/>
    <w:rsid w:val="003161C4"/>
    <w:rsid w:val="00316F92"/>
    <w:rsid w:val="00324677"/>
    <w:rsid w:val="00334AD8"/>
    <w:rsid w:val="00346EEB"/>
    <w:rsid w:val="00352F9D"/>
    <w:rsid w:val="00353501"/>
    <w:rsid w:val="003537B2"/>
    <w:rsid w:val="00353A4C"/>
    <w:rsid w:val="00360FF2"/>
    <w:rsid w:val="00365ED9"/>
    <w:rsid w:val="003672AB"/>
    <w:rsid w:val="003735B1"/>
    <w:rsid w:val="0037378D"/>
    <w:rsid w:val="00374744"/>
    <w:rsid w:val="00375364"/>
    <w:rsid w:val="003776B5"/>
    <w:rsid w:val="00385682"/>
    <w:rsid w:val="00391DB1"/>
    <w:rsid w:val="003954AD"/>
    <w:rsid w:val="003978C1"/>
    <w:rsid w:val="003A03E0"/>
    <w:rsid w:val="003B4E48"/>
    <w:rsid w:val="003B69E2"/>
    <w:rsid w:val="003C2923"/>
    <w:rsid w:val="003C5ED0"/>
    <w:rsid w:val="003D1F4C"/>
    <w:rsid w:val="003D2862"/>
    <w:rsid w:val="003D6FC3"/>
    <w:rsid w:val="003E39DB"/>
    <w:rsid w:val="003F5E0D"/>
    <w:rsid w:val="003F70B8"/>
    <w:rsid w:val="0040003D"/>
    <w:rsid w:val="00420DEC"/>
    <w:rsid w:val="00442E77"/>
    <w:rsid w:val="00444DB2"/>
    <w:rsid w:val="00466617"/>
    <w:rsid w:val="00467E5F"/>
    <w:rsid w:val="004714A8"/>
    <w:rsid w:val="00477E93"/>
    <w:rsid w:val="00490D8F"/>
    <w:rsid w:val="00492E9D"/>
    <w:rsid w:val="004930A1"/>
    <w:rsid w:val="004A460E"/>
    <w:rsid w:val="004B4291"/>
    <w:rsid w:val="004C4618"/>
    <w:rsid w:val="004C79A8"/>
    <w:rsid w:val="004D2601"/>
    <w:rsid w:val="004D2AC7"/>
    <w:rsid w:val="004D67F6"/>
    <w:rsid w:val="004D7C41"/>
    <w:rsid w:val="00500425"/>
    <w:rsid w:val="00503086"/>
    <w:rsid w:val="00512700"/>
    <w:rsid w:val="0051352B"/>
    <w:rsid w:val="005153DB"/>
    <w:rsid w:val="00521E0E"/>
    <w:rsid w:val="0053042D"/>
    <w:rsid w:val="00534155"/>
    <w:rsid w:val="005355EB"/>
    <w:rsid w:val="00536C2C"/>
    <w:rsid w:val="00543A28"/>
    <w:rsid w:val="0054554F"/>
    <w:rsid w:val="005543E5"/>
    <w:rsid w:val="00554647"/>
    <w:rsid w:val="0055772A"/>
    <w:rsid w:val="0056033A"/>
    <w:rsid w:val="0056516A"/>
    <w:rsid w:val="005703AB"/>
    <w:rsid w:val="00582FEA"/>
    <w:rsid w:val="005A050B"/>
    <w:rsid w:val="005A436F"/>
    <w:rsid w:val="005A5FC5"/>
    <w:rsid w:val="005A79A8"/>
    <w:rsid w:val="005C03B4"/>
    <w:rsid w:val="005C78EA"/>
    <w:rsid w:val="005D0FB1"/>
    <w:rsid w:val="005E07D4"/>
    <w:rsid w:val="005E3C6D"/>
    <w:rsid w:val="005F3FC2"/>
    <w:rsid w:val="005F4F42"/>
    <w:rsid w:val="005F6AC1"/>
    <w:rsid w:val="00600B78"/>
    <w:rsid w:val="00603916"/>
    <w:rsid w:val="006050E2"/>
    <w:rsid w:val="00613A2E"/>
    <w:rsid w:val="006235AC"/>
    <w:rsid w:val="00624730"/>
    <w:rsid w:val="00640477"/>
    <w:rsid w:val="006440BF"/>
    <w:rsid w:val="00644507"/>
    <w:rsid w:val="00647F3F"/>
    <w:rsid w:val="00650B1B"/>
    <w:rsid w:val="006536A7"/>
    <w:rsid w:val="006577C9"/>
    <w:rsid w:val="00663224"/>
    <w:rsid w:val="00663F8C"/>
    <w:rsid w:val="00670A76"/>
    <w:rsid w:val="0067171C"/>
    <w:rsid w:val="00672B16"/>
    <w:rsid w:val="0068267C"/>
    <w:rsid w:val="00682C5B"/>
    <w:rsid w:val="00691D69"/>
    <w:rsid w:val="0069328A"/>
    <w:rsid w:val="00696595"/>
    <w:rsid w:val="006A0DCD"/>
    <w:rsid w:val="006B091D"/>
    <w:rsid w:val="006B7507"/>
    <w:rsid w:val="006C1D47"/>
    <w:rsid w:val="006D2C5B"/>
    <w:rsid w:val="006D30A1"/>
    <w:rsid w:val="006E06F3"/>
    <w:rsid w:val="006E1446"/>
    <w:rsid w:val="006E3661"/>
    <w:rsid w:val="006E724E"/>
    <w:rsid w:val="006F0E94"/>
    <w:rsid w:val="006F38FD"/>
    <w:rsid w:val="006F3B86"/>
    <w:rsid w:val="006F53A7"/>
    <w:rsid w:val="00702F9B"/>
    <w:rsid w:val="007117BA"/>
    <w:rsid w:val="00726721"/>
    <w:rsid w:val="00730D9D"/>
    <w:rsid w:val="00735947"/>
    <w:rsid w:val="00736084"/>
    <w:rsid w:val="007411C4"/>
    <w:rsid w:val="00760499"/>
    <w:rsid w:val="00760F94"/>
    <w:rsid w:val="00763ABF"/>
    <w:rsid w:val="007657D5"/>
    <w:rsid w:val="00765B4A"/>
    <w:rsid w:val="00766055"/>
    <w:rsid w:val="00767861"/>
    <w:rsid w:val="00773677"/>
    <w:rsid w:val="00773AEE"/>
    <w:rsid w:val="00774DF4"/>
    <w:rsid w:val="00777401"/>
    <w:rsid w:val="007776E8"/>
    <w:rsid w:val="0078240F"/>
    <w:rsid w:val="0079657A"/>
    <w:rsid w:val="007A1126"/>
    <w:rsid w:val="007A1FAE"/>
    <w:rsid w:val="007A70EF"/>
    <w:rsid w:val="007B347D"/>
    <w:rsid w:val="007B6A28"/>
    <w:rsid w:val="007C2B89"/>
    <w:rsid w:val="007D583E"/>
    <w:rsid w:val="007E4A84"/>
    <w:rsid w:val="007E795A"/>
    <w:rsid w:val="007F492B"/>
    <w:rsid w:val="007F535E"/>
    <w:rsid w:val="008000D0"/>
    <w:rsid w:val="0080173A"/>
    <w:rsid w:val="00810199"/>
    <w:rsid w:val="00812BC6"/>
    <w:rsid w:val="008279B7"/>
    <w:rsid w:val="0084089C"/>
    <w:rsid w:val="00847B88"/>
    <w:rsid w:val="008642EA"/>
    <w:rsid w:val="00866819"/>
    <w:rsid w:val="00875194"/>
    <w:rsid w:val="00894BF7"/>
    <w:rsid w:val="00897302"/>
    <w:rsid w:val="008A0647"/>
    <w:rsid w:val="008A319D"/>
    <w:rsid w:val="008B1E61"/>
    <w:rsid w:val="008B4B6C"/>
    <w:rsid w:val="008C097C"/>
    <w:rsid w:val="008C3634"/>
    <w:rsid w:val="008D1671"/>
    <w:rsid w:val="008E272F"/>
    <w:rsid w:val="008E5CB9"/>
    <w:rsid w:val="008F15EF"/>
    <w:rsid w:val="008F23E7"/>
    <w:rsid w:val="008F3821"/>
    <w:rsid w:val="00906394"/>
    <w:rsid w:val="00917FD9"/>
    <w:rsid w:val="00940CA9"/>
    <w:rsid w:val="0095061B"/>
    <w:rsid w:val="009522DC"/>
    <w:rsid w:val="00952D33"/>
    <w:rsid w:val="00956713"/>
    <w:rsid w:val="00962383"/>
    <w:rsid w:val="00967488"/>
    <w:rsid w:val="00986C23"/>
    <w:rsid w:val="00986F80"/>
    <w:rsid w:val="00994073"/>
    <w:rsid w:val="009960C1"/>
    <w:rsid w:val="009D25A0"/>
    <w:rsid w:val="009D452F"/>
    <w:rsid w:val="009D7129"/>
    <w:rsid w:val="009D7889"/>
    <w:rsid w:val="009E036A"/>
    <w:rsid w:val="009E08D1"/>
    <w:rsid w:val="009F25C2"/>
    <w:rsid w:val="009F6F26"/>
    <w:rsid w:val="00A02F80"/>
    <w:rsid w:val="00A06891"/>
    <w:rsid w:val="00A10190"/>
    <w:rsid w:val="00A239FE"/>
    <w:rsid w:val="00A25C71"/>
    <w:rsid w:val="00A31350"/>
    <w:rsid w:val="00A3560B"/>
    <w:rsid w:val="00A55042"/>
    <w:rsid w:val="00A74854"/>
    <w:rsid w:val="00A75819"/>
    <w:rsid w:val="00A765F5"/>
    <w:rsid w:val="00A82F47"/>
    <w:rsid w:val="00A86995"/>
    <w:rsid w:val="00A876CA"/>
    <w:rsid w:val="00AA0986"/>
    <w:rsid w:val="00AA6BD8"/>
    <w:rsid w:val="00AB0AA2"/>
    <w:rsid w:val="00AB25BE"/>
    <w:rsid w:val="00AB4837"/>
    <w:rsid w:val="00AC3B0E"/>
    <w:rsid w:val="00AC7368"/>
    <w:rsid w:val="00AD22E5"/>
    <w:rsid w:val="00AD6145"/>
    <w:rsid w:val="00AD7110"/>
    <w:rsid w:val="00AD7241"/>
    <w:rsid w:val="00B01865"/>
    <w:rsid w:val="00B06B9D"/>
    <w:rsid w:val="00B06EC3"/>
    <w:rsid w:val="00B121F5"/>
    <w:rsid w:val="00B257F8"/>
    <w:rsid w:val="00B26DF7"/>
    <w:rsid w:val="00B34A75"/>
    <w:rsid w:val="00B512B5"/>
    <w:rsid w:val="00B553F3"/>
    <w:rsid w:val="00B56BAD"/>
    <w:rsid w:val="00B57582"/>
    <w:rsid w:val="00B6353E"/>
    <w:rsid w:val="00B8215F"/>
    <w:rsid w:val="00B86433"/>
    <w:rsid w:val="00B92CD6"/>
    <w:rsid w:val="00BA1145"/>
    <w:rsid w:val="00BB27AC"/>
    <w:rsid w:val="00BB2D5B"/>
    <w:rsid w:val="00BB59CA"/>
    <w:rsid w:val="00BC5878"/>
    <w:rsid w:val="00BD0C0C"/>
    <w:rsid w:val="00BD3372"/>
    <w:rsid w:val="00BD380F"/>
    <w:rsid w:val="00BD4191"/>
    <w:rsid w:val="00BD748A"/>
    <w:rsid w:val="00BE12C7"/>
    <w:rsid w:val="00BE2DB5"/>
    <w:rsid w:val="00BE754B"/>
    <w:rsid w:val="00BF1379"/>
    <w:rsid w:val="00BF2B92"/>
    <w:rsid w:val="00BF48AB"/>
    <w:rsid w:val="00C0541E"/>
    <w:rsid w:val="00C061B3"/>
    <w:rsid w:val="00C077F1"/>
    <w:rsid w:val="00C14145"/>
    <w:rsid w:val="00C25B79"/>
    <w:rsid w:val="00C376B8"/>
    <w:rsid w:val="00C43BD6"/>
    <w:rsid w:val="00C43DA3"/>
    <w:rsid w:val="00C46F29"/>
    <w:rsid w:val="00C51752"/>
    <w:rsid w:val="00C51FEB"/>
    <w:rsid w:val="00C71A78"/>
    <w:rsid w:val="00C8392D"/>
    <w:rsid w:val="00C90024"/>
    <w:rsid w:val="00C926BF"/>
    <w:rsid w:val="00C92981"/>
    <w:rsid w:val="00C93481"/>
    <w:rsid w:val="00CB0491"/>
    <w:rsid w:val="00CB15EA"/>
    <w:rsid w:val="00CB3893"/>
    <w:rsid w:val="00CD0D06"/>
    <w:rsid w:val="00CD47BD"/>
    <w:rsid w:val="00CD5C91"/>
    <w:rsid w:val="00CD66DD"/>
    <w:rsid w:val="00CD7886"/>
    <w:rsid w:val="00CE094B"/>
    <w:rsid w:val="00CE1E9A"/>
    <w:rsid w:val="00D13267"/>
    <w:rsid w:val="00D13C41"/>
    <w:rsid w:val="00D16718"/>
    <w:rsid w:val="00D21B6E"/>
    <w:rsid w:val="00D26104"/>
    <w:rsid w:val="00D2780A"/>
    <w:rsid w:val="00D33356"/>
    <w:rsid w:val="00D3515B"/>
    <w:rsid w:val="00D42F6B"/>
    <w:rsid w:val="00D449E8"/>
    <w:rsid w:val="00D45729"/>
    <w:rsid w:val="00D457CC"/>
    <w:rsid w:val="00D575AC"/>
    <w:rsid w:val="00D60EAB"/>
    <w:rsid w:val="00D66826"/>
    <w:rsid w:val="00D80A29"/>
    <w:rsid w:val="00D81B15"/>
    <w:rsid w:val="00D86F66"/>
    <w:rsid w:val="00D9289F"/>
    <w:rsid w:val="00D97136"/>
    <w:rsid w:val="00DA0151"/>
    <w:rsid w:val="00DA01D8"/>
    <w:rsid w:val="00DA3F48"/>
    <w:rsid w:val="00DA4AF3"/>
    <w:rsid w:val="00DA5BF9"/>
    <w:rsid w:val="00DA6BA9"/>
    <w:rsid w:val="00DA791E"/>
    <w:rsid w:val="00DB5146"/>
    <w:rsid w:val="00DB53CB"/>
    <w:rsid w:val="00DB5E05"/>
    <w:rsid w:val="00DB6503"/>
    <w:rsid w:val="00DC2A60"/>
    <w:rsid w:val="00DD1BEC"/>
    <w:rsid w:val="00DD668F"/>
    <w:rsid w:val="00DE7CF6"/>
    <w:rsid w:val="00DF0EF1"/>
    <w:rsid w:val="00DF201E"/>
    <w:rsid w:val="00DF6217"/>
    <w:rsid w:val="00DF68EE"/>
    <w:rsid w:val="00E4210E"/>
    <w:rsid w:val="00E45433"/>
    <w:rsid w:val="00E5125F"/>
    <w:rsid w:val="00E65447"/>
    <w:rsid w:val="00E710F7"/>
    <w:rsid w:val="00E74F1C"/>
    <w:rsid w:val="00E75DC7"/>
    <w:rsid w:val="00E76554"/>
    <w:rsid w:val="00E833B2"/>
    <w:rsid w:val="00E9179B"/>
    <w:rsid w:val="00E93301"/>
    <w:rsid w:val="00EB1D0B"/>
    <w:rsid w:val="00EB217E"/>
    <w:rsid w:val="00EB2EC8"/>
    <w:rsid w:val="00EB6F2D"/>
    <w:rsid w:val="00EB7339"/>
    <w:rsid w:val="00EC0739"/>
    <w:rsid w:val="00EC28DA"/>
    <w:rsid w:val="00ED3A66"/>
    <w:rsid w:val="00ED3F8D"/>
    <w:rsid w:val="00EF4410"/>
    <w:rsid w:val="00EF62B6"/>
    <w:rsid w:val="00EF6952"/>
    <w:rsid w:val="00EF73F5"/>
    <w:rsid w:val="00EF758D"/>
    <w:rsid w:val="00F15437"/>
    <w:rsid w:val="00F167C4"/>
    <w:rsid w:val="00F1734C"/>
    <w:rsid w:val="00F20D7A"/>
    <w:rsid w:val="00F24AFF"/>
    <w:rsid w:val="00F27200"/>
    <w:rsid w:val="00F33581"/>
    <w:rsid w:val="00F34403"/>
    <w:rsid w:val="00F347BF"/>
    <w:rsid w:val="00F368FD"/>
    <w:rsid w:val="00F40831"/>
    <w:rsid w:val="00F43864"/>
    <w:rsid w:val="00F528FB"/>
    <w:rsid w:val="00F55511"/>
    <w:rsid w:val="00F55C47"/>
    <w:rsid w:val="00F57C2E"/>
    <w:rsid w:val="00F65BA4"/>
    <w:rsid w:val="00F74CC7"/>
    <w:rsid w:val="00F77D2B"/>
    <w:rsid w:val="00F85EF0"/>
    <w:rsid w:val="00F909B3"/>
    <w:rsid w:val="00F92DDD"/>
    <w:rsid w:val="00FA7DC6"/>
    <w:rsid w:val="00FB1D8B"/>
    <w:rsid w:val="00FB3797"/>
    <w:rsid w:val="00FB671D"/>
    <w:rsid w:val="00FC02CD"/>
    <w:rsid w:val="00FC0B8A"/>
    <w:rsid w:val="00FD2747"/>
    <w:rsid w:val="00FD4402"/>
    <w:rsid w:val="00FD5E6B"/>
    <w:rsid w:val="00FF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A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rsid w:val="007E795A"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466617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link w:val="Heading3Char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6E06F3"/>
    <w:pPr>
      <w:spacing w:after="12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rsid w:val="00B06B9D"/>
    <w:pPr>
      <w:spacing w:before="60" w:after="180"/>
      <w:ind w:left="851" w:hanging="851"/>
    </w:pPr>
    <w:rPr>
      <w:sz w:val="18"/>
      <w:lang w:val="nl-NL"/>
    </w:rPr>
  </w:style>
  <w:style w:type="paragraph" w:customStyle="1" w:styleId="cpPath">
    <w:name w:val="cpPath"/>
    <w:basedOn w:val="cpParagraph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pPr>
      <w:numPr>
        <w:numId w:val="3"/>
      </w:numPr>
    </w:p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pPr>
      <w:numPr>
        <w:numId w:val="1"/>
      </w:numPr>
      <w:jc w:val="both"/>
    </w:pPr>
  </w:style>
  <w:style w:type="paragraph" w:customStyle="1" w:styleId="cpChoice">
    <w:name w:val="cpChoice"/>
    <w:basedOn w:val="cpStep"/>
    <w:pPr>
      <w:numPr>
        <w:numId w:val="2"/>
      </w:numPr>
      <w:jc w:val="left"/>
    </w:pPr>
  </w:style>
  <w:style w:type="paragraph" w:customStyle="1" w:styleId="cpNote">
    <w:name w:val="cpNote"/>
    <w:basedOn w:val="Normal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7117BA"/>
    <w:pPr>
      <w:numPr>
        <w:numId w:val="6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pPr>
      <w:numPr>
        <w:numId w:val="4"/>
      </w:numPr>
      <w:tabs>
        <w:tab w:val="left" w:leader="dot" w:pos="2835"/>
      </w:tabs>
      <w:ind w:left="2835" w:hanging="2410"/>
    </w:pPr>
    <w:rPr>
      <w:lang w:val="en-GB"/>
    </w:rPr>
  </w:style>
  <w:style w:type="paragraph" w:customStyle="1" w:styleId="cpCode">
    <w:name w:val="cpCode"/>
    <w:basedOn w:val="Normal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7117BA"/>
    <w:pPr>
      <w:numPr>
        <w:numId w:val="7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pPr>
      <w:numPr>
        <w:numId w:val="5"/>
      </w:numPr>
    </w:pPr>
  </w:style>
  <w:style w:type="character" w:styleId="Emphasis">
    <w:name w:val="Emphasis"/>
    <w:basedOn w:val="DefaultParagraphFont"/>
    <w:uiPriority w:val="20"/>
    <w:qFormat/>
    <w:rsid w:val="003F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1D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D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6617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81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75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06AA"/>
    <w:pPr>
      <w:ind w:left="720"/>
      <w:contextualSpacing/>
    </w:pPr>
  </w:style>
  <w:style w:type="table" w:styleId="TableGrid">
    <w:name w:val="Table Grid"/>
    <w:basedOn w:val="TableNormal"/>
    <w:uiPriority w:val="39"/>
    <w:rsid w:val="00CD5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D5C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24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2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1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CE094B"/>
    <w:rPr>
      <w:rFonts w:ascii="DawnCastle" w:hAnsi="DawnCastle"/>
      <w:sz w:val="32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image" Target="media/image7.tmp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6.tmp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10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tmp"/><Relationship Id="rId23" Type="http://schemas.openxmlformats.org/officeDocument/2006/relationships/oleObject" Target="embeddings/oleObject9.bin"/><Relationship Id="rId28" Type="http://schemas.openxmlformats.org/officeDocument/2006/relationships/header" Target="header1.xml"/><Relationship Id="rId36" Type="http://schemas.openxmlformats.org/officeDocument/2006/relationships/customXml" Target="../customXml/item4.xml"/><Relationship Id="rId10" Type="http://schemas.openxmlformats.org/officeDocument/2006/relationships/image" Target="media/image2.png"/><Relationship Id="rId19" Type="http://schemas.openxmlformats.org/officeDocument/2006/relationships/image" Target="media/image5.tmp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tmp"/><Relationship Id="rId14" Type="http://schemas.openxmlformats.org/officeDocument/2006/relationships/image" Target="media/image3.tmp"/><Relationship Id="rId22" Type="http://schemas.openxmlformats.org/officeDocument/2006/relationships/oleObject" Target="embeddings/oleObject8.bin"/><Relationship Id="rId27" Type="http://schemas.openxmlformats.org/officeDocument/2006/relationships/image" Target="media/image8.tmp"/><Relationship Id="rId30" Type="http://schemas.openxmlformats.org/officeDocument/2006/relationships/footer" Target="footer1.xml"/><Relationship Id="rId35" Type="http://schemas.openxmlformats.org/officeDocument/2006/relationships/customXml" Target="../customXml/item3.xml"/><Relationship Id="rId8" Type="http://schemas.openxmlformats.org/officeDocument/2006/relationships/hyperlink" Target="https://github.com/DontDestroy/C-Sharp.NET-2019" TargetMode="Externa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2.bin"/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lates\cpManu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Een nieuw document maken." ma:contentTypeScope="" ma:versionID="b3e635598c47b32746c44aa95750dc3a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2b136889e213c0f7cfbba523a26e75f3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Props1.xml><?xml version="1.0" encoding="utf-8"?>
<ds:datastoreItem xmlns:ds="http://schemas.openxmlformats.org/officeDocument/2006/customXml" ds:itemID="{D76A8737-383A-4F60-A7EE-9A22E188C5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AA7A0B-46A3-41C9-95D4-D940D5348CDF}"/>
</file>

<file path=customXml/itemProps3.xml><?xml version="1.0" encoding="utf-8"?>
<ds:datastoreItem xmlns:ds="http://schemas.openxmlformats.org/officeDocument/2006/customXml" ds:itemID="{D0538A1F-E222-47B7-A957-B2D372F500B8}"/>
</file>

<file path=customXml/itemProps4.xml><?xml version="1.0" encoding="utf-8"?>
<ds:datastoreItem xmlns:ds="http://schemas.openxmlformats.org/officeDocument/2006/customXml" ds:itemID="{6C611D6A-8C60-4F87-8ED4-EC176E3433BD}"/>
</file>

<file path=docProps/app.xml><?xml version="1.0" encoding="utf-8"?>
<Properties xmlns="http://schemas.openxmlformats.org/officeDocument/2006/extended-properties" xmlns:vt="http://schemas.openxmlformats.org/officeDocument/2006/docPropsVTypes">
  <Template>cpManual.dotm</Template>
  <TotalTime>1303</TotalTime>
  <Pages>1</Pages>
  <Words>1525</Words>
  <Characters>8388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Copy Paste Manual SoftwareName</vt:lpstr>
      <vt:lpstr>Copy Paste Manual SoftwareName</vt:lpstr>
    </vt:vector>
  </TitlesOfParts>
  <Company>Copy Paste</Company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213</cp:revision>
  <cp:lastPrinted>2023-04-04T17:50:00Z</cp:lastPrinted>
  <dcterms:created xsi:type="dcterms:W3CDTF">2021-09-08T08:59:00Z</dcterms:created>
  <dcterms:modified xsi:type="dcterms:W3CDTF">2023-04-04T17:51:00Z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</Properties>
</file>