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7EC3" w14:textId="23B7EAA6" w:rsidR="00F27200" w:rsidRPr="00CE1E9A" w:rsidRDefault="00466617" w:rsidP="00466617">
      <w:pPr>
        <w:pStyle w:val="Heading1"/>
        <w:rPr>
          <w:lang w:val="en-GB"/>
        </w:rPr>
      </w:pPr>
      <w:r w:rsidRPr="00CE1E9A">
        <w:rPr>
          <w:lang w:val="en-GB"/>
        </w:rPr>
        <w:t xml:space="preserve">Exercises about </w:t>
      </w:r>
      <w:r w:rsidR="008E272F">
        <w:rPr>
          <w:lang w:val="en-GB"/>
        </w:rPr>
        <w:t>classes</w:t>
      </w:r>
      <w:r w:rsidR="00D30E16">
        <w:rPr>
          <w:lang w:val="en-GB"/>
        </w:rPr>
        <w:t xml:space="preserve"> and inheritance</w:t>
      </w:r>
    </w:p>
    <w:p w14:paraId="1C97E5AB" w14:textId="473E8B57" w:rsidR="00466617" w:rsidRPr="00CE1E9A" w:rsidRDefault="00466617" w:rsidP="005D54FE">
      <w:pPr>
        <w:pStyle w:val="cpParagraph"/>
      </w:pPr>
      <w:r w:rsidRPr="00CE1E9A">
        <w:t>Solve them in Visual Studio</w:t>
      </w:r>
      <w:r w:rsidR="00346EEB">
        <w:t>.</w:t>
      </w:r>
    </w:p>
    <w:p w14:paraId="3F9C66CD" w14:textId="62186DC4" w:rsidR="00466617" w:rsidRPr="00CE1E9A" w:rsidRDefault="00466617" w:rsidP="00466617">
      <w:pPr>
        <w:pStyle w:val="Heading2"/>
      </w:pPr>
      <w:r w:rsidRPr="00CE1E9A">
        <w:t xml:space="preserve">Exercise </w:t>
      </w:r>
      <w:r w:rsidR="008E272F">
        <w:t>1</w:t>
      </w:r>
      <w:r w:rsidR="00D30E16">
        <w:t>3</w:t>
      </w:r>
      <w:r w:rsidRPr="00CE1E9A">
        <w:t>.</w:t>
      </w:r>
      <w:r w:rsidR="00360517" w:rsidRPr="00360517">
        <w:rPr>
          <w:lang w:val="nl-BE"/>
        </w:rPr>
        <w:fldChar w:fldCharType="begin"/>
      </w:r>
      <w:r w:rsidR="00360517" w:rsidRPr="00360517">
        <w:rPr>
          <w:lang w:val="nl-BE"/>
        </w:rPr>
        <w:instrText xml:space="preserve"> SEQ Excercise\# "00" \* MERGEFORMAT  \* MERGEFORMAT </w:instrText>
      </w:r>
      <w:r w:rsidR="00360517" w:rsidRPr="00360517">
        <w:rPr>
          <w:lang w:val="nl-BE"/>
        </w:rPr>
        <w:fldChar w:fldCharType="separate"/>
      </w:r>
      <w:r w:rsidR="00360517">
        <w:rPr>
          <w:noProof/>
          <w:lang w:val="nl-BE"/>
        </w:rPr>
        <w:t>01</w:t>
      </w:r>
      <w:r w:rsidR="00360517" w:rsidRPr="00360517">
        <w:fldChar w:fldCharType="end"/>
      </w:r>
      <w:r w:rsidR="00EC3834">
        <w:t>: People management</w:t>
      </w:r>
    </w:p>
    <w:p w14:paraId="150A5CA8" w14:textId="158EFF3B" w:rsidR="008E272F" w:rsidRDefault="008E272F" w:rsidP="00466617">
      <w:pPr>
        <w:pStyle w:val="cpBullet"/>
        <w:rPr>
          <w:lang w:val="en-GB"/>
        </w:rPr>
      </w:pPr>
      <w:r>
        <w:rPr>
          <w:lang w:val="en-GB"/>
        </w:rPr>
        <w:t>The namespace of your project is “</w:t>
      </w:r>
      <w:r w:rsidR="00D30E16">
        <w:rPr>
          <w:lang w:val="en-GB"/>
        </w:rPr>
        <w:t>Persons</w:t>
      </w:r>
      <w:r>
        <w:rPr>
          <w:lang w:val="en-GB"/>
        </w:rPr>
        <w:t>”.</w:t>
      </w:r>
    </w:p>
    <w:p w14:paraId="75556D70" w14:textId="2165F98B" w:rsidR="00D30E16" w:rsidRDefault="00D30E16" w:rsidP="00466617">
      <w:pPr>
        <w:pStyle w:val="cpBullet"/>
        <w:rPr>
          <w:lang w:val="en-GB"/>
        </w:rPr>
      </w:pPr>
      <w:r>
        <w:rPr>
          <w:lang w:val="en-GB"/>
        </w:rPr>
        <w:t>You make a class “Person”</w:t>
      </w:r>
      <w:r w:rsidR="00BD25D6">
        <w:rPr>
          <w:lang w:val="en-GB"/>
        </w:rPr>
        <w:t>.</w:t>
      </w:r>
    </w:p>
    <w:p w14:paraId="692609EA" w14:textId="60230F8D" w:rsidR="00BD25D6" w:rsidRDefault="00BD25D6" w:rsidP="00BD25D6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6 variables.</w:t>
      </w:r>
    </w:p>
    <w:p w14:paraId="1057E477" w14:textId="3C188E0E" w:rsidR="00BD25D6" w:rsidRDefault="00BD25D6" w:rsidP="00BD25D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name (string).</w:t>
      </w:r>
    </w:p>
    <w:p w14:paraId="28B7CDF9" w14:textId="150E9644" w:rsidR="00BD25D6" w:rsidRDefault="00BD25D6" w:rsidP="00BD25D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birthDate (DateTime).</w:t>
      </w:r>
    </w:p>
    <w:p w14:paraId="6A64B055" w14:textId="6BA766BF" w:rsidR="00BD25D6" w:rsidRDefault="00BD25D6" w:rsidP="00BD25D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street (string).</w:t>
      </w:r>
    </w:p>
    <w:p w14:paraId="2BE4E913" w14:textId="101DA87F" w:rsidR="00BD25D6" w:rsidRDefault="00BD25D6" w:rsidP="00BD25D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houseNumber (string).</w:t>
      </w:r>
    </w:p>
    <w:p w14:paraId="50D86DC1" w14:textId="5CD5D465" w:rsidR="00BD25D6" w:rsidRDefault="00BD25D6" w:rsidP="00BD25D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zipcode (string).</w:t>
      </w:r>
    </w:p>
    <w:p w14:paraId="0D6A2861" w14:textId="124212BE" w:rsidR="00BD25D6" w:rsidRDefault="00BD25D6" w:rsidP="00BD25D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city (string).</w:t>
      </w:r>
    </w:p>
    <w:p w14:paraId="15B81900" w14:textId="0BD5B3A8" w:rsidR="00D30E16" w:rsidRDefault="00BD25D6" w:rsidP="00D30E16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7</w:t>
      </w:r>
      <w:r w:rsidR="00D30E16">
        <w:rPr>
          <w:lang w:val="en-GB"/>
        </w:rPr>
        <w:t xml:space="preserve"> properties</w:t>
      </w:r>
      <w:r>
        <w:rPr>
          <w:lang w:val="en-GB"/>
        </w:rPr>
        <w:t>.</w:t>
      </w:r>
    </w:p>
    <w:p w14:paraId="573D5716" w14:textId="2059E317" w:rsidR="00D30E16" w:rsidRDefault="00D30E16" w:rsidP="00D30E1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Name (string)</w:t>
      </w:r>
      <w:r w:rsidR="00BD25D6">
        <w:rPr>
          <w:lang w:val="en-GB"/>
        </w:rPr>
        <w:t>.</w:t>
      </w:r>
    </w:p>
    <w:p w14:paraId="1BC1BB2C" w14:textId="22CE543E" w:rsidR="00D30E16" w:rsidRDefault="00D30E16" w:rsidP="00D30E1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BirthDate (</w:t>
      </w:r>
      <w:r w:rsidR="002078A2">
        <w:rPr>
          <w:lang w:val="en-GB"/>
        </w:rPr>
        <w:t>DateTime</w:t>
      </w:r>
      <w:r>
        <w:rPr>
          <w:lang w:val="en-GB"/>
        </w:rPr>
        <w:t>)</w:t>
      </w:r>
      <w:r w:rsidR="00BD25D6">
        <w:rPr>
          <w:lang w:val="en-GB"/>
        </w:rPr>
        <w:t>.</w:t>
      </w:r>
    </w:p>
    <w:p w14:paraId="0805670A" w14:textId="7619E464" w:rsidR="00BD25D6" w:rsidRDefault="00BD25D6" w:rsidP="00D30E1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Street (string).</w:t>
      </w:r>
    </w:p>
    <w:p w14:paraId="53D3EBF3" w14:textId="5A5BD52D" w:rsidR="00BD25D6" w:rsidRDefault="00BD25D6" w:rsidP="00D30E1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HouseNumber (string).</w:t>
      </w:r>
    </w:p>
    <w:p w14:paraId="4D8D3DFA" w14:textId="100DFB23" w:rsidR="00BD25D6" w:rsidRDefault="00BD25D6" w:rsidP="00D30E1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ZipCode (string).</w:t>
      </w:r>
    </w:p>
    <w:p w14:paraId="190A76A7" w14:textId="036834C0" w:rsidR="00BD25D6" w:rsidRDefault="00BD25D6" w:rsidP="00D30E1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City (string).</w:t>
      </w:r>
    </w:p>
    <w:p w14:paraId="0C536C3E" w14:textId="03019406" w:rsidR="00D30E16" w:rsidRDefault="00D30E16" w:rsidP="00D30E1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Address</w:t>
      </w:r>
      <w:r w:rsidR="00BD25D6">
        <w:rPr>
          <w:lang w:val="en-GB"/>
        </w:rPr>
        <w:t xml:space="preserve"> (string)</w:t>
      </w:r>
      <w:r w:rsidR="00FA214D">
        <w:rPr>
          <w:lang w:val="en-GB"/>
        </w:rPr>
        <w:t xml:space="preserve"> (Dynamic property).</w:t>
      </w:r>
    </w:p>
    <w:p w14:paraId="15914BB8" w14:textId="0970BED0" w:rsidR="00BD25D6" w:rsidRDefault="00BD25D6" w:rsidP="00BD25D6">
      <w:pPr>
        <w:pStyle w:val="cpBullet"/>
        <w:numPr>
          <w:ilvl w:val="3"/>
          <w:numId w:val="28"/>
        </w:numPr>
        <w:rPr>
          <w:lang w:val="en-GB"/>
        </w:rPr>
      </w:pPr>
      <w:r>
        <w:rPr>
          <w:lang w:val="en-GB"/>
        </w:rPr>
        <w:t>This consists of more than one variable.</w:t>
      </w:r>
    </w:p>
    <w:p w14:paraId="3C547725" w14:textId="4554EE7B" w:rsidR="00BD25D6" w:rsidRDefault="00BD25D6" w:rsidP="00BD25D6">
      <w:pPr>
        <w:pStyle w:val="cpBullet"/>
        <w:numPr>
          <w:ilvl w:val="3"/>
          <w:numId w:val="28"/>
        </w:numPr>
        <w:rPr>
          <w:lang w:val="en-GB"/>
        </w:rPr>
      </w:pPr>
      <w:r>
        <w:rPr>
          <w:lang w:val="en-GB"/>
        </w:rPr>
        <w:t>street + space + houseNumber + jump to new line + zipcode + space + city.</w:t>
      </w:r>
    </w:p>
    <w:p w14:paraId="6F72627A" w14:textId="5498F103" w:rsidR="00BD25D6" w:rsidRDefault="00BD25D6" w:rsidP="00BD25D6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 xml:space="preserve">You have to determine by yourself what needs </w:t>
      </w:r>
      <w:r w:rsidR="002078A2">
        <w:rPr>
          <w:lang w:val="en-GB"/>
        </w:rPr>
        <w:t xml:space="preserve">a </w:t>
      </w:r>
      <w:r>
        <w:rPr>
          <w:lang w:val="en-GB"/>
        </w:rPr>
        <w:t xml:space="preserve">get and </w:t>
      </w:r>
      <w:r w:rsidR="002078A2">
        <w:rPr>
          <w:lang w:val="en-GB"/>
        </w:rPr>
        <w:t xml:space="preserve">/ or a </w:t>
      </w:r>
      <w:r>
        <w:rPr>
          <w:lang w:val="en-GB"/>
        </w:rPr>
        <w:t>set.</w:t>
      </w:r>
    </w:p>
    <w:p w14:paraId="6F570771" w14:textId="6E9867EB" w:rsidR="00BD25D6" w:rsidRDefault="00BD25D6" w:rsidP="00BD25D6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One constructor with 6 parameters</w:t>
      </w:r>
      <w:r w:rsidR="00FA214D">
        <w:rPr>
          <w:lang w:val="en-GB"/>
        </w:rPr>
        <w:t>.</w:t>
      </w:r>
    </w:p>
    <w:p w14:paraId="413E422B" w14:textId="62856148" w:rsidR="00BD25D6" w:rsidRDefault="002078A2" w:rsidP="00BD25D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n</w:t>
      </w:r>
      <w:r w:rsidR="00BD25D6">
        <w:rPr>
          <w:lang w:val="en-GB"/>
        </w:rPr>
        <w:t>ame (string).</w:t>
      </w:r>
    </w:p>
    <w:p w14:paraId="0C7D4577" w14:textId="31F2044A" w:rsidR="00BD25D6" w:rsidRDefault="002078A2" w:rsidP="00BD25D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b</w:t>
      </w:r>
      <w:r w:rsidR="00BD25D6">
        <w:rPr>
          <w:lang w:val="en-GB"/>
        </w:rPr>
        <w:t>irthDate (DateTime).</w:t>
      </w:r>
    </w:p>
    <w:p w14:paraId="3CDE918A" w14:textId="77777777" w:rsidR="00BD25D6" w:rsidRDefault="00BD25D6" w:rsidP="00BD25D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street (string).</w:t>
      </w:r>
    </w:p>
    <w:p w14:paraId="41823486" w14:textId="77777777" w:rsidR="00BD25D6" w:rsidRDefault="00BD25D6" w:rsidP="00BD25D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lastRenderedPageBreak/>
        <w:t>houseNumber (string).</w:t>
      </w:r>
    </w:p>
    <w:p w14:paraId="3B25C6E8" w14:textId="77777777" w:rsidR="00BD25D6" w:rsidRDefault="00BD25D6" w:rsidP="00BD25D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zipcode (string).</w:t>
      </w:r>
    </w:p>
    <w:p w14:paraId="334C7E09" w14:textId="3B8C770C" w:rsidR="00BD25D6" w:rsidRDefault="00BD25D6" w:rsidP="00BD25D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city (string).</w:t>
      </w:r>
    </w:p>
    <w:p w14:paraId="0E1E4544" w14:textId="41DDC7C7" w:rsidR="00BD25D6" w:rsidRPr="00BD25D6" w:rsidRDefault="00BD25D6" w:rsidP="00BD25D6">
      <w:pPr>
        <w:pStyle w:val="cpBullet"/>
        <w:numPr>
          <w:ilvl w:val="1"/>
          <w:numId w:val="28"/>
        </w:numPr>
        <w:rPr>
          <w:lang w:val="en-GB"/>
        </w:rPr>
      </w:pPr>
      <w:r w:rsidRPr="00BD25D6">
        <w:rPr>
          <w:lang w:val="en-GB"/>
        </w:rPr>
        <w:t>Method ShowInformation.</w:t>
      </w:r>
    </w:p>
    <w:p w14:paraId="5AA134C2" w14:textId="5C48C0A6" w:rsidR="00BD25D6" w:rsidRDefault="00BD25D6" w:rsidP="00BD25D6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This shows all the information of a person.</w:t>
      </w:r>
    </w:p>
    <w:p w14:paraId="795BD456" w14:textId="7C0F11BF" w:rsidR="00BD25D6" w:rsidRDefault="00BD25D6" w:rsidP="00BD25D6">
      <w:pPr>
        <w:pStyle w:val="cpBullet"/>
        <w:rPr>
          <w:lang w:val="en-GB"/>
        </w:rPr>
      </w:pPr>
      <w:r>
        <w:rPr>
          <w:lang w:val="en-GB"/>
        </w:rPr>
        <w:t>You make a class “Employee”.</w:t>
      </w:r>
    </w:p>
    <w:p w14:paraId="206E52D4" w14:textId="44B2F4A2" w:rsidR="00BD25D6" w:rsidRDefault="00BD25D6" w:rsidP="00BD25D6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This class inherits from Person</w:t>
      </w:r>
      <w:r w:rsidR="00414D0E">
        <w:rPr>
          <w:lang w:val="en-GB"/>
        </w:rPr>
        <w:t>.</w:t>
      </w:r>
    </w:p>
    <w:p w14:paraId="3CE4911D" w14:textId="205FB602" w:rsidR="00BD25D6" w:rsidRDefault="00414D0E" w:rsidP="00BD25D6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You add 2 variables.</w:t>
      </w:r>
    </w:p>
    <w:p w14:paraId="563EDB97" w14:textId="12D62553" w:rsidR="00414D0E" w:rsidRDefault="00414D0E" w:rsidP="00414D0E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company (string).</w:t>
      </w:r>
    </w:p>
    <w:p w14:paraId="2C21F550" w14:textId="3C629647" w:rsidR="00414D0E" w:rsidRDefault="00414D0E" w:rsidP="00414D0E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wage (double).</w:t>
      </w:r>
    </w:p>
    <w:p w14:paraId="7BE8B148" w14:textId="2D2BF351" w:rsidR="00414D0E" w:rsidRDefault="00414D0E" w:rsidP="00414D0E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You add 2 properties.</w:t>
      </w:r>
    </w:p>
    <w:p w14:paraId="3FDBF2C6" w14:textId="5CB71D4F" w:rsidR="00414D0E" w:rsidRDefault="00414D0E" w:rsidP="00414D0E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Company</w:t>
      </w:r>
      <w:r w:rsidR="002078A2">
        <w:rPr>
          <w:lang w:val="en-GB"/>
        </w:rPr>
        <w:t xml:space="preserve"> (string)</w:t>
      </w:r>
      <w:r>
        <w:rPr>
          <w:lang w:val="en-GB"/>
        </w:rPr>
        <w:t>.</w:t>
      </w:r>
    </w:p>
    <w:p w14:paraId="3E0741DE" w14:textId="109D2FBC" w:rsidR="00414D0E" w:rsidRDefault="00414D0E" w:rsidP="00414D0E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Wage</w:t>
      </w:r>
      <w:r w:rsidR="002078A2">
        <w:rPr>
          <w:lang w:val="en-GB"/>
        </w:rPr>
        <w:t xml:space="preserve"> (double)</w:t>
      </w:r>
      <w:r>
        <w:rPr>
          <w:lang w:val="en-GB"/>
        </w:rPr>
        <w:t>.</w:t>
      </w:r>
    </w:p>
    <w:p w14:paraId="7B187C4C" w14:textId="250EEF42" w:rsidR="00414D0E" w:rsidRDefault="00414D0E" w:rsidP="00414D0E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You make a constructor with 8 parameters.</w:t>
      </w:r>
    </w:p>
    <w:p w14:paraId="4F70912B" w14:textId="7FB63E70" w:rsidR="00414D0E" w:rsidRDefault="00414D0E" w:rsidP="00414D0E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This constructor inherits from the constructor of Person.</w:t>
      </w:r>
    </w:p>
    <w:p w14:paraId="41ED4BFD" w14:textId="77777777" w:rsidR="00414D0E" w:rsidRPr="00BD25D6" w:rsidRDefault="00414D0E" w:rsidP="00414D0E">
      <w:pPr>
        <w:pStyle w:val="cpBullet"/>
        <w:numPr>
          <w:ilvl w:val="1"/>
          <w:numId w:val="28"/>
        </w:numPr>
        <w:rPr>
          <w:lang w:val="en-GB"/>
        </w:rPr>
      </w:pPr>
      <w:r w:rsidRPr="00BD25D6">
        <w:rPr>
          <w:lang w:val="en-GB"/>
        </w:rPr>
        <w:t>Method ShowInformation.</w:t>
      </w:r>
    </w:p>
    <w:p w14:paraId="4788F796" w14:textId="2A67B89C" w:rsidR="00414D0E" w:rsidRDefault="00414D0E" w:rsidP="00414D0E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This shows all the information of an employee.</w:t>
      </w:r>
    </w:p>
    <w:p w14:paraId="68220EFD" w14:textId="2B430210" w:rsidR="00414D0E" w:rsidRDefault="00414D0E" w:rsidP="00414D0E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Don’t repeat code.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414D0E" w14:paraId="41453E24" w14:textId="77777777" w:rsidTr="00414D0E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5DE1B64F" w14:textId="77777777" w:rsidR="00414D0E" w:rsidRDefault="00414D0E">
            <w:pPr>
              <w:pStyle w:val="cpSmallTip"/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371BD19D" w14:textId="77777777" w:rsidR="00414D0E" w:rsidRDefault="00414D0E">
            <w:pPr>
              <w:pStyle w:val="cpSmallTip"/>
            </w:pPr>
          </w:p>
        </w:tc>
      </w:tr>
      <w:tr w:rsidR="00414D0E" w:rsidRPr="004E2237" w14:paraId="3C64F665" w14:textId="77777777" w:rsidTr="00414D0E">
        <w:tc>
          <w:tcPr>
            <w:tcW w:w="1843" w:type="dxa"/>
            <w:tcBorders>
              <w:bottom w:val="nil"/>
            </w:tcBorders>
          </w:tcPr>
          <w:p w14:paraId="186DB735" w14:textId="77777777" w:rsidR="00414D0E" w:rsidRDefault="00414D0E">
            <w:pPr>
              <w:pStyle w:val="cpTip"/>
            </w:pPr>
            <w:r>
              <w:object w:dxaOrig="1995" w:dyaOrig="1530" w14:anchorId="0015C2E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3pt;height:58.75pt" o:ole="" fillcolor="window">
                  <v:imagedata r:id="rId10" o:title=""/>
                </v:shape>
                <o:OLEObject Type="Embed" ProgID="PBrush" ShapeID="_x0000_i1025" DrawAspect="Content" ObjectID="_1823952467" r:id="rId11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67D872DA" w14:textId="77777777" w:rsidR="00C665AD" w:rsidRDefault="00C665AD" w:rsidP="00C665AD">
            <w:pPr>
              <w:pStyle w:val="cpTip"/>
              <w:rPr>
                <w:lang w:val="en-GB"/>
              </w:rPr>
            </w:pPr>
            <w:r w:rsidRPr="00414D0E">
              <w:rPr>
                <w:lang w:val="en-GB"/>
              </w:rPr>
              <w:t>You will later add a</w:t>
            </w:r>
            <w:r>
              <w:rPr>
                <w:lang w:val="en-GB"/>
              </w:rPr>
              <w:t xml:space="preserve"> property to the class Person.</w:t>
            </w:r>
          </w:p>
          <w:p w14:paraId="441A34B6" w14:textId="1F0C2B00" w:rsidR="00C665AD" w:rsidRPr="00414D0E" w:rsidRDefault="00C665AD" w:rsidP="00C665AD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Method ShowInformation should work without editing it in the class Employee.</w:t>
            </w:r>
          </w:p>
        </w:tc>
      </w:tr>
      <w:tr w:rsidR="00414D0E" w:rsidRPr="004E2237" w14:paraId="593802AF" w14:textId="77777777" w:rsidTr="00414D0E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084D5716" w14:textId="77777777" w:rsidR="00414D0E" w:rsidRPr="00414D0E" w:rsidRDefault="00414D0E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1A12AB08" w14:textId="77777777" w:rsidR="00414D0E" w:rsidRPr="00414D0E" w:rsidRDefault="00414D0E">
            <w:pPr>
              <w:pStyle w:val="cpSmallTip"/>
              <w:rPr>
                <w:lang w:val="en-GB"/>
              </w:rPr>
            </w:pPr>
          </w:p>
        </w:tc>
      </w:tr>
    </w:tbl>
    <w:p w14:paraId="18939BE9" w14:textId="77777777" w:rsidR="00C665AD" w:rsidRDefault="00C665AD" w:rsidP="00C665AD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76EEF263" w14:textId="77777777" w:rsidR="00C665AD" w:rsidRDefault="00C665AD">
      <w:pPr>
        <w:rPr>
          <w:lang w:val="en-GB"/>
        </w:rPr>
      </w:pPr>
      <w:r>
        <w:rPr>
          <w:lang w:val="en-GB"/>
        </w:rPr>
        <w:br w:type="page"/>
      </w:r>
    </w:p>
    <w:p w14:paraId="18AB68B1" w14:textId="71D0EBB2" w:rsidR="00414D0E" w:rsidRDefault="00414D0E" w:rsidP="00414D0E">
      <w:pPr>
        <w:pStyle w:val="cpBullet"/>
        <w:rPr>
          <w:lang w:val="en-GB"/>
        </w:rPr>
      </w:pPr>
      <w:r>
        <w:rPr>
          <w:lang w:val="en-GB"/>
        </w:rPr>
        <w:lastRenderedPageBreak/>
        <w:t>You make a class “Student”.</w:t>
      </w:r>
    </w:p>
    <w:p w14:paraId="02DC1723" w14:textId="5A74AEAC" w:rsidR="00414D0E" w:rsidRDefault="00414D0E" w:rsidP="00414D0E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This class inherits from Person.</w:t>
      </w:r>
    </w:p>
    <w:p w14:paraId="50703C1B" w14:textId="495DF56B" w:rsidR="00414D0E" w:rsidRDefault="00414D0E" w:rsidP="00414D0E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You add 1 variable.</w:t>
      </w:r>
    </w:p>
    <w:p w14:paraId="7CBEBFF5" w14:textId="349CEA28" w:rsidR="00414D0E" w:rsidRDefault="00414D0E" w:rsidP="00414D0E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school (string).</w:t>
      </w:r>
    </w:p>
    <w:p w14:paraId="238B0FA0" w14:textId="02CFC3AC" w:rsidR="00414D0E" w:rsidRDefault="00414D0E" w:rsidP="00414D0E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You add 1 property.</w:t>
      </w:r>
    </w:p>
    <w:p w14:paraId="28E33702" w14:textId="5B3A770B" w:rsidR="00414D0E" w:rsidRDefault="00414D0E" w:rsidP="00414D0E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School</w:t>
      </w:r>
      <w:r w:rsidR="00C665AD">
        <w:rPr>
          <w:lang w:val="en-GB"/>
        </w:rPr>
        <w:t xml:space="preserve"> (string)</w:t>
      </w:r>
      <w:r>
        <w:rPr>
          <w:lang w:val="en-GB"/>
        </w:rPr>
        <w:t>.</w:t>
      </w:r>
    </w:p>
    <w:p w14:paraId="405E8519" w14:textId="41C8CF98" w:rsidR="00414D0E" w:rsidRDefault="00414D0E" w:rsidP="00414D0E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You make a constructor with 7 parameters.</w:t>
      </w:r>
    </w:p>
    <w:p w14:paraId="0524DB3D" w14:textId="77777777" w:rsidR="00414D0E" w:rsidRDefault="00414D0E" w:rsidP="00414D0E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This constructor inherits from the constructor of Person.</w:t>
      </w:r>
    </w:p>
    <w:p w14:paraId="71FB6DC0" w14:textId="77777777" w:rsidR="00414D0E" w:rsidRPr="00BD25D6" w:rsidRDefault="00414D0E" w:rsidP="00414D0E">
      <w:pPr>
        <w:pStyle w:val="cpBullet"/>
        <w:numPr>
          <w:ilvl w:val="1"/>
          <w:numId w:val="28"/>
        </w:numPr>
        <w:rPr>
          <w:lang w:val="en-GB"/>
        </w:rPr>
      </w:pPr>
      <w:r w:rsidRPr="00BD25D6">
        <w:rPr>
          <w:lang w:val="en-GB"/>
        </w:rPr>
        <w:t>Method ShowInformation.</w:t>
      </w:r>
    </w:p>
    <w:p w14:paraId="55AE609A" w14:textId="4E564454" w:rsidR="00414D0E" w:rsidRDefault="00414D0E" w:rsidP="00414D0E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This shows all the information of a student.</w:t>
      </w:r>
    </w:p>
    <w:p w14:paraId="1DBCC58B" w14:textId="5E883AC2" w:rsidR="00414D0E" w:rsidRDefault="00414D0E" w:rsidP="00414D0E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Don’t repeat code.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414D0E" w14:paraId="0982D24D" w14:textId="77777777" w:rsidTr="00CE16B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6DF337EA" w14:textId="77777777" w:rsidR="00414D0E" w:rsidRDefault="00414D0E" w:rsidP="00CE16B7">
            <w:pPr>
              <w:pStyle w:val="cpSmallTip"/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26B504B8" w14:textId="77777777" w:rsidR="00414D0E" w:rsidRDefault="00414D0E" w:rsidP="00CE16B7">
            <w:pPr>
              <w:pStyle w:val="cpSmallTip"/>
            </w:pPr>
          </w:p>
        </w:tc>
      </w:tr>
      <w:tr w:rsidR="00414D0E" w:rsidRPr="004E2237" w14:paraId="69557F97" w14:textId="77777777" w:rsidTr="00CE16B7">
        <w:tc>
          <w:tcPr>
            <w:tcW w:w="1843" w:type="dxa"/>
            <w:tcBorders>
              <w:bottom w:val="nil"/>
            </w:tcBorders>
          </w:tcPr>
          <w:p w14:paraId="7ACA8413" w14:textId="77777777" w:rsidR="00414D0E" w:rsidRDefault="00414D0E" w:rsidP="00CE16B7">
            <w:pPr>
              <w:pStyle w:val="cpTip"/>
            </w:pPr>
            <w:r>
              <w:object w:dxaOrig="1995" w:dyaOrig="1530" w14:anchorId="2055DA7B">
                <v:shape id="_x0000_i1026" type="#_x0000_t75" style="width:77.3pt;height:58.75pt" o:ole="" fillcolor="window">
                  <v:imagedata r:id="rId10" o:title=""/>
                </v:shape>
                <o:OLEObject Type="Embed" ProgID="PBrush" ShapeID="_x0000_i1026" DrawAspect="Content" ObjectID="_1823952468" r:id="rId12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4639BE45" w14:textId="4FD0E118" w:rsidR="00414D0E" w:rsidRDefault="00414D0E" w:rsidP="00CE16B7">
            <w:pPr>
              <w:pStyle w:val="cpTip"/>
              <w:rPr>
                <w:lang w:val="en-GB"/>
              </w:rPr>
            </w:pPr>
            <w:r w:rsidRPr="00414D0E">
              <w:rPr>
                <w:lang w:val="en-GB"/>
              </w:rPr>
              <w:t>You will later add a</w:t>
            </w:r>
            <w:r>
              <w:rPr>
                <w:lang w:val="en-GB"/>
              </w:rPr>
              <w:t xml:space="preserve"> property to the class Person.</w:t>
            </w:r>
          </w:p>
          <w:p w14:paraId="3045302A" w14:textId="411D8B3D" w:rsidR="00C665AD" w:rsidRPr="00414D0E" w:rsidRDefault="00414D0E" w:rsidP="00CE16B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Method ShowInformation should work without editing it in the class Employee.</w:t>
            </w:r>
          </w:p>
        </w:tc>
      </w:tr>
      <w:tr w:rsidR="00414D0E" w:rsidRPr="004E2237" w14:paraId="1E61C2E6" w14:textId="77777777" w:rsidTr="00CE16B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100CB6E0" w14:textId="77777777" w:rsidR="00414D0E" w:rsidRPr="00414D0E" w:rsidRDefault="00414D0E" w:rsidP="00CE16B7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2D05BE2" w14:textId="77777777" w:rsidR="00414D0E" w:rsidRPr="00414D0E" w:rsidRDefault="00414D0E" w:rsidP="00CE16B7">
            <w:pPr>
              <w:pStyle w:val="cpSmallTip"/>
              <w:rPr>
                <w:lang w:val="en-GB"/>
              </w:rPr>
            </w:pPr>
          </w:p>
        </w:tc>
      </w:tr>
    </w:tbl>
    <w:p w14:paraId="441EC49D" w14:textId="02A1B7A4" w:rsidR="00414D0E" w:rsidRDefault="00414D0E" w:rsidP="00414D0E">
      <w:pPr>
        <w:pStyle w:val="cpBullet"/>
        <w:rPr>
          <w:lang w:val="en-GB"/>
        </w:rPr>
      </w:pPr>
      <w:r>
        <w:rPr>
          <w:lang w:val="en-GB"/>
        </w:rPr>
        <w:t xml:space="preserve">You make a </w:t>
      </w:r>
      <w:r w:rsidR="00D61143">
        <w:rPr>
          <w:lang w:val="en-GB"/>
        </w:rPr>
        <w:t>test program</w:t>
      </w:r>
      <w:r>
        <w:rPr>
          <w:lang w:val="en-GB"/>
        </w:rPr>
        <w:t xml:space="preserve"> to test i</w:t>
      </w:r>
      <w:r w:rsidR="002E1AEE">
        <w:rPr>
          <w:lang w:val="en-GB"/>
        </w:rPr>
        <w:t>f</w:t>
      </w:r>
      <w:r>
        <w:rPr>
          <w:lang w:val="en-GB"/>
        </w:rPr>
        <w:t xml:space="preserve"> all works fine.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C665AD" w:rsidRPr="004E2237" w14:paraId="52BC87F9" w14:textId="7777777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1238B9EC" w14:textId="77777777" w:rsidR="00C665AD" w:rsidRPr="00A83338" w:rsidRDefault="00C665AD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25413C8C" w14:textId="77777777" w:rsidR="00C665AD" w:rsidRPr="00A83338" w:rsidRDefault="00C665AD">
            <w:pPr>
              <w:pStyle w:val="cpSmallTip"/>
              <w:rPr>
                <w:lang w:val="en-GB"/>
              </w:rPr>
            </w:pPr>
          </w:p>
        </w:tc>
      </w:tr>
      <w:tr w:rsidR="00C665AD" w:rsidRPr="004E2237" w14:paraId="6891D42E" w14:textId="77777777">
        <w:tc>
          <w:tcPr>
            <w:tcW w:w="1843" w:type="dxa"/>
            <w:tcBorders>
              <w:bottom w:val="nil"/>
            </w:tcBorders>
          </w:tcPr>
          <w:p w14:paraId="25B92F61" w14:textId="77777777" w:rsidR="00C665AD" w:rsidRDefault="00C665AD">
            <w:pPr>
              <w:pStyle w:val="cpTip"/>
            </w:pPr>
            <w:r>
              <w:object w:dxaOrig="1995" w:dyaOrig="1530" w14:anchorId="1BBBE479">
                <v:shape id="_x0000_i1027" type="#_x0000_t75" style="width:77.3pt;height:58.75pt" o:ole="" fillcolor="window">
                  <v:imagedata r:id="rId10" o:title=""/>
                </v:shape>
                <o:OLEObject Type="Embed" ProgID="PBrush" ShapeID="_x0000_i1027" DrawAspect="Content" ObjectID="_1823952469" r:id="rId13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61F015DB" w14:textId="77777777" w:rsidR="00C665AD" w:rsidRDefault="00C665AD" w:rsidP="00C665AD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For testing, y</w:t>
            </w:r>
            <w:r w:rsidRPr="00414D0E">
              <w:rPr>
                <w:lang w:val="en-GB"/>
              </w:rPr>
              <w:t>ou will add a</w:t>
            </w:r>
            <w:r>
              <w:rPr>
                <w:lang w:val="en-GB"/>
              </w:rPr>
              <w:t xml:space="preserve"> property to the class Person. You can invent one.</w:t>
            </w:r>
          </w:p>
          <w:p w14:paraId="52836CFE" w14:textId="77777777" w:rsidR="00C665AD" w:rsidRDefault="00C665AD" w:rsidP="00C665AD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This property will be added in the ShowInformation.</w:t>
            </w:r>
          </w:p>
          <w:p w14:paraId="16F91E79" w14:textId="67D795FC" w:rsidR="00C665AD" w:rsidRDefault="00C665AD" w:rsidP="00C665AD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 method ShowInformation should work without editing it in the class Employee and Student</w:t>
            </w:r>
            <w:r w:rsidR="00FA214D">
              <w:rPr>
                <w:lang w:val="en-GB"/>
              </w:rPr>
              <w:t>.</w:t>
            </w:r>
          </w:p>
          <w:p w14:paraId="612BB1CB" w14:textId="347BD1AA" w:rsidR="00C665AD" w:rsidRDefault="00C665AD" w:rsidP="00C665AD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If this works, than change the constructor of a Person, by adding the new property.</w:t>
            </w:r>
          </w:p>
          <w:p w14:paraId="4C5B607F" w14:textId="61C0306A" w:rsidR="00C665AD" w:rsidRPr="00C665AD" w:rsidRDefault="00C665AD" w:rsidP="00C665AD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What must change in Employee and Student?</w:t>
            </w:r>
          </w:p>
        </w:tc>
      </w:tr>
      <w:tr w:rsidR="00C665AD" w:rsidRPr="004E2237" w14:paraId="7B0F76C0" w14:textId="7777777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3D85E611" w14:textId="77777777" w:rsidR="00C665AD" w:rsidRPr="00C665AD" w:rsidRDefault="00C665AD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54D7EF98" w14:textId="77777777" w:rsidR="00C665AD" w:rsidRPr="00C665AD" w:rsidRDefault="00C665AD">
            <w:pPr>
              <w:pStyle w:val="cpSmallTip"/>
              <w:rPr>
                <w:lang w:val="en-GB"/>
              </w:rPr>
            </w:pPr>
          </w:p>
        </w:tc>
      </w:tr>
    </w:tbl>
    <w:p w14:paraId="430AFEF3" w14:textId="7F19CC34" w:rsidR="00C665AD" w:rsidRDefault="00C665AD" w:rsidP="00C665AD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0A44AA53" w14:textId="77777777" w:rsidR="00AA39FD" w:rsidRDefault="00AA39FD">
      <w:pPr>
        <w:rPr>
          <w:rFonts w:ascii="Paragon" w:hAnsi="Paragon"/>
          <w:i/>
          <w:sz w:val="40"/>
          <w:szCs w:val="20"/>
          <w:lang w:val="en-GB" w:eastAsia="en-US"/>
        </w:rPr>
      </w:pPr>
      <w:r w:rsidRPr="002078A2">
        <w:rPr>
          <w:lang w:val="en-GB"/>
        </w:rPr>
        <w:br w:type="page"/>
      </w:r>
    </w:p>
    <w:p w14:paraId="0B76BE06" w14:textId="68B51BEF" w:rsidR="00377DEE" w:rsidRPr="00CE1E9A" w:rsidRDefault="00377DEE" w:rsidP="00377DEE">
      <w:pPr>
        <w:pStyle w:val="Heading2"/>
      </w:pPr>
      <w:r w:rsidRPr="00CE1E9A">
        <w:lastRenderedPageBreak/>
        <w:t xml:space="preserve">Exercise </w:t>
      </w:r>
      <w:r>
        <w:t>13</w:t>
      </w:r>
      <w:r w:rsidRPr="00CE1E9A">
        <w:t>.</w:t>
      </w:r>
      <w:r w:rsidR="00360517" w:rsidRPr="00360517">
        <w:rPr>
          <w:lang w:val="nl-BE"/>
        </w:rPr>
        <w:fldChar w:fldCharType="begin"/>
      </w:r>
      <w:r w:rsidR="00360517" w:rsidRPr="00360517">
        <w:instrText xml:space="preserve"> SEQ Excercise\# "00" \* MERGEFORMAT  \* MERGEFORMAT </w:instrText>
      </w:r>
      <w:r w:rsidR="00360517" w:rsidRPr="00360517">
        <w:rPr>
          <w:lang w:val="nl-BE"/>
        </w:rPr>
        <w:fldChar w:fldCharType="separate"/>
      </w:r>
      <w:r w:rsidR="00360517">
        <w:rPr>
          <w:noProof/>
        </w:rPr>
        <w:t>02</w:t>
      </w:r>
      <w:r w:rsidR="00360517" w:rsidRPr="00360517">
        <w:fldChar w:fldCharType="end"/>
      </w:r>
      <w:r w:rsidR="005C7345">
        <w:t xml:space="preserve">: The Polygon Wood </w:t>
      </w:r>
      <w:r w:rsidR="00D61143">
        <w:t>Cemetery</w:t>
      </w:r>
    </w:p>
    <w:p w14:paraId="74F74ECF" w14:textId="18902D0F" w:rsidR="00377DEE" w:rsidRDefault="00377DEE" w:rsidP="00377DEE">
      <w:pPr>
        <w:pStyle w:val="cpBullet"/>
        <w:rPr>
          <w:lang w:val="en-GB"/>
        </w:rPr>
      </w:pPr>
      <w:r>
        <w:rPr>
          <w:lang w:val="en-GB"/>
        </w:rPr>
        <w:t>The namespace of your project is “Mathematics”.</w:t>
      </w:r>
    </w:p>
    <w:p w14:paraId="6E1D4960" w14:textId="2045386A" w:rsidR="00377DEE" w:rsidRDefault="00377DEE" w:rsidP="00377DEE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1A91EB83" w14:textId="34732E1C" w:rsidR="00377DEE" w:rsidRDefault="00377DEE" w:rsidP="00377DEE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  <w:r>
        <w:rPr>
          <w:noProof/>
        </w:rPr>
        <w:drawing>
          <wp:inline distT="0" distB="0" distL="0" distR="0" wp14:anchorId="002EACE9" wp14:editId="29DCF489">
            <wp:extent cx="2592548" cy="1833728"/>
            <wp:effectExtent l="19050" t="19050" r="17780" b="14605"/>
            <wp:docPr id="3" name="Picture 3" descr="Polygon - Definition, Properties, Types, Formu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olygon - Definition, Properties, Types, Formula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163" cy="185396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DD1F46" w14:textId="77777777" w:rsidR="00C76E6B" w:rsidRDefault="00C76E6B" w:rsidP="00C76E6B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4E9746A5" w14:textId="1C9DF56D" w:rsidR="00377DEE" w:rsidRDefault="00377DEE" w:rsidP="00377DEE">
      <w:pPr>
        <w:pStyle w:val="cpBullet"/>
        <w:rPr>
          <w:lang w:val="en-GB"/>
        </w:rPr>
      </w:pPr>
      <w:r>
        <w:rPr>
          <w:lang w:val="en-GB"/>
        </w:rPr>
        <w:t>You make a class “Polygon”.</w:t>
      </w:r>
    </w:p>
    <w:p w14:paraId="2DFB8AA8" w14:textId="0467E797" w:rsidR="00C665AD" w:rsidRDefault="00C665AD" w:rsidP="00C665A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One variable “</w:t>
      </w:r>
      <w:r w:rsidR="00D61143">
        <w:rPr>
          <w:lang w:val="en-GB"/>
        </w:rPr>
        <w:t>colour</w:t>
      </w:r>
      <w:r>
        <w:rPr>
          <w:lang w:val="en-GB"/>
        </w:rPr>
        <w:t>”</w:t>
      </w:r>
    </w:p>
    <w:p w14:paraId="50F94213" w14:textId="449E47A0" w:rsidR="00377DEE" w:rsidRDefault="00377DEE" w:rsidP="00377DEE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One property “</w:t>
      </w:r>
      <w:r w:rsidR="00D61143">
        <w:rPr>
          <w:lang w:val="en-GB"/>
        </w:rPr>
        <w:t>Colour</w:t>
      </w:r>
      <w:r>
        <w:rPr>
          <w:lang w:val="en-GB"/>
        </w:rPr>
        <w:t>”.</w:t>
      </w:r>
    </w:p>
    <w:p w14:paraId="309294DE" w14:textId="24A2A2D8" w:rsidR="00377DEE" w:rsidRDefault="00377DEE" w:rsidP="00377DEE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 xml:space="preserve">One constructor that </w:t>
      </w:r>
      <w:r w:rsidR="00D310DC">
        <w:rPr>
          <w:lang w:val="en-GB"/>
        </w:rPr>
        <w:t xml:space="preserve">sets the </w:t>
      </w:r>
      <w:r w:rsidR="00D61143">
        <w:rPr>
          <w:lang w:val="en-GB"/>
        </w:rPr>
        <w:t>colour</w:t>
      </w:r>
      <w:r>
        <w:rPr>
          <w:lang w:val="en-GB"/>
        </w:rPr>
        <w:t>.</w:t>
      </w:r>
    </w:p>
    <w:p w14:paraId="288327ED" w14:textId="11A370F3" w:rsidR="00377DEE" w:rsidRDefault="00377DEE" w:rsidP="00377DEE">
      <w:pPr>
        <w:pStyle w:val="cpBullet"/>
        <w:rPr>
          <w:lang w:val="en-GB"/>
        </w:rPr>
      </w:pPr>
      <w:r>
        <w:rPr>
          <w:lang w:val="en-GB"/>
        </w:rPr>
        <w:t>You make a class “Rectangle”</w:t>
      </w:r>
      <w:r w:rsidR="00331B1B">
        <w:rPr>
          <w:lang w:val="en-GB"/>
        </w:rPr>
        <w:t>.</w:t>
      </w:r>
    </w:p>
    <w:p w14:paraId="1B6B1633" w14:textId="23B65D93" w:rsidR="00377DEE" w:rsidRDefault="00377DEE" w:rsidP="00377DEE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 xml:space="preserve">Inherits from </w:t>
      </w:r>
      <w:r w:rsidR="00331B1B">
        <w:rPr>
          <w:lang w:val="en-GB"/>
        </w:rPr>
        <w:t>Polygon.</w:t>
      </w:r>
    </w:p>
    <w:p w14:paraId="60A827D1" w14:textId="2BA595EF" w:rsidR="00377DEE" w:rsidRDefault="00377DEE" w:rsidP="00377DEE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 xml:space="preserve">Two extra </w:t>
      </w:r>
      <w:r w:rsidR="00C665AD">
        <w:rPr>
          <w:lang w:val="en-GB"/>
        </w:rPr>
        <w:t xml:space="preserve">variables / </w:t>
      </w:r>
      <w:r>
        <w:rPr>
          <w:lang w:val="en-GB"/>
        </w:rPr>
        <w:t>properties</w:t>
      </w:r>
      <w:r w:rsidR="00331B1B">
        <w:rPr>
          <w:lang w:val="en-GB"/>
        </w:rPr>
        <w:t>.</w:t>
      </w:r>
    </w:p>
    <w:p w14:paraId="7C87198A" w14:textId="222244F6" w:rsidR="00377DEE" w:rsidRDefault="00377DEE" w:rsidP="00377DEE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Width</w:t>
      </w:r>
      <w:r w:rsidR="00331B1B">
        <w:rPr>
          <w:lang w:val="en-GB"/>
        </w:rPr>
        <w:t>.</w:t>
      </w:r>
    </w:p>
    <w:p w14:paraId="7A1B1AE1" w14:textId="17BC479E" w:rsidR="00377DEE" w:rsidRDefault="00377DEE" w:rsidP="00377DEE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Heigh</w:t>
      </w:r>
      <w:r w:rsidR="00331B1B">
        <w:rPr>
          <w:lang w:val="en-GB"/>
        </w:rPr>
        <w:t>t.</w:t>
      </w:r>
    </w:p>
    <w:p w14:paraId="656BE38D" w14:textId="33E5F200" w:rsidR="00377DEE" w:rsidRDefault="00331B1B" w:rsidP="00377DEE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One constructor to create a rectangle with a Width and a Heigh</w:t>
      </w:r>
      <w:r w:rsidR="00D310DC">
        <w:rPr>
          <w:lang w:val="en-GB"/>
        </w:rPr>
        <w:t xml:space="preserve">t, with a certain </w:t>
      </w:r>
      <w:r w:rsidR="00D61143">
        <w:rPr>
          <w:lang w:val="en-GB"/>
        </w:rPr>
        <w:t>colour</w:t>
      </w:r>
      <w:r w:rsidR="00D310DC">
        <w:rPr>
          <w:lang w:val="en-GB"/>
        </w:rPr>
        <w:t>.</w:t>
      </w:r>
    </w:p>
    <w:p w14:paraId="46263349" w14:textId="2D143F5B" w:rsidR="00331B1B" w:rsidRDefault="00331B1B" w:rsidP="00331B1B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Two methods.</w:t>
      </w:r>
    </w:p>
    <w:p w14:paraId="4C011E81" w14:textId="4A2F2512" w:rsidR="00331B1B" w:rsidRDefault="00331B1B" w:rsidP="00331B1B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Area (and its functionality to calculate the area)</w:t>
      </w:r>
      <w:r w:rsidR="009C72F0">
        <w:rPr>
          <w:lang w:val="en-GB"/>
        </w:rPr>
        <w:t>.</w:t>
      </w:r>
    </w:p>
    <w:p w14:paraId="57AA2381" w14:textId="7CCF606B" w:rsidR="00331B1B" w:rsidRDefault="00331B1B" w:rsidP="00331B1B">
      <w:pPr>
        <w:pStyle w:val="cpBullet"/>
        <w:numPr>
          <w:ilvl w:val="3"/>
          <w:numId w:val="28"/>
        </w:numPr>
        <w:rPr>
          <w:lang w:val="en-GB"/>
        </w:rPr>
      </w:pPr>
      <w:r>
        <w:rPr>
          <w:lang w:val="en-GB"/>
        </w:rPr>
        <w:t>Width * Height.</w:t>
      </w:r>
    </w:p>
    <w:p w14:paraId="2CA66A2E" w14:textId="0DAE00E7" w:rsidR="00331B1B" w:rsidRDefault="00E154A4" w:rsidP="00331B1B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C</w:t>
      </w:r>
      <w:r w:rsidR="00331B1B">
        <w:rPr>
          <w:lang w:val="en-GB"/>
        </w:rPr>
        <w:t>ircumference (and its functionality to calculate the circumference</w:t>
      </w:r>
      <w:r w:rsidR="009C72F0">
        <w:rPr>
          <w:lang w:val="en-GB"/>
        </w:rPr>
        <w:t>)</w:t>
      </w:r>
      <w:r w:rsidR="00331B1B">
        <w:rPr>
          <w:lang w:val="en-GB"/>
        </w:rPr>
        <w:t>.</w:t>
      </w:r>
    </w:p>
    <w:p w14:paraId="00D58BEE" w14:textId="7399A060" w:rsidR="00C76E6B" w:rsidRPr="00C76E6B" w:rsidRDefault="00331B1B" w:rsidP="00A673C1">
      <w:pPr>
        <w:pStyle w:val="cpBullet"/>
        <w:numPr>
          <w:ilvl w:val="3"/>
          <w:numId w:val="28"/>
        </w:numPr>
        <w:rPr>
          <w:lang w:val="en-GB"/>
        </w:rPr>
      </w:pPr>
      <w:r w:rsidRPr="00C76E6B">
        <w:rPr>
          <w:lang w:val="en-GB"/>
        </w:rPr>
        <w:t>2 * Width + 2 * Height.</w:t>
      </w:r>
      <w:r w:rsidR="00C76E6B" w:rsidRPr="00C76E6B">
        <w:rPr>
          <w:lang w:val="en-GB"/>
        </w:rPr>
        <w:br w:type="page"/>
      </w:r>
    </w:p>
    <w:p w14:paraId="08306895" w14:textId="2805C7FA" w:rsidR="00331B1B" w:rsidRDefault="00331B1B" w:rsidP="00331B1B">
      <w:pPr>
        <w:pStyle w:val="cpBullet"/>
        <w:rPr>
          <w:lang w:val="en-GB"/>
        </w:rPr>
      </w:pPr>
      <w:r>
        <w:rPr>
          <w:lang w:val="en-GB"/>
        </w:rPr>
        <w:lastRenderedPageBreak/>
        <w:t>You make a class “Square”.</w:t>
      </w:r>
    </w:p>
    <w:p w14:paraId="336A64EC" w14:textId="5EC4B15D" w:rsidR="00331B1B" w:rsidRDefault="00331B1B" w:rsidP="00331B1B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 xml:space="preserve">Inherits from </w:t>
      </w:r>
      <w:r w:rsidR="00D310DC">
        <w:rPr>
          <w:lang w:val="en-GB"/>
        </w:rPr>
        <w:t>Rectangle</w:t>
      </w:r>
      <w:r>
        <w:rPr>
          <w:lang w:val="en-GB"/>
        </w:rPr>
        <w:t>.</w:t>
      </w:r>
    </w:p>
    <w:p w14:paraId="3AD526F6" w14:textId="5314692D" w:rsidR="00AA39FD" w:rsidRDefault="00AA39FD" w:rsidP="00AA39FD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Attention: A square is a special rectangle.</w:t>
      </w:r>
    </w:p>
    <w:p w14:paraId="3E5A6D24" w14:textId="431DC130" w:rsidR="00D310DC" w:rsidRDefault="00D310DC" w:rsidP="00D310D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 xml:space="preserve">One constructor to create a Square with only one size (Width) and a certain </w:t>
      </w:r>
      <w:r w:rsidR="00D61143">
        <w:rPr>
          <w:lang w:val="en-GB"/>
        </w:rPr>
        <w:t>colour</w:t>
      </w:r>
      <w:r>
        <w:rPr>
          <w:lang w:val="en-GB"/>
        </w:rPr>
        <w:t>.</w:t>
      </w:r>
    </w:p>
    <w:p w14:paraId="3CE0350A" w14:textId="0746DD8A" w:rsidR="00D310DC" w:rsidRDefault="00D310DC" w:rsidP="00D310DC">
      <w:pPr>
        <w:pStyle w:val="cpBullet"/>
        <w:numPr>
          <w:ilvl w:val="2"/>
          <w:numId w:val="28"/>
        </w:numPr>
        <w:rPr>
          <w:lang w:val="en-GB"/>
        </w:rPr>
      </w:pPr>
      <w:r w:rsidRPr="00D310DC">
        <w:rPr>
          <w:lang w:val="en-GB"/>
        </w:rPr>
        <w:t xml:space="preserve">This sets the </w:t>
      </w:r>
      <w:r>
        <w:rPr>
          <w:lang w:val="en-GB"/>
        </w:rPr>
        <w:t>W</w:t>
      </w:r>
      <w:r w:rsidRPr="00D310DC">
        <w:rPr>
          <w:lang w:val="en-GB"/>
        </w:rPr>
        <w:t xml:space="preserve">idth and Height </w:t>
      </w:r>
      <w:r>
        <w:rPr>
          <w:lang w:val="en-GB"/>
        </w:rPr>
        <w:t>for the rectangle.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8B46FE" w:rsidRPr="004E2237" w14:paraId="4D4C2989" w14:textId="77777777" w:rsidTr="001C39D8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312C2BE6" w14:textId="77777777" w:rsidR="008B46FE" w:rsidRPr="002078A2" w:rsidRDefault="008B46FE" w:rsidP="001C39D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069CED67" w14:textId="77777777" w:rsidR="008B46FE" w:rsidRPr="002078A2" w:rsidRDefault="008B46FE" w:rsidP="001C39D8">
            <w:pPr>
              <w:pStyle w:val="cpSmallTip"/>
              <w:rPr>
                <w:lang w:val="en-GB"/>
              </w:rPr>
            </w:pPr>
          </w:p>
        </w:tc>
      </w:tr>
      <w:tr w:rsidR="008B46FE" w:rsidRPr="004E2237" w14:paraId="79B66BCC" w14:textId="77777777" w:rsidTr="001C39D8">
        <w:tc>
          <w:tcPr>
            <w:tcW w:w="1843" w:type="dxa"/>
            <w:tcBorders>
              <w:bottom w:val="nil"/>
            </w:tcBorders>
          </w:tcPr>
          <w:p w14:paraId="7DE2518B" w14:textId="77777777" w:rsidR="008B46FE" w:rsidRDefault="008B46FE" w:rsidP="001C39D8">
            <w:pPr>
              <w:pStyle w:val="cpTip"/>
            </w:pPr>
            <w:r>
              <w:object w:dxaOrig="1995" w:dyaOrig="1530" w14:anchorId="2C4D6BC5">
                <v:shape id="_x0000_i1028" type="#_x0000_t75" style="width:77.3pt;height:58.75pt" o:ole="" fillcolor="window">
                  <v:imagedata r:id="rId10" o:title=""/>
                </v:shape>
                <o:OLEObject Type="Embed" ProgID="PBrush" ShapeID="_x0000_i1028" DrawAspect="Content" ObjectID="_1823952470" r:id="rId15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40A02C17" w14:textId="77777777" w:rsidR="008B46FE" w:rsidRDefault="008B46FE" w:rsidP="001C39D8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I ask you to make Square to be inherited from Rectangle. That is good for this exercise, but in general this is not real inheritance.</w:t>
            </w:r>
          </w:p>
          <w:p w14:paraId="1D2C77C1" w14:textId="77777777" w:rsidR="004E2237" w:rsidRDefault="008B46FE" w:rsidP="004E223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Inheritance should be about functionality. Doing stuff. Actions. Methods. The methods here are calculations, not actions.</w:t>
            </w:r>
          </w:p>
          <w:p w14:paraId="76DC3A53" w14:textId="52E03BAA" w:rsidR="004E2237" w:rsidRPr="00E154A4" w:rsidRDefault="004E2237" w:rsidP="004E223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The principle is correct, but working with an interface is here a better option. I ask you to work with classes (not with interface).</w:t>
            </w:r>
          </w:p>
        </w:tc>
      </w:tr>
      <w:tr w:rsidR="008B46FE" w:rsidRPr="004E2237" w14:paraId="7D6B45FE" w14:textId="77777777" w:rsidTr="001C39D8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665275CE" w14:textId="77777777" w:rsidR="008B46FE" w:rsidRPr="00E154A4" w:rsidRDefault="008B46FE" w:rsidP="001C39D8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047E540E" w14:textId="77777777" w:rsidR="008B46FE" w:rsidRPr="00E154A4" w:rsidRDefault="008B46FE" w:rsidP="001C39D8">
            <w:pPr>
              <w:pStyle w:val="cpSmallTip"/>
              <w:rPr>
                <w:lang w:val="en-GB"/>
              </w:rPr>
            </w:pPr>
          </w:p>
        </w:tc>
      </w:tr>
    </w:tbl>
    <w:p w14:paraId="5FC36C45" w14:textId="566A3A18" w:rsidR="00E154A4" w:rsidRDefault="00E154A4" w:rsidP="00E154A4">
      <w:pPr>
        <w:pStyle w:val="cpBullet"/>
        <w:rPr>
          <w:lang w:val="en-GB"/>
        </w:rPr>
      </w:pPr>
      <w:r>
        <w:rPr>
          <w:lang w:val="en-GB"/>
        </w:rPr>
        <w:t>You make a class “</w:t>
      </w:r>
      <w:r w:rsidR="00C76E6B">
        <w:rPr>
          <w:lang w:val="en-GB"/>
        </w:rPr>
        <w:t>Right</w:t>
      </w:r>
      <w:r>
        <w:rPr>
          <w:lang w:val="en-GB"/>
        </w:rPr>
        <w:t>Triangle”.</w:t>
      </w:r>
    </w:p>
    <w:p w14:paraId="671D72D3" w14:textId="77777777" w:rsidR="00E154A4" w:rsidRDefault="00E154A4" w:rsidP="00E154A4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Inherits from Polygon.</w:t>
      </w:r>
    </w:p>
    <w:p w14:paraId="6FCAE7BC" w14:textId="77777777" w:rsidR="00E154A4" w:rsidRDefault="00E154A4" w:rsidP="00E154A4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Two extra properties.</w:t>
      </w:r>
    </w:p>
    <w:p w14:paraId="56290464" w14:textId="00B55372" w:rsidR="00E154A4" w:rsidRDefault="00E154A4" w:rsidP="00E154A4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Base.</w:t>
      </w:r>
      <w:r w:rsidR="00C76E6B">
        <w:rPr>
          <w:lang w:val="en-GB"/>
        </w:rPr>
        <w:t xml:space="preserve"> (one side of the right angle)</w:t>
      </w:r>
    </w:p>
    <w:p w14:paraId="7E9A5C25" w14:textId="46FC5AE1" w:rsidR="00E154A4" w:rsidRDefault="00E154A4" w:rsidP="00E154A4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Height</w:t>
      </w:r>
      <w:r w:rsidR="00C76E6B">
        <w:rPr>
          <w:lang w:val="en-GB"/>
        </w:rPr>
        <w:t>. (other side of the right angle)</w:t>
      </w:r>
    </w:p>
    <w:p w14:paraId="02CE0642" w14:textId="45CB3E11" w:rsidR="00E154A4" w:rsidRDefault="00E154A4" w:rsidP="00E154A4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 xml:space="preserve">One constructor to create a triangle with a Base and a Height, with a certain </w:t>
      </w:r>
      <w:r w:rsidR="00D61143">
        <w:rPr>
          <w:lang w:val="en-GB"/>
        </w:rPr>
        <w:t>colour</w:t>
      </w:r>
      <w:r>
        <w:rPr>
          <w:lang w:val="en-GB"/>
        </w:rPr>
        <w:t>.</w:t>
      </w:r>
    </w:p>
    <w:p w14:paraId="34D2CD8C" w14:textId="1E01257E" w:rsidR="00E154A4" w:rsidRDefault="00E154A4" w:rsidP="00E154A4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Two methods.</w:t>
      </w:r>
      <w:r w:rsidR="004E2237">
        <w:rPr>
          <w:lang w:val="en-GB"/>
        </w:rPr>
        <w:t xml:space="preserve"> (Can also be properties)</w:t>
      </w:r>
    </w:p>
    <w:p w14:paraId="162436DA" w14:textId="6113B3F5" w:rsidR="00E154A4" w:rsidRDefault="00E154A4" w:rsidP="00E154A4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Area (and its functionality to calculate the area)</w:t>
      </w:r>
      <w:r w:rsidR="00FA214D">
        <w:rPr>
          <w:lang w:val="en-GB"/>
        </w:rPr>
        <w:t>.</w:t>
      </w:r>
    </w:p>
    <w:p w14:paraId="0658FC27" w14:textId="54A1DFCE" w:rsidR="00E154A4" w:rsidRDefault="00E154A4" w:rsidP="00E154A4">
      <w:pPr>
        <w:pStyle w:val="cpBullet"/>
        <w:numPr>
          <w:ilvl w:val="3"/>
          <w:numId w:val="28"/>
        </w:numPr>
        <w:rPr>
          <w:lang w:val="en-GB"/>
        </w:rPr>
      </w:pPr>
      <w:r>
        <w:rPr>
          <w:lang w:val="en-GB"/>
        </w:rPr>
        <w:t>(Base * Height) / 2</w:t>
      </w:r>
      <w:r w:rsidR="00FA214D">
        <w:rPr>
          <w:lang w:val="en-GB"/>
        </w:rPr>
        <w:t>.</w:t>
      </w:r>
    </w:p>
    <w:p w14:paraId="1ECE0510" w14:textId="28DEF207" w:rsidR="00E154A4" w:rsidRDefault="00E154A4" w:rsidP="00E154A4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Circumference.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E154A4" w:rsidRPr="004E2237" w14:paraId="58B49CE5" w14:textId="77777777" w:rsidTr="00C76E6B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1A11477E" w14:textId="77777777" w:rsidR="00E154A4" w:rsidRPr="002078A2" w:rsidRDefault="00E154A4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23F06738" w14:textId="77777777" w:rsidR="00E154A4" w:rsidRPr="002078A2" w:rsidRDefault="00E154A4">
            <w:pPr>
              <w:pStyle w:val="cpSmallTip"/>
              <w:rPr>
                <w:lang w:val="en-GB"/>
              </w:rPr>
            </w:pPr>
          </w:p>
        </w:tc>
      </w:tr>
      <w:tr w:rsidR="00E154A4" w:rsidRPr="002078A2" w14:paraId="3EBAE044" w14:textId="77777777" w:rsidTr="00C76E6B">
        <w:tc>
          <w:tcPr>
            <w:tcW w:w="1843" w:type="dxa"/>
            <w:tcBorders>
              <w:bottom w:val="nil"/>
            </w:tcBorders>
          </w:tcPr>
          <w:p w14:paraId="23F3D6F5" w14:textId="77777777" w:rsidR="00E154A4" w:rsidRDefault="00E154A4">
            <w:pPr>
              <w:pStyle w:val="cpTip"/>
            </w:pPr>
            <w:r>
              <w:object w:dxaOrig="1995" w:dyaOrig="1530" w14:anchorId="51E35A6F">
                <v:shape id="_x0000_i1029" type="#_x0000_t75" style="width:77.3pt;height:58.75pt" o:ole="" fillcolor="window">
                  <v:imagedata r:id="rId10" o:title=""/>
                </v:shape>
                <o:OLEObject Type="Embed" ProgID="PBrush" ShapeID="_x0000_i1029" DrawAspect="Content" ObjectID="_1823952471" r:id="rId16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0C64AC4B" w14:textId="77777777" w:rsidR="00E154A4" w:rsidRDefault="00C76E6B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Do you have enough information on how to calculate this?</w:t>
            </w:r>
          </w:p>
          <w:p w14:paraId="316DE3A5" w14:textId="77777777" w:rsidR="00C76E6B" w:rsidRDefault="00C76E6B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Look it up with internet. Think Pythagoras.</w:t>
            </w:r>
          </w:p>
          <w:p w14:paraId="5C8A3FB5" w14:textId="19B5DDC5" w:rsidR="00C76E6B" w:rsidRPr="00E154A4" w:rsidRDefault="007B258E" w:rsidP="00C76E6B">
            <w:pPr>
              <w:pStyle w:val="cpTip"/>
              <w:rPr>
                <w:lang w:val="en-GB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 xml:space="preserve">+ </m:t>
                </m:r>
                <m:sSup>
                  <m:sSup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lang w:val="en-GB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hAnsi="Cambria Math"/>
                        <w:lang w:val="en-GB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GB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lang w:val="en-GB"/>
                      </w:rPr>
                      <m:t>2</m:t>
                    </m:r>
                  </m:sup>
                </m:sSup>
              </m:oMath>
            </m:oMathPara>
          </w:p>
        </w:tc>
      </w:tr>
      <w:tr w:rsidR="00E154A4" w:rsidRPr="002078A2" w14:paraId="1F0DA482" w14:textId="77777777" w:rsidTr="00C76E6B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223A5E8E" w14:textId="77777777" w:rsidR="00E154A4" w:rsidRPr="00E154A4" w:rsidRDefault="00E154A4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344A3CDC" w14:textId="77777777" w:rsidR="00E154A4" w:rsidRPr="00E154A4" w:rsidRDefault="00E154A4">
            <w:pPr>
              <w:pStyle w:val="cpSmallTip"/>
              <w:rPr>
                <w:lang w:val="en-GB"/>
              </w:rPr>
            </w:pPr>
          </w:p>
        </w:tc>
      </w:tr>
    </w:tbl>
    <w:p w14:paraId="602FD949" w14:textId="79695E8D" w:rsidR="00D310DC" w:rsidRDefault="0070597A" w:rsidP="0070597A">
      <w:pPr>
        <w:pStyle w:val="Heading3"/>
        <w:rPr>
          <w:lang w:val="en-GB"/>
        </w:rPr>
      </w:pPr>
      <w:r>
        <w:rPr>
          <w:lang w:val="en-GB"/>
        </w:rPr>
        <w:t>Variant 1</w:t>
      </w:r>
    </w:p>
    <w:p w14:paraId="6B57F5BE" w14:textId="298A20EC" w:rsidR="00AA39FD" w:rsidRPr="004E2237" w:rsidRDefault="0070597A" w:rsidP="009E414B">
      <w:pPr>
        <w:pStyle w:val="cpBullet"/>
        <w:rPr>
          <w:lang w:val="en-GB"/>
        </w:rPr>
      </w:pPr>
      <w:r w:rsidRPr="004E2237">
        <w:rPr>
          <w:lang w:val="en-GB"/>
        </w:rPr>
        <w:t>Can you add a Circle to it?</w:t>
      </w:r>
      <w:r w:rsidR="00AA39FD" w:rsidRPr="004E2237">
        <w:rPr>
          <w:lang w:val="en-GB"/>
        </w:rPr>
        <w:br w:type="page"/>
      </w:r>
    </w:p>
    <w:p w14:paraId="35D225AF" w14:textId="4809CF02" w:rsidR="0070597A" w:rsidRPr="00CE1E9A" w:rsidRDefault="0070597A" w:rsidP="0070597A">
      <w:pPr>
        <w:pStyle w:val="Heading2"/>
      </w:pPr>
      <w:r w:rsidRPr="00CE1E9A">
        <w:lastRenderedPageBreak/>
        <w:t xml:space="preserve">Exercise </w:t>
      </w:r>
      <w:r>
        <w:t>13</w:t>
      </w:r>
      <w:r w:rsidRPr="00CE1E9A">
        <w:t>.</w:t>
      </w:r>
      <w:r w:rsidR="00360517" w:rsidRPr="00360517">
        <w:rPr>
          <w:lang w:val="nl-BE"/>
        </w:rPr>
        <w:fldChar w:fldCharType="begin"/>
      </w:r>
      <w:r w:rsidR="00360517" w:rsidRPr="00360517">
        <w:instrText xml:space="preserve"> SEQ Excercise\# "00" \* MERGEFORMAT  \* MERGEFORMAT </w:instrText>
      </w:r>
      <w:r w:rsidR="00360517" w:rsidRPr="00360517">
        <w:rPr>
          <w:lang w:val="nl-BE"/>
        </w:rPr>
        <w:fldChar w:fldCharType="separate"/>
      </w:r>
      <w:r w:rsidR="00360517">
        <w:rPr>
          <w:noProof/>
        </w:rPr>
        <w:t>03</w:t>
      </w:r>
      <w:r w:rsidR="00360517" w:rsidRPr="00360517">
        <w:fldChar w:fldCharType="end"/>
      </w:r>
      <w:r w:rsidR="005C7345">
        <w:t>: Draw a diagram in the class</w:t>
      </w:r>
    </w:p>
    <w:p w14:paraId="69BA9424" w14:textId="07616B79" w:rsidR="0070597A" w:rsidRDefault="0070597A" w:rsidP="0070597A">
      <w:pPr>
        <w:pStyle w:val="cpBullet"/>
        <w:rPr>
          <w:lang w:val="en-GB"/>
        </w:rPr>
      </w:pPr>
      <w:r w:rsidRPr="0070597A">
        <w:rPr>
          <w:lang w:val="en-GB"/>
        </w:rPr>
        <w:t>Create the classes thru a c</w:t>
      </w:r>
      <w:r>
        <w:rPr>
          <w:lang w:val="en-GB"/>
        </w:rPr>
        <w:t>lass diagram.</w:t>
      </w:r>
    </w:p>
    <w:p w14:paraId="3F64A84B" w14:textId="5599C952" w:rsidR="007F1879" w:rsidRDefault="007F1879" w:rsidP="007F1879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You don’t type them by yourself.</w:t>
      </w:r>
    </w:p>
    <w:p w14:paraId="68AE560C" w14:textId="28040D80" w:rsidR="00904265" w:rsidRDefault="0070597A" w:rsidP="0070597A">
      <w:pPr>
        <w:pStyle w:val="cpBullet"/>
        <w:rPr>
          <w:lang w:val="en-GB"/>
        </w:rPr>
      </w:pPr>
      <w:r>
        <w:rPr>
          <w:lang w:val="en-GB"/>
        </w:rPr>
        <w:t xml:space="preserve">The picture is shown </w:t>
      </w:r>
      <w:r w:rsidR="00904265">
        <w:rPr>
          <w:lang w:val="en-GB"/>
        </w:rPr>
        <w:t>below</w:t>
      </w:r>
      <w:r>
        <w:rPr>
          <w:lang w:val="en-GB"/>
        </w:rPr>
        <w:t>.</w:t>
      </w:r>
    </w:p>
    <w:p w14:paraId="484AC7D3" w14:textId="5DFA1DD3" w:rsidR="0070597A" w:rsidRDefault="00904265" w:rsidP="00904265">
      <w:pPr>
        <w:pStyle w:val="cpBullet"/>
        <w:numPr>
          <w:ilvl w:val="1"/>
          <w:numId w:val="28"/>
        </w:numPr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40" behindDoc="1" locked="0" layoutInCell="1" allowOverlap="1" wp14:anchorId="00D0E4A3" wp14:editId="1A536582">
            <wp:simplePos x="0" y="0"/>
            <wp:positionH relativeFrom="column">
              <wp:posOffset>-1509395</wp:posOffset>
            </wp:positionH>
            <wp:positionV relativeFrom="paragraph">
              <wp:posOffset>315595</wp:posOffset>
            </wp:positionV>
            <wp:extent cx="6464935" cy="3189605"/>
            <wp:effectExtent l="0" t="0" r="0" b="0"/>
            <wp:wrapTight wrapText="bothSides">
              <wp:wrapPolygon edited="0">
                <wp:start x="0" y="0"/>
                <wp:lineTo x="0" y="21415"/>
                <wp:lineTo x="21513" y="21415"/>
                <wp:lineTo x="2151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4935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GB"/>
        </w:rPr>
        <w:t>Your classes will be generated by the tool.</w:t>
      </w:r>
    </w:p>
    <w:p w14:paraId="22BC8406" w14:textId="77777777" w:rsidR="00AA39FD" w:rsidRDefault="00AA39FD">
      <w:pPr>
        <w:rPr>
          <w:rFonts w:ascii="Paragon" w:hAnsi="Paragon"/>
          <w:i/>
          <w:sz w:val="40"/>
          <w:szCs w:val="20"/>
          <w:lang w:val="en-GB" w:eastAsia="en-US"/>
        </w:rPr>
      </w:pPr>
      <w:r w:rsidRPr="002078A2">
        <w:rPr>
          <w:lang w:val="en-GB"/>
        </w:rPr>
        <w:br w:type="page"/>
      </w:r>
    </w:p>
    <w:p w14:paraId="5F570A55" w14:textId="76E8D645" w:rsidR="00361B39" w:rsidRDefault="00361B39" w:rsidP="00361B39">
      <w:pPr>
        <w:pStyle w:val="Heading2"/>
      </w:pPr>
      <w:r w:rsidRPr="00CE1E9A">
        <w:lastRenderedPageBreak/>
        <w:t xml:space="preserve">Exercise </w:t>
      </w:r>
      <w:r>
        <w:t>13</w:t>
      </w:r>
      <w:r w:rsidRPr="00CE1E9A">
        <w:t>.</w:t>
      </w:r>
      <w:r w:rsidR="00360517" w:rsidRPr="00360517">
        <w:rPr>
          <w:lang w:val="nl-BE"/>
        </w:rPr>
        <w:fldChar w:fldCharType="begin"/>
      </w:r>
      <w:r w:rsidR="00360517" w:rsidRPr="00360517">
        <w:instrText xml:space="preserve"> SEQ Excercise\# "00" \* MERGEFORMAT  \* MERGEFORMAT </w:instrText>
      </w:r>
      <w:r w:rsidR="00360517" w:rsidRPr="00360517">
        <w:rPr>
          <w:lang w:val="nl-BE"/>
        </w:rPr>
        <w:fldChar w:fldCharType="separate"/>
      </w:r>
      <w:r w:rsidR="00360517">
        <w:rPr>
          <w:noProof/>
        </w:rPr>
        <w:t>04</w:t>
      </w:r>
      <w:r w:rsidR="00360517" w:rsidRPr="00360517">
        <w:fldChar w:fldCharType="end"/>
      </w:r>
      <w:r w:rsidR="005C7345">
        <w:t>: What’s eating Gilbert Grape?</w:t>
      </w:r>
    </w:p>
    <w:p w14:paraId="7EB481D0" w14:textId="4BEB9AD7" w:rsidR="00361B39" w:rsidRPr="00D61143" w:rsidRDefault="006969F0" w:rsidP="006969F0">
      <w:pPr>
        <w:pStyle w:val="cpBullet"/>
        <w:rPr>
          <w:lang w:val="en-GB"/>
        </w:rPr>
      </w:pPr>
      <w:r w:rsidRPr="00D61143">
        <w:rPr>
          <w:lang w:val="en-GB"/>
        </w:rPr>
        <w:t>Create a class “Animal”</w:t>
      </w:r>
      <w:r w:rsidR="00FA214D" w:rsidRPr="00D61143">
        <w:rPr>
          <w:lang w:val="en-GB"/>
        </w:rPr>
        <w:t>.</w:t>
      </w:r>
    </w:p>
    <w:p w14:paraId="779CAFB1" w14:textId="3E148535" w:rsidR="006969F0" w:rsidRPr="00D61143" w:rsidRDefault="006969F0" w:rsidP="006969F0">
      <w:pPr>
        <w:pStyle w:val="cpBullet"/>
        <w:numPr>
          <w:ilvl w:val="1"/>
          <w:numId w:val="28"/>
        </w:numPr>
        <w:rPr>
          <w:lang w:val="en-GB"/>
        </w:rPr>
      </w:pPr>
      <w:r w:rsidRPr="00D61143">
        <w:rPr>
          <w:lang w:val="en-GB"/>
        </w:rPr>
        <w:t>Do the necessary stuff for making this.</w:t>
      </w:r>
    </w:p>
    <w:p w14:paraId="344727EF" w14:textId="3BFFB69A" w:rsidR="006969F0" w:rsidRPr="00D61143" w:rsidRDefault="006969F0" w:rsidP="006969F0">
      <w:pPr>
        <w:pStyle w:val="cpBullet"/>
        <w:numPr>
          <w:ilvl w:val="1"/>
          <w:numId w:val="28"/>
        </w:numPr>
        <w:rPr>
          <w:lang w:val="en-GB"/>
        </w:rPr>
      </w:pPr>
      <w:r w:rsidRPr="00D61143">
        <w:rPr>
          <w:lang w:val="en-GB"/>
        </w:rPr>
        <w:t>It must have a method “Eat”, that shows “Animal is eating”.</w:t>
      </w:r>
    </w:p>
    <w:p w14:paraId="5C0D0E1B" w14:textId="28A005F8" w:rsidR="006969F0" w:rsidRPr="00D61143" w:rsidRDefault="006969F0" w:rsidP="006969F0">
      <w:pPr>
        <w:pStyle w:val="cpBullet"/>
        <w:rPr>
          <w:lang w:val="en-GB"/>
        </w:rPr>
      </w:pPr>
      <w:r w:rsidRPr="00D61143">
        <w:rPr>
          <w:lang w:val="en-GB"/>
        </w:rPr>
        <w:t>Create a class “Mammal”</w:t>
      </w:r>
      <w:r w:rsidR="00FA214D" w:rsidRPr="00D61143">
        <w:rPr>
          <w:lang w:val="en-GB"/>
        </w:rPr>
        <w:t>.</w:t>
      </w:r>
    </w:p>
    <w:p w14:paraId="79783C61" w14:textId="56EF3525" w:rsidR="006969F0" w:rsidRPr="00D61143" w:rsidRDefault="006969F0" w:rsidP="006969F0">
      <w:pPr>
        <w:pStyle w:val="cpBullet"/>
        <w:numPr>
          <w:ilvl w:val="1"/>
          <w:numId w:val="28"/>
        </w:numPr>
        <w:rPr>
          <w:lang w:val="en-GB"/>
        </w:rPr>
      </w:pPr>
      <w:r w:rsidRPr="00D61143">
        <w:rPr>
          <w:lang w:val="en-GB"/>
        </w:rPr>
        <w:t>Do the necessary stuff for making this.</w:t>
      </w:r>
    </w:p>
    <w:p w14:paraId="31D69E1D" w14:textId="4C20F1E6" w:rsidR="006969F0" w:rsidRPr="00D61143" w:rsidRDefault="006969F0" w:rsidP="006969F0">
      <w:pPr>
        <w:pStyle w:val="cpBullet"/>
        <w:numPr>
          <w:ilvl w:val="1"/>
          <w:numId w:val="28"/>
        </w:numPr>
        <w:rPr>
          <w:lang w:val="en-GB"/>
        </w:rPr>
      </w:pPr>
      <w:r w:rsidRPr="00D61143">
        <w:rPr>
          <w:lang w:val="en-GB"/>
        </w:rPr>
        <w:t>It inherits from Animal.</w:t>
      </w:r>
    </w:p>
    <w:p w14:paraId="14B15465" w14:textId="0A548270" w:rsidR="006969F0" w:rsidRPr="00D61143" w:rsidRDefault="006969F0" w:rsidP="006969F0">
      <w:pPr>
        <w:pStyle w:val="cpBullet"/>
        <w:numPr>
          <w:ilvl w:val="1"/>
          <w:numId w:val="28"/>
        </w:numPr>
        <w:rPr>
          <w:lang w:val="en-GB"/>
        </w:rPr>
      </w:pPr>
      <w:r w:rsidRPr="00D61143">
        <w:rPr>
          <w:lang w:val="en-GB"/>
        </w:rPr>
        <w:t>It must have a method “Eat”, that shows “Mammal is eating”.</w:t>
      </w:r>
    </w:p>
    <w:p w14:paraId="0AD6C91F" w14:textId="1E11C919" w:rsidR="006969F0" w:rsidRPr="00D61143" w:rsidRDefault="006969F0" w:rsidP="006969F0">
      <w:pPr>
        <w:pStyle w:val="cpBullet"/>
        <w:rPr>
          <w:lang w:val="en-GB"/>
        </w:rPr>
      </w:pPr>
      <w:r w:rsidRPr="00D61143">
        <w:rPr>
          <w:lang w:val="en-GB"/>
        </w:rPr>
        <w:t>Create a class “Cat”</w:t>
      </w:r>
      <w:r w:rsidR="00FA214D" w:rsidRPr="00D61143">
        <w:rPr>
          <w:lang w:val="en-GB"/>
        </w:rPr>
        <w:t>.</w:t>
      </w:r>
    </w:p>
    <w:p w14:paraId="6CEE551E" w14:textId="77777777" w:rsidR="006969F0" w:rsidRPr="00D61143" w:rsidRDefault="006969F0" w:rsidP="006969F0">
      <w:pPr>
        <w:pStyle w:val="cpBullet"/>
        <w:numPr>
          <w:ilvl w:val="1"/>
          <w:numId w:val="28"/>
        </w:numPr>
        <w:rPr>
          <w:lang w:val="en-GB"/>
        </w:rPr>
      </w:pPr>
      <w:r w:rsidRPr="00D61143">
        <w:rPr>
          <w:lang w:val="en-GB"/>
        </w:rPr>
        <w:t>Do the necessary stuff for making this.</w:t>
      </w:r>
    </w:p>
    <w:p w14:paraId="0E445C35" w14:textId="717C841A" w:rsidR="006969F0" w:rsidRPr="00D61143" w:rsidRDefault="006969F0" w:rsidP="006969F0">
      <w:pPr>
        <w:pStyle w:val="cpBullet"/>
        <w:numPr>
          <w:ilvl w:val="1"/>
          <w:numId w:val="28"/>
        </w:numPr>
        <w:rPr>
          <w:lang w:val="en-GB"/>
        </w:rPr>
      </w:pPr>
      <w:r w:rsidRPr="00D61143">
        <w:rPr>
          <w:lang w:val="en-GB"/>
        </w:rPr>
        <w:t>It inherits from Mammal.</w:t>
      </w:r>
    </w:p>
    <w:p w14:paraId="6F921DEA" w14:textId="69BC2A2A" w:rsidR="006969F0" w:rsidRPr="00D61143" w:rsidRDefault="006969F0" w:rsidP="006969F0">
      <w:pPr>
        <w:pStyle w:val="cpBullet"/>
        <w:numPr>
          <w:ilvl w:val="1"/>
          <w:numId w:val="28"/>
        </w:numPr>
        <w:rPr>
          <w:lang w:val="en-GB"/>
        </w:rPr>
      </w:pPr>
      <w:r w:rsidRPr="00D61143">
        <w:rPr>
          <w:lang w:val="en-GB"/>
        </w:rPr>
        <w:t>It must have a method “Eat”, that shows “Cat is eating mouse”.</w:t>
      </w:r>
    </w:p>
    <w:p w14:paraId="46859195" w14:textId="2B5C7AEE" w:rsidR="006969F0" w:rsidRPr="00D61143" w:rsidRDefault="006969F0" w:rsidP="006969F0">
      <w:pPr>
        <w:pStyle w:val="cpBullet"/>
        <w:rPr>
          <w:lang w:val="en-GB"/>
        </w:rPr>
      </w:pPr>
      <w:r w:rsidRPr="00D61143">
        <w:rPr>
          <w:lang w:val="en-GB"/>
        </w:rPr>
        <w:t>Create a class “Mouse”</w:t>
      </w:r>
      <w:r w:rsidR="00FA214D" w:rsidRPr="00D61143">
        <w:rPr>
          <w:lang w:val="en-GB"/>
        </w:rPr>
        <w:t>.</w:t>
      </w:r>
    </w:p>
    <w:p w14:paraId="0D2EE323" w14:textId="77777777" w:rsidR="006969F0" w:rsidRPr="00D61143" w:rsidRDefault="006969F0" w:rsidP="006969F0">
      <w:pPr>
        <w:pStyle w:val="cpBullet"/>
        <w:numPr>
          <w:ilvl w:val="1"/>
          <w:numId w:val="28"/>
        </w:numPr>
        <w:rPr>
          <w:lang w:val="en-GB"/>
        </w:rPr>
      </w:pPr>
      <w:r w:rsidRPr="00D61143">
        <w:rPr>
          <w:lang w:val="en-GB"/>
        </w:rPr>
        <w:t>Do the necessary stuff for making this.</w:t>
      </w:r>
    </w:p>
    <w:p w14:paraId="5ACC7FAB" w14:textId="09FBC9B0" w:rsidR="006969F0" w:rsidRPr="00D61143" w:rsidRDefault="006969F0" w:rsidP="006969F0">
      <w:pPr>
        <w:pStyle w:val="cpBullet"/>
        <w:numPr>
          <w:ilvl w:val="1"/>
          <w:numId w:val="28"/>
        </w:numPr>
        <w:rPr>
          <w:lang w:val="en-GB"/>
        </w:rPr>
      </w:pPr>
      <w:r w:rsidRPr="00D61143">
        <w:rPr>
          <w:lang w:val="en-GB"/>
        </w:rPr>
        <w:t>It inherits from Mammal.</w:t>
      </w:r>
    </w:p>
    <w:p w14:paraId="724AA7AC" w14:textId="5261F517" w:rsidR="006969F0" w:rsidRPr="00D61143" w:rsidRDefault="006969F0" w:rsidP="006969F0">
      <w:pPr>
        <w:pStyle w:val="cpBullet"/>
        <w:numPr>
          <w:ilvl w:val="1"/>
          <w:numId w:val="28"/>
        </w:numPr>
        <w:rPr>
          <w:lang w:val="en-GB"/>
        </w:rPr>
      </w:pPr>
      <w:r w:rsidRPr="00D61143">
        <w:rPr>
          <w:lang w:val="en-GB"/>
        </w:rPr>
        <w:t>It must have a method “Eat”, that shows “Mouse is eating cheese”.</w:t>
      </w:r>
    </w:p>
    <w:p w14:paraId="688E1ACA" w14:textId="77777777" w:rsidR="00AA39FD" w:rsidRDefault="00AA39FD" w:rsidP="00434485">
      <w:pPr>
        <w:rPr>
          <w:rFonts w:ascii="Paragon" w:hAnsi="Paragon"/>
          <w:sz w:val="40"/>
          <w:szCs w:val="20"/>
          <w:lang w:val="en-GB" w:eastAsia="en-US"/>
        </w:rPr>
      </w:pPr>
      <w:r w:rsidRPr="002078A2">
        <w:rPr>
          <w:lang w:val="en-GB"/>
        </w:rPr>
        <w:br w:type="page"/>
      </w:r>
    </w:p>
    <w:p w14:paraId="3C8C6B42" w14:textId="537D09BF" w:rsidR="003D0E0C" w:rsidRDefault="003D0E0C" w:rsidP="00361B39">
      <w:pPr>
        <w:pStyle w:val="Heading2"/>
      </w:pPr>
      <w:r>
        <w:lastRenderedPageBreak/>
        <w:t>Exercise 13.</w:t>
      </w:r>
      <w:r w:rsidR="00360517" w:rsidRPr="00360517">
        <w:rPr>
          <w:lang w:val="nl-BE"/>
        </w:rPr>
        <w:fldChar w:fldCharType="begin"/>
      </w:r>
      <w:r w:rsidR="00360517" w:rsidRPr="00360517">
        <w:instrText xml:space="preserve"> SEQ Excercise\# "00" \* MERGEFORMAT  \* MERGEFORMAT </w:instrText>
      </w:r>
      <w:r w:rsidR="00360517" w:rsidRPr="00360517">
        <w:rPr>
          <w:lang w:val="nl-BE"/>
        </w:rPr>
        <w:fldChar w:fldCharType="separate"/>
      </w:r>
      <w:r w:rsidR="00360517">
        <w:rPr>
          <w:noProof/>
        </w:rPr>
        <w:t>05</w:t>
      </w:r>
      <w:r w:rsidR="00360517" w:rsidRPr="00360517">
        <w:fldChar w:fldCharType="end"/>
      </w:r>
      <w:r w:rsidR="005C7345">
        <w:t>: Making a point here</w:t>
      </w:r>
    </w:p>
    <w:p w14:paraId="575553A5" w14:textId="2CC9671A" w:rsidR="003D0E0C" w:rsidRPr="00DB533A" w:rsidRDefault="003D0E0C" w:rsidP="003D0E0C">
      <w:pPr>
        <w:pStyle w:val="cpBullet"/>
        <w:rPr>
          <w:lang w:val="en-GB"/>
        </w:rPr>
      </w:pPr>
      <w:r w:rsidRPr="00DB533A">
        <w:rPr>
          <w:lang w:val="en-GB"/>
        </w:rPr>
        <w:t>Create an abstract class “Shape”.</w:t>
      </w:r>
    </w:p>
    <w:p w14:paraId="1EEDD8A1" w14:textId="280FCA3D" w:rsidR="003D0E0C" w:rsidRDefault="003D0E0C" w:rsidP="003D0E0C">
      <w:pPr>
        <w:pStyle w:val="cpBullet"/>
        <w:numPr>
          <w:ilvl w:val="1"/>
          <w:numId w:val="28"/>
        </w:numPr>
        <w:rPr>
          <w:lang w:val="en-GB"/>
        </w:rPr>
      </w:pPr>
      <w:r w:rsidRPr="003D0E0C">
        <w:rPr>
          <w:lang w:val="en-GB"/>
        </w:rPr>
        <w:t>It has an empty c</w:t>
      </w:r>
      <w:r>
        <w:rPr>
          <w:lang w:val="en-GB"/>
        </w:rPr>
        <w:t>onstructor.</w:t>
      </w:r>
    </w:p>
    <w:p w14:paraId="04F2D7F5" w14:textId="609BCE52" w:rsidR="003D0E0C" w:rsidRDefault="003D0E0C" w:rsidP="003D0E0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It has an abstract property “Name”.</w:t>
      </w:r>
    </w:p>
    <w:p w14:paraId="465893D1" w14:textId="17DEE080" w:rsidR="003D0E0C" w:rsidRDefault="003D0E0C" w:rsidP="003D0E0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It has a method “Area” that returns 0.</w:t>
      </w:r>
    </w:p>
    <w:p w14:paraId="1E95CDF1" w14:textId="07B21C62" w:rsidR="003D0E0C" w:rsidRDefault="003D0E0C" w:rsidP="003D0E0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It has a method “Volume” that returns 0.</w:t>
      </w:r>
    </w:p>
    <w:p w14:paraId="73F92FC3" w14:textId="5D2CD74D" w:rsidR="003D0E0C" w:rsidRDefault="003D0E0C" w:rsidP="003D0E0C">
      <w:pPr>
        <w:pStyle w:val="cpBullet"/>
        <w:rPr>
          <w:lang w:val="en-GB"/>
        </w:rPr>
      </w:pPr>
      <w:r>
        <w:rPr>
          <w:lang w:val="en-GB"/>
        </w:rPr>
        <w:t>Create a class “Point” that inherits from “Shape”.</w:t>
      </w:r>
    </w:p>
    <w:p w14:paraId="084CAE59" w14:textId="0426782D" w:rsidR="003D0E0C" w:rsidRDefault="003D0E0C" w:rsidP="003D0E0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It has 2 properties X and Y (the coordinates of a point).</w:t>
      </w:r>
    </w:p>
    <w:p w14:paraId="2DD3CC07" w14:textId="30456BFD" w:rsidR="00DB533A" w:rsidRDefault="00DB533A" w:rsidP="003D0E0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The property Name returns “Point”.</w:t>
      </w:r>
    </w:p>
    <w:p w14:paraId="3D64C657" w14:textId="24DEFEA3" w:rsidR="003D0E0C" w:rsidRDefault="003D0E0C" w:rsidP="003D0E0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It has a constructor with no parameters, where X and Y coordinates are 0.</w:t>
      </w:r>
    </w:p>
    <w:p w14:paraId="4C70FB8F" w14:textId="1F6E0946" w:rsidR="003D0E0C" w:rsidRDefault="003D0E0C" w:rsidP="003D0E0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It has a constructor with 2 parameters (X and Y coordinates).</w:t>
      </w:r>
    </w:p>
    <w:p w14:paraId="0AEF7527" w14:textId="0F446DCC" w:rsidR="003D0E0C" w:rsidRDefault="003D0E0C" w:rsidP="003D0E0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You override the method “ToString” to show information about the point.</w:t>
      </w:r>
    </w:p>
    <w:p w14:paraId="3BD5C072" w14:textId="658521AC" w:rsidR="003D0E0C" w:rsidRDefault="003D0E0C" w:rsidP="003D0E0C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Show it in this format “[X, Y]”.</w:t>
      </w:r>
    </w:p>
    <w:p w14:paraId="13E4FCE5" w14:textId="27A771A5" w:rsidR="003D0E0C" w:rsidRDefault="003D0E0C" w:rsidP="003D0E0C">
      <w:pPr>
        <w:pStyle w:val="cpBullet"/>
        <w:rPr>
          <w:lang w:val="en-GB"/>
        </w:rPr>
      </w:pPr>
      <w:r>
        <w:rPr>
          <w:lang w:val="en-GB"/>
        </w:rPr>
        <w:t>Create a class “Circle” that inherits form “Point”.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B35F07" w:rsidRPr="004E2237" w14:paraId="510D0C81" w14:textId="77777777" w:rsidTr="00407AB2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64C4E06A" w14:textId="77777777" w:rsidR="00B35F07" w:rsidRPr="00B35F07" w:rsidRDefault="00B35F07" w:rsidP="00407AB2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6FE220B1" w14:textId="77777777" w:rsidR="00B35F07" w:rsidRPr="00B35F07" w:rsidRDefault="00B35F07" w:rsidP="00407AB2">
            <w:pPr>
              <w:pStyle w:val="cpSmallTip"/>
              <w:rPr>
                <w:lang w:val="en-GB"/>
              </w:rPr>
            </w:pPr>
          </w:p>
        </w:tc>
      </w:tr>
      <w:tr w:rsidR="00B35F07" w:rsidRPr="004E2237" w14:paraId="32283B02" w14:textId="77777777" w:rsidTr="00407AB2">
        <w:tc>
          <w:tcPr>
            <w:tcW w:w="1843" w:type="dxa"/>
            <w:tcBorders>
              <w:bottom w:val="nil"/>
            </w:tcBorders>
          </w:tcPr>
          <w:p w14:paraId="7CA58168" w14:textId="77777777" w:rsidR="00B35F07" w:rsidRDefault="00B35F07" w:rsidP="00407AB2">
            <w:pPr>
              <w:pStyle w:val="cpTip"/>
            </w:pPr>
            <w:r>
              <w:object w:dxaOrig="1995" w:dyaOrig="1530" w14:anchorId="4B5A5D94">
                <v:shape id="_x0000_i1030" type="#_x0000_t75" style="width:77.3pt;height:58.75pt" o:ole="" fillcolor="window">
                  <v:imagedata r:id="rId10" o:title=""/>
                </v:shape>
                <o:OLEObject Type="Embed" ProgID="PBrush" ShapeID="_x0000_i1030" DrawAspect="Content" ObjectID="_1823952472" r:id="rId18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3B1457AA" w14:textId="77777777" w:rsidR="000549EA" w:rsidRDefault="00B35F07" w:rsidP="00B35F0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Pay attention here.</w:t>
            </w:r>
          </w:p>
          <w:p w14:paraId="07018968" w14:textId="572417CB" w:rsidR="00B35F07" w:rsidRDefault="00B35F07" w:rsidP="00B35F0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This example is a very bad example.</w:t>
            </w:r>
            <w:r w:rsidR="000549EA">
              <w:rPr>
                <w:lang w:val="en-GB"/>
              </w:rPr>
              <w:t xml:space="preserve"> And I know it.</w:t>
            </w:r>
          </w:p>
          <w:p w14:paraId="6482DD03" w14:textId="77777777" w:rsidR="00B35F07" w:rsidRDefault="00B35F07" w:rsidP="00B35F0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In real programming a Circle should not be a subclass of a Point. I’ve added this example to explain a principle, not an example that makes sense to use inheritance.</w:t>
            </w:r>
          </w:p>
          <w:p w14:paraId="3400409D" w14:textId="3D9752B9" w:rsidR="00B35F07" w:rsidRDefault="00B35F07" w:rsidP="00B35F0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Whatever you do, I will succeed in breaking your solution. And that is what I want to explain here.</w:t>
            </w:r>
          </w:p>
          <w:p w14:paraId="196D365B" w14:textId="7A6F5461" w:rsidR="00B35F07" w:rsidRDefault="00B35F07" w:rsidP="00B35F0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Your code will be correct, but the solution is not.</w:t>
            </w:r>
            <w:r w:rsidR="000549EA">
              <w:rPr>
                <w:lang w:val="en-GB"/>
              </w:rPr>
              <w:t xml:space="preserve"> This is a typical example of bad design. I’m well aware.</w:t>
            </w:r>
          </w:p>
          <w:p w14:paraId="3570598D" w14:textId="5459C9A8" w:rsidR="00B35F07" w:rsidRPr="00434485" w:rsidRDefault="00B35F07" w:rsidP="00B35F07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A Cirlce is not a subclass of a Point, but I ask you to program it that way.</w:t>
            </w:r>
            <w:r w:rsidR="00A1229E">
              <w:rPr>
                <w:lang w:val="en-GB"/>
              </w:rPr>
              <w:t xml:space="preserve"> Inheritance is about functionality. In this exercise there are no methods, except the constructors</w:t>
            </w:r>
            <w:r w:rsidR="00360517">
              <w:rPr>
                <w:lang w:val="en-GB"/>
              </w:rPr>
              <w:t xml:space="preserve"> that inherit.</w:t>
            </w:r>
          </w:p>
        </w:tc>
      </w:tr>
      <w:tr w:rsidR="00B35F07" w:rsidRPr="004E2237" w14:paraId="6DEF42EF" w14:textId="77777777" w:rsidTr="00407AB2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4C6C8BD3" w14:textId="77777777" w:rsidR="00B35F07" w:rsidRPr="00434485" w:rsidRDefault="00B35F07" w:rsidP="00407AB2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7B3CFE28" w14:textId="77777777" w:rsidR="00B35F07" w:rsidRPr="00434485" w:rsidRDefault="00B35F07" w:rsidP="00407AB2">
            <w:pPr>
              <w:pStyle w:val="cpSmallTip"/>
              <w:rPr>
                <w:lang w:val="en-GB"/>
              </w:rPr>
            </w:pPr>
          </w:p>
        </w:tc>
      </w:tr>
    </w:tbl>
    <w:p w14:paraId="4108F909" w14:textId="445409BF" w:rsidR="00806C14" w:rsidRDefault="00806C14" w:rsidP="003D0E0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 xml:space="preserve">It has 2 fields. The </w:t>
      </w:r>
      <w:r w:rsidR="002F6AA0">
        <w:rPr>
          <w:lang w:val="en-GB"/>
        </w:rPr>
        <w:t>centre</w:t>
      </w:r>
      <w:r>
        <w:rPr>
          <w:lang w:val="en-GB"/>
        </w:rPr>
        <w:t xml:space="preserve"> and the radius.</w:t>
      </w:r>
    </w:p>
    <w:p w14:paraId="6C80E393" w14:textId="0B6E69B5" w:rsidR="003D0E0C" w:rsidRDefault="003D0E0C" w:rsidP="003D0E0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 xml:space="preserve">It has </w:t>
      </w:r>
      <w:r w:rsidR="00DB533A">
        <w:rPr>
          <w:lang w:val="en-GB"/>
        </w:rPr>
        <w:t>3</w:t>
      </w:r>
      <w:r>
        <w:rPr>
          <w:lang w:val="en-GB"/>
        </w:rPr>
        <w:t xml:space="preserve"> properties “</w:t>
      </w:r>
      <w:r w:rsidR="002F6AA0">
        <w:rPr>
          <w:lang w:val="en-GB"/>
        </w:rPr>
        <w:t>Centre</w:t>
      </w:r>
      <w:r>
        <w:rPr>
          <w:lang w:val="en-GB"/>
        </w:rPr>
        <w:t xml:space="preserve">” (this is a </w:t>
      </w:r>
      <w:r w:rsidR="00DB533A">
        <w:rPr>
          <w:lang w:val="en-GB"/>
        </w:rPr>
        <w:t>p</w:t>
      </w:r>
      <w:r>
        <w:rPr>
          <w:lang w:val="en-GB"/>
        </w:rPr>
        <w:t>oint)</w:t>
      </w:r>
      <w:r w:rsidR="00DB533A">
        <w:rPr>
          <w:lang w:val="en-GB"/>
        </w:rPr>
        <w:t xml:space="preserve">, </w:t>
      </w:r>
      <w:r>
        <w:rPr>
          <w:lang w:val="en-GB"/>
        </w:rPr>
        <w:t>Radius</w:t>
      </w:r>
      <w:r w:rsidR="00DB533A">
        <w:rPr>
          <w:lang w:val="en-GB"/>
        </w:rPr>
        <w:t xml:space="preserve"> and Name.</w:t>
      </w:r>
    </w:p>
    <w:p w14:paraId="6751F51F" w14:textId="11F9B7AF" w:rsidR="003D0E0C" w:rsidRDefault="003D0E0C" w:rsidP="003D0E0C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lastRenderedPageBreak/>
        <w:t>Radius can’t be negative.</w:t>
      </w:r>
      <w:r w:rsidR="00DB533A">
        <w:rPr>
          <w:lang w:val="en-GB"/>
        </w:rPr>
        <w:t xml:space="preserve"> A negative value becomes 0.</w:t>
      </w:r>
    </w:p>
    <w:p w14:paraId="2B6FD686" w14:textId="502002E9" w:rsidR="00DB533A" w:rsidRDefault="00DB533A" w:rsidP="003D0E0C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The property Name returns “Circle”.</w:t>
      </w:r>
    </w:p>
    <w:p w14:paraId="73F3EC32" w14:textId="5778E2A7" w:rsidR="003D0E0C" w:rsidRDefault="003D0E0C" w:rsidP="003D0E0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It has 3 con</w:t>
      </w:r>
      <w:r w:rsidR="00DB533A">
        <w:rPr>
          <w:lang w:val="en-GB"/>
        </w:rPr>
        <w:t>structors.</w:t>
      </w:r>
    </w:p>
    <w:p w14:paraId="1B2437AF" w14:textId="436EEFBA" w:rsidR="00DB533A" w:rsidRDefault="00DB533A" w:rsidP="00DB533A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One with no parameters. This is a point on coordinates 0 and 0 with radius 0.</w:t>
      </w:r>
    </w:p>
    <w:p w14:paraId="2C29FDFE" w14:textId="2B2A9EDC" w:rsidR="00DB533A" w:rsidRDefault="00DB533A" w:rsidP="00DB533A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One with 3 parameters.</w:t>
      </w:r>
    </w:p>
    <w:p w14:paraId="02AC5FA4" w14:textId="106A56E2" w:rsidR="00DB533A" w:rsidRDefault="00DB533A" w:rsidP="00DB533A">
      <w:pPr>
        <w:pStyle w:val="cpBullet"/>
        <w:numPr>
          <w:ilvl w:val="3"/>
          <w:numId w:val="28"/>
        </w:numPr>
        <w:rPr>
          <w:lang w:val="en-GB"/>
        </w:rPr>
      </w:pPr>
      <w:r>
        <w:rPr>
          <w:lang w:val="en-GB"/>
        </w:rPr>
        <w:t>X coordinate.</w:t>
      </w:r>
    </w:p>
    <w:p w14:paraId="1C58F925" w14:textId="322A00B8" w:rsidR="00DB533A" w:rsidRDefault="00DB533A" w:rsidP="00DB533A">
      <w:pPr>
        <w:pStyle w:val="cpBullet"/>
        <w:numPr>
          <w:ilvl w:val="3"/>
          <w:numId w:val="28"/>
        </w:numPr>
        <w:rPr>
          <w:lang w:val="en-GB"/>
        </w:rPr>
      </w:pPr>
      <w:r>
        <w:rPr>
          <w:lang w:val="en-GB"/>
        </w:rPr>
        <w:t>Y coordinate.</w:t>
      </w:r>
    </w:p>
    <w:p w14:paraId="4CC1C951" w14:textId="7F11C958" w:rsidR="00DB533A" w:rsidRDefault="00DB533A" w:rsidP="00DB533A">
      <w:pPr>
        <w:pStyle w:val="cpBullet"/>
        <w:numPr>
          <w:ilvl w:val="3"/>
          <w:numId w:val="28"/>
        </w:numPr>
        <w:rPr>
          <w:lang w:val="en-GB"/>
        </w:rPr>
      </w:pPr>
      <w:r>
        <w:rPr>
          <w:lang w:val="en-GB"/>
        </w:rPr>
        <w:t>Radius.</w:t>
      </w:r>
    </w:p>
    <w:p w14:paraId="7327B717" w14:textId="460E8045" w:rsidR="00DB533A" w:rsidRDefault="00DB533A" w:rsidP="00DB533A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One with 2 parameters.</w:t>
      </w:r>
    </w:p>
    <w:p w14:paraId="17B01C33" w14:textId="6B953465" w:rsidR="00DB533A" w:rsidRDefault="00DB533A" w:rsidP="00DB533A">
      <w:pPr>
        <w:pStyle w:val="cpBullet"/>
        <w:numPr>
          <w:ilvl w:val="3"/>
          <w:numId w:val="28"/>
        </w:numPr>
        <w:rPr>
          <w:lang w:val="en-GB"/>
        </w:rPr>
      </w:pPr>
      <w:r>
        <w:rPr>
          <w:lang w:val="en-GB"/>
        </w:rPr>
        <w:t>A point.</w:t>
      </w:r>
    </w:p>
    <w:p w14:paraId="08740531" w14:textId="3640D9F0" w:rsidR="00DB533A" w:rsidRDefault="00DB533A" w:rsidP="00DB533A">
      <w:pPr>
        <w:pStyle w:val="cpBullet"/>
        <w:numPr>
          <w:ilvl w:val="3"/>
          <w:numId w:val="28"/>
        </w:numPr>
        <w:rPr>
          <w:lang w:val="en-GB"/>
        </w:rPr>
      </w:pPr>
      <w:r>
        <w:rPr>
          <w:lang w:val="en-GB"/>
        </w:rPr>
        <w:t>Radius.</w:t>
      </w:r>
    </w:p>
    <w:p w14:paraId="1A772E0D" w14:textId="179D6CBE" w:rsidR="00DB533A" w:rsidRDefault="00DB533A" w:rsidP="00DB533A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You override the method Area that returns the Area of a circle.</w:t>
      </w:r>
    </w:p>
    <w:p w14:paraId="51AD51E2" w14:textId="5954D27F" w:rsidR="00DB533A" w:rsidRDefault="00DB533A" w:rsidP="00DB533A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You create a method that calculates the circumference.</w:t>
      </w:r>
    </w:p>
    <w:p w14:paraId="25733D98" w14:textId="0CFD5E32" w:rsidR="00DB533A" w:rsidRDefault="00DB533A" w:rsidP="00DB533A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You create a method that calculates the diameter.</w:t>
      </w:r>
    </w:p>
    <w:p w14:paraId="498CFB48" w14:textId="332E837D" w:rsidR="00DB533A" w:rsidRDefault="00DB533A" w:rsidP="00DB533A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You override the method “ToString” to show information about the circle.</w:t>
      </w:r>
    </w:p>
    <w:p w14:paraId="01854498" w14:textId="37457366" w:rsidR="00DB533A" w:rsidRDefault="00DB533A" w:rsidP="00DB533A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 xml:space="preserve">You show the </w:t>
      </w:r>
      <w:r w:rsidR="002F6AA0">
        <w:rPr>
          <w:lang w:val="en-GB"/>
        </w:rPr>
        <w:t>centre</w:t>
      </w:r>
      <w:r>
        <w:rPr>
          <w:lang w:val="en-GB"/>
        </w:rPr>
        <w:t>, the radius, the Area and the diameter.</w:t>
      </w:r>
    </w:p>
    <w:p w14:paraId="47A1642E" w14:textId="7D1D300D" w:rsidR="00DB533A" w:rsidRDefault="00DB533A" w:rsidP="00DB533A">
      <w:pPr>
        <w:pStyle w:val="cpBullet"/>
        <w:rPr>
          <w:lang w:val="en-GB"/>
        </w:rPr>
      </w:pPr>
      <w:r>
        <w:rPr>
          <w:lang w:val="en-GB"/>
        </w:rPr>
        <w:t>Create a class “Cylinder” that inherits form “Circle”.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B35F07" w:rsidRPr="004E2237" w14:paraId="6BAB2A72" w14:textId="77777777" w:rsidTr="00407AB2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7D951D7A" w14:textId="77777777" w:rsidR="00B35F07" w:rsidRPr="00B35F07" w:rsidRDefault="00B35F07" w:rsidP="00407AB2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5C98C42F" w14:textId="77777777" w:rsidR="00B35F07" w:rsidRPr="00B35F07" w:rsidRDefault="00B35F07" w:rsidP="00407AB2">
            <w:pPr>
              <w:pStyle w:val="cpSmallTip"/>
              <w:rPr>
                <w:lang w:val="en-GB"/>
              </w:rPr>
            </w:pPr>
          </w:p>
        </w:tc>
      </w:tr>
      <w:tr w:rsidR="00B35F07" w:rsidRPr="004E2237" w14:paraId="06FD7E9C" w14:textId="77777777" w:rsidTr="00407AB2">
        <w:tc>
          <w:tcPr>
            <w:tcW w:w="1843" w:type="dxa"/>
            <w:tcBorders>
              <w:bottom w:val="nil"/>
            </w:tcBorders>
          </w:tcPr>
          <w:p w14:paraId="20883C6B" w14:textId="77777777" w:rsidR="00B35F07" w:rsidRDefault="00B35F07" w:rsidP="00407AB2">
            <w:pPr>
              <w:pStyle w:val="cpTip"/>
            </w:pPr>
            <w:r>
              <w:object w:dxaOrig="1995" w:dyaOrig="1530" w14:anchorId="13A35F8B">
                <v:shape id="_x0000_i1031" type="#_x0000_t75" style="width:77.3pt;height:58.75pt" o:ole="" fillcolor="window">
                  <v:imagedata r:id="rId10" o:title=""/>
                </v:shape>
                <o:OLEObject Type="Embed" ProgID="PBrush" ShapeID="_x0000_i1031" DrawAspect="Content" ObjectID="_1823952473" r:id="rId19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07B8E9F0" w14:textId="77777777" w:rsidR="000549EA" w:rsidRDefault="00B35F07" w:rsidP="00407AB2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Pay attention here.</w:t>
            </w:r>
          </w:p>
          <w:p w14:paraId="2582A904" w14:textId="18FCF22C" w:rsidR="00B35F07" w:rsidRDefault="00B35F07" w:rsidP="00407AB2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This example is a very bad example.</w:t>
            </w:r>
            <w:r w:rsidR="000549EA">
              <w:rPr>
                <w:lang w:val="en-GB"/>
              </w:rPr>
              <w:t xml:space="preserve"> And I know it.</w:t>
            </w:r>
          </w:p>
          <w:p w14:paraId="209AD79F" w14:textId="1083850D" w:rsidR="00B35F07" w:rsidRDefault="00B35F07" w:rsidP="00407AB2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In real programming a Cylinder should not be a subclass of a Circle. I’ve added this example to explain a principle, not an example that makes sense to use inheritance.</w:t>
            </w:r>
          </w:p>
          <w:p w14:paraId="6F4EA814" w14:textId="77777777" w:rsidR="00B35F07" w:rsidRDefault="00B35F07" w:rsidP="00407AB2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Whatever you do, I will succeed in breaking your solution. And that is what I want to explain here.</w:t>
            </w:r>
          </w:p>
          <w:p w14:paraId="41BBD927" w14:textId="77777777" w:rsidR="000549EA" w:rsidRDefault="000549EA" w:rsidP="000549EA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Your code will be correct, but the solution is not. This is a typical example of bad design. I’m well aware.</w:t>
            </w:r>
          </w:p>
          <w:p w14:paraId="1E503B3E" w14:textId="79688375" w:rsidR="00B35F07" w:rsidRPr="00434485" w:rsidRDefault="00B35F07" w:rsidP="00407AB2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A Cylinder is not a subclass of a Circle, but I ask you to program it that way</w:t>
            </w:r>
            <w:r w:rsidR="00A1229E">
              <w:rPr>
                <w:lang w:val="en-GB"/>
              </w:rPr>
              <w:t>. Inheritance is about functionality. In this exercise there are no methods, except the constructors</w:t>
            </w:r>
            <w:r w:rsidR="00360517">
              <w:rPr>
                <w:lang w:val="en-GB"/>
              </w:rPr>
              <w:t xml:space="preserve"> that inherit.</w:t>
            </w:r>
          </w:p>
        </w:tc>
      </w:tr>
      <w:tr w:rsidR="00B35F07" w:rsidRPr="004E2237" w14:paraId="5455FC40" w14:textId="77777777" w:rsidTr="00407AB2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45EEEC48" w14:textId="77777777" w:rsidR="00B35F07" w:rsidRPr="00434485" w:rsidRDefault="00B35F07" w:rsidP="00407AB2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79EB562D" w14:textId="77777777" w:rsidR="00B35F07" w:rsidRPr="00434485" w:rsidRDefault="00B35F07" w:rsidP="00407AB2">
            <w:pPr>
              <w:pStyle w:val="cpSmallTip"/>
              <w:rPr>
                <w:lang w:val="en-GB"/>
              </w:rPr>
            </w:pPr>
          </w:p>
        </w:tc>
      </w:tr>
    </w:tbl>
    <w:p w14:paraId="46977AF2" w14:textId="5242459C" w:rsidR="00806C14" w:rsidRDefault="00806C14" w:rsidP="00806C14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lastRenderedPageBreak/>
        <w:t>It has 2 fields. The base and the height.</w:t>
      </w:r>
    </w:p>
    <w:p w14:paraId="158D0A9C" w14:textId="1B7D8D28" w:rsidR="00DB533A" w:rsidRDefault="00DB533A" w:rsidP="00DB533A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 xml:space="preserve">It has </w:t>
      </w:r>
      <w:r w:rsidR="00806C14">
        <w:rPr>
          <w:lang w:val="en-GB"/>
        </w:rPr>
        <w:t>3</w:t>
      </w:r>
      <w:r>
        <w:rPr>
          <w:lang w:val="en-GB"/>
        </w:rPr>
        <w:t xml:space="preserve"> properties “</w:t>
      </w:r>
      <w:r w:rsidR="00806C14">
        <w:rPr>
          <w:lang w:val="en-GB"/>
        </w:rPr>
        <w:t>Base</w:t>
      </w:r>
      <w:r>
        <w:rPr>
          <w:lang w:val="en-GB"/>
        </w:rPr>
        <w:t xml:space="preserve">” (this is a </w:t>
      </w:r>
      <w:r w:rsidR="00806C14">
        <w:rPr>
          <w:lang w:val="en-GB"/>
        </w:rPr>
        <w:t>circle</w:t>
      </w:r>
      <w:r>
        <w:rPr>
          <w:lang w:val="en-GB"/>
        </w:rPr>
        <w:t xml:space="preserve">), </w:t>
      </w:r>
      <w:r w:rsidR="00806C14">
        <w:rPr>
          <w:lang w:val="en-GB"/>
        </w:rPr>
        <w:t xml:space="preserve">Height </w:t>
      </w:r>
      <w:r>
        <w:rPr>
          <w:lang w:val="en-GB"/>
        </w:rPr>
        <w:t>and</w:t>
      </w:r>
      <w:r w:rsidR="00806C14">
        <w:rPr>
          <w:lang w:val="en-GB"/>
        </w:rPr>
        <w:t xml:space="preserve"> Name</w:t>
      </w:r>
      <w:r>
        <w:rPr>
          <w:lang w:val="en-GB"/>
        </w:rPr>
        <w:t>.</w:t>
      </w:r>
    </w:p>
    <w:p w14:paraId="5EDCCA9A" w14:textId="15078B72" w:rsidR="00DB533A" w:rsidRDefault="00806C14" w:rsidP="00DB533A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 xml:space="preserve">Height </w:t>
      </w:r>
      <w:r w:rsidR="00DB533A">
        <w:rPr>
          <w:lang w:val="en-GB"/>
        </w:rPr>
        <w:t>can’t be negative. A negative value becomes 0.</w:t>
      </w:r>
    </w:p>
    <w:p w14:paraId="57555E2B" w14:textId="024DD0A5" w:rsidR="00DB533A" w:rsidRDefault="00DB533A" w:rsidP="00DB533A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The property Name returns “</w:t>
      </w:r>
      <w:r w:rsidR="00806C14">
        <w:rPr>
          <w:lang w:val="en-GB"/>
        </w:rPr>
        <w:t>Cylinder</w:t>
      </w:r>
      <w:r>
        <w:rPr>
          <w:lang w:val="en-GB"/>
        </w:rPr>
        <w:t>”.</w:t>
      </w:r>
    </w:p>
    <w:p w14:paraId="010A8ADD" w14:textId="2754057F" w:rsidR="00DB533A" w:rsidRDefault="00DB533A" w:rsidP="00DB533A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 xml:space="preserve">It has </w:t>
      </w:r>
      <w:r w:rsidR="00C06656">
        <w:rPr>
          <w:lang w:val="en-GB"/>
        </w:rPr>
        <w:t>4</w:t>
      </w:r>
      <w:r>
        <w:rPr>
          <w:lang w:val="en-GB"/>
        </w:rPr>
        <w:t xml:space="preserve"> constructors.</w:t>
      </w:r>
    </w:p>
    <w:p w14:paraId="0C7E01B3" w14:textId="70C6FEDE" w:rsidR="00DB533A" w:rsidRDefault="00DB533A" w:rsidP="00DB533A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 xml:space="preserve">One with no parameters. This is a </w:t>
      </w:r>
      <w:r w:rsidR="00806C14">
        <w:rPr>
          <w:lang w:val="en-GB"/>
        </w:rPr>
        <w:t>circle</w:t>
      </w:r>
      <w:r>
        <w:rPr>
          <w:lang w:val="en-GB"/>
        </w:rPr>
        <w:t xml:space="preserve"> on coordinates 0 and 0 with radius 0</w:t>
      </w:r>
      <w:r w:rsidR="00806C14">
        <w:rPr>
          <w:lang w:val="en-GB"/>
        </w:rPr>
        <w:t xml:space="preserve"> and the height is 0.</w:t>
      </w:r>
    </w:p>
    <w:p w14:paraId="5913F975" w14:textId="506A63DB" w:rsidR="00DB533A" w:rsidRDefault="00DB533A" w:rsidP="00DB533A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 xml:space="preserve">One with </w:t>
      </w:r>
      <w:r w:rsidR="00806C14">
        <w:rPr>
          <w:lang w:val="en-GB"/>
        </w:rPr>
        <w:t>4</w:t>
      </w:r>
      <w:r>
        <w:rPr>
          <w:lang w:val="en-GB"/>
        </w:rPr>
        <w:t xml:space="preserve"> parameters.</w:t>
      </w:r>
    </w:p>
    <w:p w14:paraId="6E55E324" w14:textId="77777777" w:rsidR="00DB533A" w:rsidRDefault="00DB533A" w:rsidP="00DB533A">
      <w:pPr>
        <w:pStyle w:val="cpBullet"/>
        <w:numPr>
          <w:ilvl w:val="3"/>
          <w:numId w:val="28"/>
        </w:numPr>
        <w:rPr>
          <w:lang w:val="en-GB"/>
        </w:rPr>
      </w:pPr>
      <w:r>
        <w:rPr>
          <w:lang w:val="en-GB"/>
        </w:rPr>
        <w:t>X coordinate.</w:t>
      </w:r>
    </w:p>
    <w:p w14:paraId="6FF7D84F" w14:textId="77777777" w:rsidR="00DB533A" w:rsidRDefault="00DB533A" w:rsidP="00DB533A">
      <w:pPr>
        <w:pStyle w:val="cpBullet"/>
        <w:numPr>
          <w:ilvl w:val="3"/>
          <w:numId w:val="28"/>
        </w:numPr>
        <w:rPr>
          <w:lang w:val="en-GB"/>
        </w:rPr>
      </w:pPr>
      <w:r>
        <w:rPr>
          <w:lang w:val="en-GB"/>
        </w:rPr>
        <w:t>Y coordinate.</w:t>
      </w:r>
    </w:p>
    <w:p w14:paraId="12322ED6" w14:textId="77777777" w:rsidR="00DB533A" w:rsidRDefault="00DB533A" w:rsidP="00DB533A">
      <w:pPr>
        <w:pStyle w:val="cpBullet"/>
        <w:numPr>
          <w:ilvl w:val="3"/>
          <w:numId w:val="28"/>
        </w:numPr>
        <w:rPr>
          <w:lang w:val="en-GB"/>
        </w:rPr>
      </w:pPr>
      <w:r>
        <w:rPr>
          <w:lang w:val="en-GB"/>
        </w:rPr>
        <w:t>Radius.</w:t>
      </w:r>
    </w:p>
    <w:p w14:paraId="4F26C40B" w14:textId="23EAB20E" w:rsidR="00806C14" w:rsidRDefault="00806C14" w:rsidP="00DB533A">
      <w:pPr>
        <w:pStyle w:val="cpBullet"/>
        <w:numPr>
          <w:ilvl w:val="3"/>
          <w:numId w:val="28"/>
        </w:numPr>
        <w:rPr>
          <w:lang w:val="en-GB"/>
        </w:rPr>
      </w:pPr>
      <w:r>
        <w:rPr>
          <w:lang w:val="en-GB"/>
        </w:rPr>
        <w:t>Height.</w:t>
      </w:r>
    </w:p>
    <w:p w14:paraId="2A3B7D05" w14:textId="6CC5C284" w:rsidR="00DB533A" w:rsidRDefault="00DB533A" w:rsidP="00DB533A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 xml:space="preserve">One with </w:t>
      </w:r>
      <w:r w:rsidR="00806C14">
        <w:rPr>
          <w:lang w:val="en-GB"/>
        </w:rPr>
        <w:t>3</w:t>
      </w:r>
      <w:r>
        <w:rPr>
          <w:lang w:val="en-GB"/>
        </w:rPr>
        <w:t xml:space="preserve"> parameters.</w:t>
      </w:r>
    </w:p>
    <w:p w14:paraId="4737E1E9" w14:textId="77777777" w:rsidR="00DB533A" w:rsidRDefault="00DB533A" w:rsidP="00DB533A">
      <w:pPr>
        <w:pStyle w:val="cpBullet"/>
        <w:numPr>
          <w:ilvl w:val="3"/>
          <w:numId w:val="28"/>
        </w:numPr>
        <w:rPr>
          <w:lang w:val="en-GB"/>
        </w:rPr>
      </w:pPr>
      <w:r>
        <w:rPr>
          <w:lang w:val="en-GB"/>
        </w:rPr>
        <w:t>A point.</w:t>
      </w:r>
    </w:p>
    <w:p w14:paraId="45E29138" w14:textId="77777777" w:rsidR="00DB533A" w:rsidRDefault="00DB533A" w:rsidP="00DB533A">
      <w:pPr>
        <w:pStyle w:val="cpBullet"/>
        <w:numPr>
          <w:ilvl w:val="3"/>
          <w:numId w:val="28"/>
        </w:numPr>
        <w:rPr>
          <w:lang w:val="en-GB"/>
        </w:rPr>
      </w:pPr>
      <w:r>
        <w:rPr>
          <w:lang w:val="en-GB"/>
        </w:rPr>
        <w:t>Radius.</w:t>
      </w:r>
    </w:p>
    <w:p w14:paraId="75BB31D9" w14:textId="61B22181" w:rsidR="00806C14" w:rsidRDefault="00806C14" w:rsidP="00DB533A">
      <w:pPr>
        <w:pStyle w:val="cpBullet"/>
        <w:numPr>
          <w:ilvl w:val="3"/>
          <w:numId w:val="28"/>
        </w:numPr>
        <w:rPr>
          <w:lang w:val="en-GB"/>
        </w:rPr>
      </w:pPr>
      <w:r>
        <w:rPr>
          <w:lang w:val="en-GB"/>
        </w:rPr>
        <w:t>Height.</w:t>
      </w:r>
    </w:p>
    <w:p w14:paraId="3112EC76" w14:textId="72DA349D" w:rsidR="00806C14" w:rsidRDefault="00806C14" w:rsidP="00806C14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One with 2 parameters.</w:t>
      </w:r>
    </w:p>
    <w:p w14:paraId="3E063F16" w14:textId="666821DB" w:rsidR="00806C14" w:rsidRDefault="00806C14" w:rsidP="00806C14">
      <w:pPr>
        <w:pStyle w:val="cpBullet"/>
        <w:numPr>
          <w:ilvl w:val="3"/>
          <w:numId w:val="28"/>
        </w:numPr>
        <w:rPr>
          <w:lang w:val="en-GB"/>
        </w:rPr>
      </w:pPr>
      <w:r>
        <w:rPr>
          <w:lang w:val="en-GB"/>
        </w:rPr>
        <w:t>A circle.</w:t>
      </w:r>
    </w:p>
    <w:p w14:paraId="10AF0F21" w14:textId="64AA5F6B" w:rsidR="00806C14" w:rsidRDefault="00806C14" w:rsidP="00806C14">
      <w:pPr>
        <w:pStyle w:val="cpBullet"/>
        <w:numPr>
          <w:ilvl w:val="3"/>
          <w:numId w:val="28"/>
        </w:numPr>
        <w:rPr>
          <w:lang w:val="en-GB"/>
        </w:rPr>
      </w:pPr>
      <w:r>
        <w:rPr>
          <w:lang w:val="en-GB"/>
        </w:rPr>
        <w:t>Height.</w:t>
      </w:r>
    </w:p>
    <w:p w14:paraId="5A6F8B61" w14:textId="77777777" w:rsidR="00806C14" w:rsidRDefault="00DB533A" w:rsidP="00806C14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 xml:space="preserve">You override the method Area that returns the Area of a </w:t>
      </w:r>
      <w:r w:rsidR="00806C14">
        <w:rPr>
          <w:lang w:val="en-GB"/>
        </w:rPr>
        <w:t>cylinder</w:t>
      </w:r>
      <w:r>
        <w:rPr>
          <w:lang w:val="en-GB"/>
        </w:rPr>
        <w:t>.</w:t>
      </w:r>
    </w:p>
    <w:p w14:paraId="6B8BA045" w14:textId="382E6E05" w:rsidR="00DB533A" w:rsidRDefault="00DB533A" w:rsidP="00DB533A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 xml:space="preserve">You create a method that calculates the </w:t>
      </w:r>
      <w:r w:rsidR="00806C14">
        <w:rPr>
          <w:lang w:val="en-GB"/>
        </w:rPr>
        <w:t>volume</w:t>
      </w:r>
      <w:r>
        <w:rPr>
          <w:lang w:val="en-GB"/>
        </w:rPr>
        <w:t>.</w:t>
      </w:r>
    </w:p>
    <w:p w14:paraId="66906D9A" w14:textId="425F7B24" w:rsidR="00DB533A" w:rsidRDefault="00DB533A" w:rsidP="00DB533A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 xml:space="preserve">You create a method that calculates the </w:t>
      </w:r>
      <w:r w:rsidR="00806C14">
        <w:rPr>
          <w:lang w:val="en-GB"/>
        </w:rPr>
        <w:t>area</w:t>
      </w:r>
      <w:r>
        <w:rPr>
          <w:lang w:val="en-GB"/>
        </w:rPr>
        <w:t>.</w:t>
      </w:r>
    </w:p>
    <w:p w14:paraId="0802421F" w14:textId="77777777" w:rsidR="00806C14" w:rsidRDefault="00806C14" w:rsidP="00806C14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You override the method “ToString” to show information about the cylinder.</w:t>
      </w:r>
    </w:p>
    <w:p w14:paraId="59AF518A" w14:textId="17976240" w:rsidR="00806C14" w:rsidRDefault="00806C14" w:rsidP="00806C14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 xml:space="preserve">You show the </w:t>
      </w:r>
      <w:r w:rsidR="002F6AA0">
        <w:rPr>
          <w:lang w:val="en-GB"/>
        </w:rPr>
        <w:t>centre</w:t>
      </w:r>
      <w:r>
        <w:rPr>
          <w:lang w:val="en-GB"/>
        </w:rPr>
        <w:t>, the radius, the Area and the diameter and the volume.</w:t>
      </w:r>
    </w:p>
    <w:p w14:paraId="2B86BB0F" w14:textId="77777777" w:rsidR="00B35F07" w:rsidRDefault="00B35F07">
      <w:pPr>
        <w:rPr>
          <w:rFonts w:ascii="Paragon" w:hAnsi="Paragon"/>
          <w:i/>
          <w:sz w:val="40"/>
          <w:szCs w:val="20"/>
          <w:lang w:val="en-GB" w:eastAsia="en-US"/>
        </w:rPr>
      </w:pPr>
      <w:r w:rsidRPr="000549EA">
        <w:rPr>
          <w:lang w:val="en-GB"/>
        </w:rPr>
        <w:br w:type="page"/>
      </w:r>
    </w:p>
    <w:p w14:paraId="57A5BD02" w14:textId="3A576FDA" w:rsidR="00D729BD" w:rsidRPr="00CE1E9A" w:rsidRDefault="00D729BD" w:rsidP="00D729BD">
      <w:pPr>
        <w:pStyle w:val="Heading2"/>
      </w:pPr>
      <w:r w:rsidRPr="00CE1E9A">
        <w:lastRenderedPageBreak/>
        <w:t xml:space="preserve">Exercise </w:t>
      </w:r>
      <w:r>
        <w:t>13</w:t>
      </w:r>
      <w:r w:rsidRPr="00CE1E9A">
        <w:t>.</w:t>
      </w:r>
      <w:r w:rsidR="00360517" w:rsidRPr="00360517">
        <w:rPr>
          <w:lang w:val="nl-BE"/>
        </w:rPr>
        <w:fldChar w:fldCharType="begin"/>
      </w:r>
      <w:r w:rsidR="00360517" w:rsidRPr="00360517">
        <w:instrText xml:space="preserve"> SEQ Excercise\# "00" \* MERGEFORMAT  \* MERGEFORMAT </w:instrText>
      </w:r>
      <w:r w:rsidR="00360517" w:rsidRPr="00360517">
        <w:rPr>
          <w:lang w:val="nl-BE"/>
        </w:rPr>
        <w:fldChar w:fldCharType="separate"/>
      </w:r>
      <w:r w:rsidR="00360517">
        <w:rPr>
          <w:noProof/>
        </w:rPr>
        <w:t>06</w:t>
      </w:r>
      <w:r w:rsidR="00360517" w:rsidRPr="00360517">
        <w:fldChar w:fldCharType="end"/>
      </w:r>
      <w:r>
        <w:t>: Playing with Playing cards</w:t>
      </w:r>
    </w:p>
    <w:p w14:paraId="0C50DF01" w14:textId="77777777" w:rsidR="00D729BD" w:rsidRDefault="00D729BD" w:rsidP="00D729BD">
      <w:pPr>
        <w:pStyle w:val="cpBullet"/>
        <w:rPr>
          <w:lang w:val="en-GB"/>
        </w:rPr>
      </w:pPr>
      <w:r w:rsidRPr="0070597A">
        <w:rPr>
          <w:lang w:val="en-GB"/>
        </w:rPr>
        <w:t>Create the classes thru a c</w:t>
      </w:r>
      <w:r>
        <w:rPr>
          <w:lang w:val="en-GB"/>
        </w:rPr>
        <w:t>lass diagram.</w:t>
      </w:r>
    </w:p>
    <w:p w14:paraId="1587E4B6" w14:textId="77777777" w:rsidR="00D729BD" w:rsidRDefault="00D729BD" w:rsidP="00D729B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You don’t type them by yourself.</w:t>
      </w:r>
    </w:p>
    <w:p w14:paraId="195DC833" w14:textId="5D3A2A07" w:rsidR="00D729BD" w:rsidRDefault="00D729BD" w:rsidP="00D729BD">
      <w:pPr>
        <w:pStyle w:val="cpBullet"/>
        <w:rPr>
          <w:lang w:val="en-GB"/>
        </w:rPr>
      </w:pPr>
      <w:r>
        <w:rPr>
          <w:lang w:val="en-GB"/>
        </w:rPr>
        <w:t>It is not the goal to implement stuff.</w:t>
      </w:r>
    </w:p>
    <w:p w14:paraId="7C0CA5D6" w14:textId="2572BFE4" w:rsidR="00D729BD" w:rsidRDefault="00D729BD" w:rsidP="00D729B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Just make the Properties and Methods that you think you will need.</w:t>
      </w:r>
    </w:p>
    <w:p w14:paraId="5CE0C4FA" w14:textId="2D5DDE9E" w:rsidR="00E4459A" w:rsidRDefault="00E4459A" w:rsidP="00E4459A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Think how you want to structure your classes.</w:t>
      </w:r>
    </w:p>
    <w:p w14:paraId="74259184" w14:textId="57D61BD3" w:rsidR="00D729BD" w:rsidRDefault="00D729BD" w:rsidP="00D729BD">
      <w:pPr>
        <w:pStyle w:val="cpBullet"/>
        <w:rPr>
          <w:lang w:val="en-GB"/>
        </w:rPr>
      </w:pPr>
      <w:r>
        <w:rPr>
          <w:lang w:val="en-GB"/>
        </w:rPr>
        <w:t xml:space="preserve">Every playing card does have a </w:t>
      </w:r>
      <w:r w:rsidR="00380A2A">
        <w:rPr>
          <w:lang w:val="en-GB"/>
        </w:rPr>
        <w:t>colour</w:t>
      </w:r>
      <w:r>
        <w:rPr>
          <w:lang w:val="en-GB"/>
        </w:rPr>
        <w:t xml:space="preserve"> (suit)</w:t>
      </w:r>
      <w:r w:rsidR="005E3448">
        <w:rPr>
          <w:lang w:val="en-GB"/>
        </w:rPr>
        <w:t>.</w:t>
      </w:r>
    </w:p>
    <w:p w14:paraId="6427A83E" w14:textId="5344E3DD" w:rsidR="00D729BD" w:rsidRDefault="00D729BD" w:rsidP="00D729B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Hearts (red).</w:t>
      </w:r>
    </w:p>
    <w:p w14:paraId="076B2EF9" w14:textId="14E667B6" w:rsidR="00D729BD" w:rsidRDefault="00D729BD" w:rsidP="00D729B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Diamonds (red).</w:t>
      </w:r>
    </w:p>
    <w:p w14:paraId="427179D3" w14:textId="5F8EAA7B" w:rsidR="00D729BD" w:rsidRDefault="00D729BD" w:rsidP="00D729B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Clubs (black).</w:t>
      </w:r>
    </w:p>
    <w:p w14:paraId="4C00F959" w14:textId="55663D03" w:rsidR="00D729BD" w:rsidRDefault="00D729BD" w:rsidP="00D729B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Spades (black).</w:t>
      </w:r>
    </w:p>
    <w:p w14:paraId="7470B38F" w14:textId="3A624F8F" w:rsidR="00D729BD" w:rsidRDefault="00D729BD" w:rsidP="00D729BD">
      <w:pPr>
        <w:pStyle w:val="cpBullet"/>
        <w:rPr>
          <w:lang w:val="en-GB"/>
        </w:rPr>
      </w:pPr>
      <w:r>
        <w:rPr>
          <w:lang w:val="en-GB"/>
        </w:rPr>
        <w:t>Every playing card does have a value (face)</w:t>
      </w:r>
      <w:r w:rsidR="005E3448">
        <w:rPr>
          <w:lang w:val="en-GB"/>
        </w:rPr>
        <w:t>.</w:t>
      </w:r>
    </w:p>
    <w:p w14:paraId="2C8401B1" w14:textId="0463C5FE" w:rsidR="00D729BD" w:rsidRDefault="00D729BD" w:rsidP="00D729B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Ace, Two, Three, Four, Five, Six, Seven, Eight, Nine, Ten, Jack, Queen and King</w:t>
      </w:r>
    </w:p>
    <w:p w14:paraId="1D4744EC" w14:textId="279DEC47" w:rsidR="00D729BD" w:rsidRDefault="00D729BD" w:rsidP="00D729BD">
      <w:pPr>
        <w:pStyle w:val="cpBullet"/>
        <w:rPr>
          <w:lang w:val="en-GB"/>
        </w:rPr>
      </w:pPr>
      <w:r>
        <w:rPr>
          <w:lang w:val="en-GB"/>
        </w:rPr>
        <w:t>Every playing card is faced up (visible) or faced down (hidden)</w:t>
      </w:r>
    </w:p>
    <w:p w14:paraId="155CB985" w14:textId="77777777" w:rsidR="00D729BD" w:rsidRDefault="00D729BD" w:rsidP="00D729BD">
      <w:pPr>
        <w:pStyle w:val="cpBullet"/>
        <w:rPr>
          <w:lang w:val="en-GB"/>
        </w:rPr>
      </w:pPr>
      <w:r>
        <w:rPr>
          <w:lang w:val="en-GB"/>
        </w:rPr>
        <w:t>You have a deck of playing cards.</w:t>
      </w:r>
    </w:p>
    <w:p w14:paraId="1FD8C85A" w14:textId="166D485C" w:rsidR="00E4459A" w:rsidRDefault="00E4459A" w:rsidP="00E4459A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Create a deck with given suits and faces.</w:t>
      </w:r>
    </w:p>
    <w:p w14:paraId="31AB1A44" w14:textId="0F1437A7" w:rsidR="00E4459A" w:rsidRDefault="00E4459A" w:rsidP="00E4459A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Count the cards in the deck.</w:t>
      </w:r>
    </w:p>
    <w:p w14:paraId="5EB1D48B" w14:textId="38599B0E" w:rsidR="00E4459A" w:rsidRDefault="00E4459A" w:rsidP="00E4459A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Shuffle the deck.</w:t>
      </w:r>
    </w:p>
    <w:p w14:paraId="32E0CC6F" w14:textId="4834FEB9" w:rsidR="00E4459A" w:rsidRDefault="00E4459A" w:rsidP="00E4459A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Deal a hand. (a number of cards from the deck)</w:t>
      </w:r>
    </w:p>
    <w:p w14:paraId="3326C13E" w14:textId="390D2155" w:rsidR="00E4459A" w:rsidRDefault="00E4459A" w:rsidP="00E4459A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Draw a card.</w:t>
      </w:r>
    </w:p>
    <w:p w14:paraId="0EB2C268" w14:textId="690EE599" w:rsidR="00D729BD" w:rsidRDefault="00D729BD" w:rsidP="00D729BD">
      <w:pPr>
        <w:pStyle w:val="cpBullet"/>
        <w:rPr>
          <w:lang w:val="en-GB"/>
        </w:rPr>
      </w:pPr>
      <w:r>
        <w:rPr>
          <w:lang w:val="en-GB"/>
        </w:rPr>
        <w:t>You have a hand of playing cards.</w:t>
      </w:r>
    </w:p>
    <w:p w14:paraId="0FAA739D" w14:textId="27AB8BEC" w:rsidR="00D729BD" w:rsidRDefault="00E4459A" w:rsidP="00D729B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A number of cards out of the deck are given to a hand.</w:t>
      </w:r>
    </w:p>
    <w:p w14:paraId="5855EEB1" w14:textId="0C765853" w:rsidR="00E4459A" w:rsidRDefault="00E4459A" w:rsidP="00D729B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Count the cards in the hand.</w:t>
      </w:r>
    </w:p>
    <w:p w14:paraId="7C33D9FD" w14:textId="73CE6B74" w:rsidR="00E4459A" w:rsidRDefault="00E4459A" w:rsidP="00D729B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Add a card.</w:t>
      </w:r>
    </w:p>
    <w:p w14:paraId="6C07628D" w14:textId="7658539B" w:rsidR="00E4459A" w:rsidRDefault="00E4459A" w:rsidP="00D729B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Does the hand contains a card?</w:t>
      </w:r>
    </w:p>
    <w:p w14:paraId="6204D8AF" w14:textId="6FE679C4" w:rsidR="00E4459A" w:rsidRDefault="00E4459A" w:rsidP="00D729BD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Remove a card.</w:t>
      </w:r>
    </w:p>
    <w:p w14:paraId="59DE6917" w14:textId="77777777" w:rsidR="00D729BD" w:rsidRDefault="00D729BD">
      <w:pPr>
        <w:rPr>
          <w:rFonts w:ascii="Paragon" w:hAnsi="Paragon"/>
          <w:i/>
          <w:sz w:val="40"/>
          <w:szCs w:val="20"/>
          <w:lang w:val="en-GB" w:eastAsia="en-US"/>
        </w:rPr>
      </w:pPr>
      <w:r w:rsidRPr="00D729BD">
        <w:rPr>
          <w:lang w:val="en-GB"/>
        </w:rPr>
        <w:br w:type="page"/>
      </w:r>
    </w:p>
    <w:p w14:paraId="6892F5B1" w14:textId="60BD4345" w:rsidR="005E3448" w:rsidRPr="00CE1E9A" w:rsidRDefault="005E3448" w:rsidP="005E3448">
      <w:pPr>
        <w:pStyle w:val="Heading2"/>
      </w:pPr>
      <w:r w:rsidRPr="00CE1E9A">
        <w:lastRenderedPageBreak/>
        <w:t xml:space="preserve">Exercise </w:t>
      </w:r>
      <w:r>
        <w:t>13</w:t>
      </w:r>
      <w:r w:rsidRPr="00CE1E9A">
        <w:t>.</w:t>
      </w:r>
      <w:r w:rsidR="00360517" w:rsidRPr="00360517">
        <w:rPr>
          <w:lang w:val="nl-BE"/>
        </w:rPr>
        <w:fldChar w:fldCharType="begin"/>
      </w:r>
      <w:r w:rsidR="00360517" w:rsidRPr="00360517">
        <w:instrText xml:space="preserve"> SEQ Excercise\# "00" \* MERGEFORMAT  \* MERGEFORMAT </w:instrText>
      </w:r>
      <w:r w:rsidR="00360517" w:rsidRPr="00360517">
        <w:rPr>
          <w:lang w:val="nl-BE"/>
        </w:rPr>
        <w:fldChar w:fldCharType="separate"/>
      </w:r>
      <w:r w:rsidR="00360517">
        <w:rPr>
          <w:noProof/>
        </w:rPr>
        <w:t>07</w:t>
      </w:r>
      <w:r w:rsidR="00360517" w:rsidRPr="00360517">
        <w:fldChar w:fldCharType="end"/>
      </w:r>
      <w:r>
        <w:t>: The Doors (Jim Morrison)</w:t>
      </w:r>
    </w:p>
    <w:p w14:paraId="5F60A6F8" w14:textId="3F1F03FF" w:rsidR="005E3448" w:rsidRDefault="005E3448" w:rsidP="005E3448">
      <w:pPr>
        <w:pStyle w:val="cpBullet"/>
        <w:rPr>
          <w:lang w:val="en-GB"/>
        </w:rPr>
      </w:pPr>
      <w:r>
        <w:rPr>
          <w:lang w:val="en-GB"/>
        </w:rPr>
        <w:t>Create a class that represent a door.</w:t>
      </w:r>
    </w:p>
    <w:p w14:paraId="41F2AC9F" w14:textId="52CE9370" w:rsidR="005E3448" w:rsidRDefault="005E3448" w:rsidP="005E3448">
      <w:pPr>
        <w:pStyle w:val="cpBullet"/>
        <w:rPr>
          <w:lang w:val="en-GB"/>
        </w:rPr>
      </w:pPr>
      <w:r>
        <w:rPr>
          <w:lang w:val="en-GB"/>
        </w:rPr>
        <w:t>A door can be:</w:t>
      </w:r>
    </w:p>
    <w:p w14:paraId="67B62C4E" w14:textId="759440FF" w:rsidR="005E3448" w:rsidRDefault="005E3448" w:rsidP="005E344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Opened.</w:t>
      </w:r>
    </w:p>
    <w:p w14:paraId="19C87AFF" w14:textId="3E02BC7C" w:rsidR="005E3448" w:rsidRDefault="005E3448" w:rsidP="005E344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Closed.</w:t>
      </w:r>
    </w:p>
    <w:p w14:paraId="17B47597" w14:textId="1D90E189" w:rsidR="005E3448" w:rsidRDefault="005E3448" w:rsidP="005E344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Locked.</w:t>
      </w:r>
    </w:p>
    <w:p w14:paraId="71F06D3C" w14:textId="6C367590" w:rsidR="005E3448" w:rsidRDefault="005E3448" w:rsidP="005E344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Unlocked.</w:t>
      </w:r>
    </w:p>
    <w:p w14:paraId="28169255" w14:textId="2E76C822" w:rsidR="00193FF2" w:rsidRDefault="00193FF2" w:rsidP="00193FF2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These are methods.</w:t>
      </w:r>
    </w:p>
    <w:p w14:paraId="08A01448" w14:textId="61220682" w:rsidR="005E3448" w:rsidRDefault="005E3448" w:rsidP="005E3448">
      <w:pPr>
        <w:pStyle w:val="cpBullet"/>
        <w:rPr>
          <w:lang w:val="en-GB"/>
        </w:rPr>
      </w:pPr>
      <w:r>
        <w:rPr>
          <w:lang w:val="en-GB"/>
        </w:rPr>
        <w:t>You can show the state of a door</w:t>
      </w:r>
      <w:r w:rsidR="00193FF2">
        <w:rPr>
          <w:lang w:val="en-GB"/>
        </w:rPr>
        <w:t>.</w:t>
      </w:r>
    </w:p>
    <w:p w14:paraId="03BA66EA" w14:textId="31B2E05B" w:rsidR="005E3448" w:rsidRDefault="005E3448" w:rsidP="005E344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Opened door.</w:t>
      </w:r>
    </w:p>
    <w:p w14:paraId="12B58705" w14:textId="4B7C9C98" w:rsidR="005E3448" w:rsidRDefault="005E3448" w:rsidP="005E344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Closed door that is locked.</w:t>
      </w:r>
    </w:p>
    <w:p w14:paraId="669604E4" w14:textId="323FBA1A" w:rsidR="005E3448" w:rsidRDefault="005E3448" w:rsidP="005E344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Closed door that is unlocked.</w:t>
      </w:r>
    </w:p>
    <w:p w14:paraId="7CFA97CB" w14:textId="31BF2A10" w:rsidR="00193FF2" w:rsidRDefault="00193FF2" w:rsidP="00193FF2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The states are properties.</w:t>
      </w:r>
    </w:p>
    <w:p w14:paraId="22BE44BE" w14:textId="756EF0E8" w:rsidR="00193FF2" w:rsidRDefault="00193FF2" w:rsidP="00193FF2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Use the ToString method to show the states.</w:t>
      </w:r>
    </w:p>
    <w:p w14:paraId="76A1B5C4" w14:textId="777274F8" w:rsidR="005E3448" w:rsidRDefault="005E3448" w:rsidP="005E3448">
      <w:pPr>
        <w:pStyle w:val="cpBullet"/>
        <w:rPr>
          <w:lang w:val="en-GB"/>
        </w:rPr>
      </w:pPr>
      <w:r>
        <w:rPr>
          <w:lang w:val="en-GB"/>
        </w:rPr>
        <w:t>Pay attention:</w:t>
      </w:r>
    </w:p>
    <w:p w14:paraId="32DB95DF" w14:textId="0481F4FC" w:rsidR="005E3448" w:rsidRDefault="005E3448" w:rsidP="005E344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You can not open a door that is locked.</w:t>
      </w:r>
    </w:p>
    <w:p w14:paraId="5EF00356" w14:textId="71EB8EA0" w:rsidR="005E3448" w:rsidRDefault="005E3448" w:rsidP="005E344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You can not lock a door that is open.</w:t>
      </w:r>
    </w:p>
    <w:p w14:paraId="540A3F88" w14:textId="0725513E" w:rsidR="005E3448" w:rsidRDefault="005E3448" w:rsidP="005E344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You can not unlock an unlocked door.</w:t>
      </w:r>
    </w:p>
    <w:p w14:paraId="7489C504" w14:textId="6759B76A" w:rsidR="005E3448" w:rsidRDefault="005E3448" w:rsidP="005E344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You can not lock a locked door.</w:t>
      </w:r>
    </w:p>
    <w:p w14:paraId="279B8DDA" w14:textId="73196AAA" w:rsidR="005E3448" w:rsidRDefault="005E3448" w:rsidP="005E344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You can not open an open door.</w:t>
      </w:r>
    </w:p>
    <w:p w14:paraId="62CE66C6" w14:textId="707C2432" w:rsidR="005E3448" w:rsidRDefault="005E3448" w:rsidP="005E344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You can not close a closed door.</w:t>
      </w:r>
    </w:p>
    <w:p w14:paraId="4F4FFD46" w14:textId="74ACD091" w:rsidR="005E3448" w:rsidRDefault="005E3448" w:rsidP="005E3448">
      <w:pPr>
        <w:pStyle w:val="cpBullet"/>
        <w:rPr>
          <w:lang w:val="en-GB"/>
        </w:rPr>
      </w:pPr>
      <w:r>
        <w:rPr>
          <w:lang w:val="en-GB"/>
        </w:rPr>
        <w:t xml:space="preserve">On every </w:t>
      </w:r>
      <w:r w:rsidR="00193FF2">
        <w:rPr>
          <w:lang w:val="en-GB"/>
        </w:rPr>
        <w:t xml:space="preserve">time that a consumer of your class tries </w:t>
      </w:r>
      <w:r>
        <w:rPr>
          <w:lang w:val="en-GB"/>
        </w:rPr>
        <w:t xml:space="preserve">to do something wrong, you must send a </w:t>
      </w:r>
      <w:r w:rsidR="00193FF2">
        <w:rPr>
          <w:lang w:val="en-GB"/>
        </w:rPr>
        <w:t xml:space="preserve">nice </w:t>
      </w:r>
      <w:r>
        <w:rPr>
          <w:lang w:val="en-GB"/>
        </w:rPr>
        <w:t>error message.</w:t>
      </w:r>
    </w:p>
    <w:p w14:paraId="6605E284" w14:textId="1F600EFE" w:rsidR="005E3448" w:rsidRDefault="005E3448" w:rsidP="005E344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 xml:space="preserve">Use the throw error message functionality if the user of the class tries to do something </w:t>
      </w:r>
      <w:r w:rsidR="00193FF2">
        <w:rPr>
          <w:lang w:val="en-GB"/>
        </w:rPr>
        <w:t>wrong</w:t>
      </w:r>
      <w:r>
        <w:rPr>
          <w:lang w:val="en-GB"/>
        </w:rPr>
        <w:t>.</w:t>
      </w:r>
    </w:p>
    <w:p w14:paraId="5EE442EE" w14:textId="33C4C4EB" w:rsidR="005E3448" w:rsidRDefault="005E3448" w:rsidP="005E344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Use the try … catch … functionality in your test application</w:t>
      </w:r>
      <w:r w:rsidR="00193FF2">
        <w:rPr>
          <w:lang w:val="en-GB"/>
        </w:rPr>
        <w:t xml:space="preserve"> to show the received error message.</w:t>
      </w:r>
    </w:p>
    <w:p w14:paraId="39FA73A9" w14:textId="1141EA26" w:rsidR="005E3448" w:rsidRDefault="005E3448" w:rsidP="005E3448">
      <w:pPr>
        <w:pStyle w:val="cpBullet"/>
        <w:rPr>
          <w:lang w:val="en-GB"/>
        </w:rPr>
      </w:pPr>
      <w:r>
        <w:rPr>
          <w:lang w:val="en-GB"/>
        </w:rPr>
        <w:t>Make sure you have tested all scenarios</w:t>
      </w:r>
      <w:r w:rsidR="00193FF2">
        <w:rPr>
          <w:lang w:val="en-GB"/>
        </w:rPr>
        <w:t xml:space="preserve"> in your test application.</w:t>
      </w:r>
    </w:p>
    <w:p w14:paraId="02DA6165" w14:textId="77777777" w:rsidR="005E3448" w:rsidRDefault="005E3448">
      <w:pPr>
        <w:rPr>
          <w:rFonts w:ascii="Paragon" w:hAnsi="Paragon"/>
          <w:i/>
          <w:sz w:val="40"/>
          <w:szCs w:val="20"/>
          <w:lang w:val="en-GB" w:eastAsia="en-US"/>
        </w:rPr>
      </w:pPr>
      <w:r w:rsidRPr="005E3448">
        <w:rPr>
          <w:lang w:val="en-GB"/>
        </w:rPr>
        <w:br w:type="page"/>
      </w:r>
    </w:p>
    <w:p w14:paraId="39E45DD5" w14:textId="3611492C" w:rsidR="002F2276" w:rsidRPr="00CE1E9A" w:rsidRDefault="002F2276" w:rsidP="002F2276">
      <w:pPr>
        <w:pStyle w:val="Heading2"/>
      </w:pPr>
      <w:r w:rsidRPr="00CE1E9A">
        <w:lastRenderedPageBreak/>
        <w:t xml:space="preserve">Exercise </w:t>
      </w:r>
      <w:r>
        <w:t>13</w:t>
      </w:r>
      <w:r w:rsidRPr="00CE1E9A">
        <w:t>.</w:t>
      </w:r>
      <w:r w:rsidR="00360517" w:rsidRPr="00360517">
        <w:rPr>
          <w:lang w:val="nl-BE"/>
        </w:rPr>
        <w:fldChar w:fldCharType="begin"/>
      </w:r>
      <w:r w:rsidR="00360517" w:rsidRPr="00360517">
        <w:instrText xml:space="preserve"> SEQ Excercise\# "00" \* MERGEFORMAT  \* MERGEFORMAT </w:instrText>
      </w:r>
      <w:r w:rsidR="00360517" w:rsidRPr="00360517">
        <w:rPr>
          <w:lang w:val="nl-BE"/>
        </w:rPr>
        <w:fldChar w:fldCharType="separate"/>
      </w:r>
      <w:r w:rsidR="00360517">
        <w:rPr>
          <w:noProof/>
        </w:rPr>
        <w:t>08</w:t>
      </w:r>
      <w:r w:rsidR="00360517" w:rsidRPr="00360517">
        <w:fldChar w:fldCharType="end"/>
      </w:r>
      <w:r>
        <w:t xml:space="preserve">: </w:t>
      </w:r>
      <w:r w:rsidR="00380A2A">
        <w:t>Falling without air resistance (in love)</w:t>
      </w:r>
    </w:p>
    <w:p w14:paraId="08F09544" w14:textId="17AD7BA6" w:rsidR="002F2276" w:rsidRDefault="002F2276" w:rsidP="002F2276">
      <w:pPr>
        <w:pStyle w:val="cpBullet"/>
        <w:rPr>
          <w:lang w:val="en-GB"/>
        </w:rPr>
      </w:pPr>
      <w:r>
        <w:rPr>
          <w:lang w:val="en-GB"/>
        </w:rPr>
        <w:t>Create a class that represent a falling object.</w:t>
      </w:r>
    </w:p>
    <w:p w14:paraId="0E3A20F2" w14:textId="74D8F28D" w:rsidR="00380A2A" w:rsidRDefault="00380A2A" w:rsidP="002F2276">
      <w:pPr>
        <w:pStyle w:val="cpBullet"/>
        <w:rPr>
          <w:lang w:val="en-GB"/>
        </w:rPr>
      </w:pPr>
      <w:r>
        <w:rPr>
          <w:lang w:val="en-GB"/>
        </w:rPr>
        <w:t xml:space="preserve">Objects on </w:t>
      </w:r>
      <w:r w:rsidR="00CA4925">
        <w:rPr>
          <w:lang w:val="en-GB"/>
        </w:rPr>
        <w:t>E</w:t>
      </w:r>
      <w:r>
        <w:rPr>
          <w:lang w:val="en-GB"/>
        </w:rPr>
        <w:t>arth fall down due to gravity.</w:t>
      </w:r>
    </w:p>
    <w:p w14:paraId="50ECF002" w14:textId="13496DC4" w:rsidR="00380A2A" w:rsidRDefault="00380A2A" w:rsidP="00380A2A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The</w:t>
      </w:r>
      <w:r w:rsidR="00CA4925">
        <w:rPr>
          <w:lang w:val="en-GB"/>
        </w:rPr>
        <w:t>s</w:t>
      </w:r>
      <w:r>
        <w:rPr>
          <w:lang w:val="en-GB"/>
        </w:rPr>
        <w:t>e properties are important.</w:t>
      </w:r>
    </w:p>
    <w:p w14:paraId="023898EE" w14:textId="71A2035C" w:rsidR="00380A2A" w:rsidRDefault="00380A2A" w:rsidP="00380A2A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The falling distance (d)</w:t>
      </w:r>
      <w:r w:rsidR="00CA4925">
        <w:rPr>
          <w:lang w:val="en-GB"/>
        </w:rPr>
        <w:t>.</w:t>
      </w:r>
    </w:p>
    <w:p w14:paraId="724C579F" w14:textId="1ADED51A" w:rsidR="00380A2A" w:rsidRDefault="00380A2A" w:rsidP="00380A2A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 xml:space="preserve">The falling </w:t>
      </w:r>
      <w:r w:rsidR="00CA4925">
        <w:rPr>
          <w:lang w:val="en-GB"/>
        </w:rPr>
        <w:t>time (t).</w:t>
      </w:r>
    </w:p>
    <w:p w14:paraId="47FD7B0C" w14:textId="297F7772" w:rsidR="00CA4925" w:rsidRDefault="00CA4925" w:rsidP="00380A2A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 xml:space="preserve">The falling speed </w:t>
      </w:r>
      <w:r w:rsidR="00567C0F">
        <w:rPr>
          <w:lang w:val="en-GB"/>
        </w:rPr>
        <w:t xml:space="preserve">/ velocity </w:t>
      </w:r>
      <w:r>
        <w:rPr>
          <w:lang w:val="en-GB"/>
        </w:rPr>
        <w:t>(</w:t>
      </w:r>
      <w:r w:rsidR="00567C0F">
        <w:rPr>
          <w:lang w:val="en-GB"/>
        </w:rPr>
        <w:t>v</w:t>
      </w:r>
      <w:r>
        <w:rPr>
          <w:lang w:val="en-GB"/>
        </w:rPr>
        <w:t>).</w:t>
      </w:r>
    </w:p>
    <w:p w14:paraId="7D412164" w14:textId="41E0688C" w:rsidR="00CA4925" w:rsidRDefault="00CA4925" w:rsidP="00CA4925">
      <w:pPr>
        <w:pStyle w:val="cpBullet"/>
        <w:rPr>
          <w:lang w:val="en-GB"/>
        </w:rPr>
      </w:pPr>
      <w:r>
        <w:rPr>
          <w:lang w:val="en-GB"/>
        </w:rPr>
        <w:t xml:space="preserve">At Earth the </w:t>
      </w:r>
      <w:r w:rsidRPr="00CA4925">
        <w:rPr>
          <w:lang w:val="en"/>
        </w:rPr>
        <w:t>gravitational acceleration</w:t>
      </w:r>
      <w:r>
        <w:rPr>
          <w:lang w:val="en"/>
        </w:rPr>
        <w:t xml:space="preserve"> is 9</w:t>
      </w:r>
      <w:r w:rsidR="00CE6A94">
        <w:rPr>
          <w:lang w:val="en"/>
        </w:rPr>
        <w:t>,</w:t>
      </w:r>
      <w:r>
        <w:rPr>
          <w:lang w:val="en"/>
        </w:rPr>
        <w:t>81 m/s</w:t>
      </w:r>
      <w:r w:rsidRPr="00CA4925">
        <w:rPr>
          <w:vertAlign w:val="superscript"/>
          <w:lang w:val="en"/>
        </w:rPr>
        <w:t>2</w:t>
      </w:r>
      <w:r w:rsidRPr="00CA4925">
        <w:rPr>
          <w:lang w:val="en-GB"/>
        </w:rPr>
        <w:t>.</w:t>
      </w:r>
    </w:p>
    <w:p w14:paraId="2021BE8F" w14:textId="09F158F7" w:rsidR="00CA4925" w:rsidRDefault="00CA4925" w:rsidP="00CA4925">
      <w:pPr>
        <w:pStyle w:val="cpBullet"/>
        <w:rPr>
          <w:lang w:val="en-GB"/>
        </w:rPr>
      </w:pPr>
      <w:r>
        <w:rPr>
          <w:lang w:val="en-GB"/>
        </w:rPr>
        <w:t xml:space="preserve">There are </w:t>
      </w:r>
      <w:r w:rsidR="00567C0F">
        <w:rPr>
          <w:lang w:val="en-GB"/>
        </w:rPr>
        <w:t>three</w:t>
      </w:r>
      <w:r>
        <w:rPr>
          <w:lang w:val="en-GB"/>
        </w:rPr>
        <w:t xml:space="preserve"> formulas to take into account.</w:t>
      </w:r>
    </w:p>
    <w:p w14:paraId="4B910AA9" w14:textId="77777777" w:rsidR="00CA4925" w:rsidRDefault="00CA4925" w:rsidP="00CA4925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7A5B0399" w14:textId="2F889D0B" w:rsidR="00CA4925" w:rsidRPr="00CA4925" w:rsidRDefault="00567C0F" w:rsidP="00CA4925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  <m:oMathPara>
        <m:oMath>
          <m:r>
            <w:rPr>
              <w:rFonts w:ascii="Cambria Math" w:hAnsi="Cambria Math"/>
              <w:bdr w:val="single" w:sz="4" w:space="0" w:color="auto"/>
              <w:lang w:val="en-GB"/>
            </w:rPr>
            <m:t xml:space="preserve">velocity </m:t>
          </m:r>
          <m:d>
            <m:dPr>
              <m:ctrlPr>
                <w:rPr>
                  <w:rFonts w:ascii="Cambria Math" w:hAnsi="Cambria Math"/>
                  <w:i/>
                  <w:bdr w:val="single" w:sz="4" w:space="0" w:color="auto"/>
                  <w:lang w:val="en-GB"/>
                </w:rPr>
              </m:ctrlPr>
            </m:dPr>
            <m:e>
              <m:r>
                <w:rPr>
                  <w:rFonts w:ascii="Cambria Math" w:hAnsi="Cambria Math"/>
                  <w:bdr w:val="single" w:sz="4" w:space="0" w:color="auto"/>
                  <w:lang w:val="en-GB"/>
                </w:rPr>
                <m:t>v</m:t>
              </m:r>
            </m:e>
          </m:d>
          <m:r>
            <w:rPr>
              <w:rFonts w:ascii="Cambria Math" w:hAnsi="Cambria Math"/>
              <w:bdr w:val="single" w:sz="4" w:space="0" w:color="auto"/>
              <w:lang w:val="en-GB"/>
            </w:rPr>
            <m:t xml:space="preserve">=gravitational acceleration </m:t>
          </m:r>
          <m:d>
            <m:dPr>
              <m:ctrlPr>
                <w:rPr>
                  <w:rFonts w:ascii="Cambria Math" w:hAnsi="Cambria Math"/>
                  <w:i/>
                  <w:bdr w:val="single" w:sz="4" w:space="0" w:color="auto"/>
                  <w:lang w:val="en-GB"/>
                </w:rPr>
              </m:ctrlPr>
            </m:dPr>
            <m:e>
              <m:r>
                <w:rPr>
                  <w:rFonts w:ascii="Cambria Math" w:hAnsi="Cambria Math"/>
                  <w:bdr w:val="single" w:sz="4" w:space="0" w:color="auto"/>
                  <w:lang w:val="en-GB"/>
                </w:rPr>
                <m:t>g</m:t>
              </m:r>
            </m:e>
          </m:d>
          <m:r>
            <w:rPr>
              <w:rFonts w:ascii="Cambria Math" w:hAnsi="Cambria Math"/>
              <w:bdr w:val="single" w:sz="4" w:space="0" w:color="auto"/>
              <w:lang w:val="en-GB"/>
            </w:rPr>
            <m:t>*time</m:t>
          </m:r>
          <m:d>
            <m:dPr>
              <m:ctrlPr>
                <w:rPr>
                  <w:rFonts w:ascii="Cambria Math" w:hAnsi="Cambria Math"/>
                  <w:i/>
                  <w:bdr w:val="single" w:sz="4" w:space="0" w:color="auto"/>
                  <w:lang w:val="en-GB"/>
                </w:rPr>
              </m:ctrlPr>
            </m:dPr>
            <m:e>
              <m:r>
                <w:rPr>
                  <w:rFonts w:ascii="Cambria Math" w:hAnsi="Cambria Math"/>
                  <w:bdr w:val="single" w:sz="4" w:space="0" w:color="auto"/>
                  <w:lang w:val="en-GB"/>
                </w:rPr>
                <m:t>t</m:t>
              </m:r>
            </m:e>
          </m:d>
        </m:oMath>
      </m:oMathPara>
    </w:p>
    <w:p w14:paraId="1993DF43" w14:textId="77777777" w:rsidR="00CA4925" w:rsidRPr="00CA4925" w:rsidRDefault="00CA4925" w:rsidP="00CA4925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7DFBD38E" w14:textId="49D23B89" w:rsidR="00CA4925" w:rsidRPr="00CA4925" w:rsidRDefault="00CA4925" w:rsidP="00CA4925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  <m:oMathPara>
        <m:oMath>
          <m:r>
            <w:rPr>
              <w:rFonts w:ascii="Cambria Math" w:hAnsi="Cambria Math"/>
              <w:bdr w:val="single" w:sz="4" w:space="0" w:color="auto"/>
              <w:lang w:val="en-GB"/>
            </w:rPr>
            <m:t xml:space="preserve">distance </m:t>
          </m:r>
          <m:d>
            <m:dPr>
              <m:ctrlPr>
                <w:rPr>
                  <w:rFonts w:ascii="Cambria Math" w:hAnsi="Cambria Math"/>
                  <w:i/>
                  <w:bdr w:val="single" w:sz="4" w:space="0" w:color="auto"/>
                  <w:lang w:val="en-GB"/>
                </w:rPr>
              </m:ctrlPr>
            </m:dPr>
            <m:e>
              <m:r>
                <w:rPr>
                  <w:rFonts w:ascii="Cambria Math" w:hAnsi="Cambria Math"/>
                  <w:bdr w:val="single" w:sz="4" w:space="0" w:color="auto"/>
                  <w:lang w:val="en-GB"/>
                </w:rPr>
                <m:t>d</m:t>
              </m:r>
            </m:e>
          </m:d>
          <m:r>
            <w:rPr>
              <w:rFonts w:ascii="Cambria Math" w:hAnsi="Cambria Math"/>
              <w:bdr w:val="single" w:sz="4" w:space="0" w:color="auto"/>
              <w:lang w:val="en-GB"/>
            </w:rPr>
            <m:t>=</m:t>
          </m:r>
          <m:f>
            <m:fPr>
              <m:ctrlPr>
                <w:rPr>
                  <w:rFonts w:ascii="Cambria Math" w:hAnsi="Cambria Math"/>
                  <w:i/>
                  <w:bdr w:val="single" w:sz="4" w:space="0" w:color="auto"/>
                  <w:lang w:val="en-GB"/>
                </w:rPr>
              </m:ctrlPr>
            </m:fPr>
            <m:num>
              <m:r>
                <w:rPr>
                  <w:rFonts w:ascii="Cambria Math" w:hAnsi="Cambria Math"/>
                  <w:bdr w:val="single" w:sz="4" w:space="0" w:color="auto"/>
                  <w:lang w:val="en-GB"/>
                </w:rPr>
                <m:t>1</m:t>
              </m:r>
            </m:num>
            <m:den>
              <m:r>
                <w:rPr>
                  <w:rFonts w:ascii="Cambria Math" w:hAnsi="Cambria Math"/>
                  <w:bdr w:val="single" w:sz="4" w:space="0" w:color="auto"/>
                  <w:lang w:val="en-GB"/>
                </w:rPr>
                <m:t>2</m:t>
              </m:r>
            </m:den>
          </m:f>
          <m:r>
            <w:rPr>
              <w:rFonts w:ascii="Cambria Math" w:hAnsi="Cambria Math"/>
              <w:bdr w:val="single" w:sz="4" w:space="0" w:color="auto"/>
              <w:lang w:val="en-GB"/>
            </w:rPr>
            <m:t xml:space="preserve"> *gravitational acceleration </m:t>
          </m:r>
          <m:d>
            <m:dPr>
              <m:ctrlPr>
                <w:rPr>
                  <w:rFonts w:ascii="Cambria Math" w:hAnsi="Cambria Math"/>
                  <w:i/>
                  <w:bdr w:val="single" w:sz="4" w:space="0" w:color="auto"/>
                  <w:lang w:val="en-GB"/>
                </w:rPr>
              </m:ctrlPr>
            </m:dPr>
            <m:e>
              <m:r>
                <w:rPr>
                  <w:rFonts w:ascii="Cambria Math" w:hAnsi="Cambria Math"/>
                  <w:bdr w:val="single" w:sz="4" w:space="0" w:color="auto"/>
                  <w:lang w:val="en-GB"/>
                </w:rPr>
                <m:t>g</m:t>
              </m:r>
            </m:e>
          </m:d>
          <m:r>
            <w:rPr>
              <w:rFonts w:ascii="Cambria Math" w:hAnsi="Cambria Math"/>
              <w:bdr w:val="single" w:sz="4" w:space="0" w:color="auto"/>
              <w:lang w:val="en-GB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bdr w:val="single" w:sz="4" w:space="0" w:color="auto"/>
                  <w:lang w:val="en-GB"/>
                </w:rPr>
              </m:ctrlPr>
            </m:sSupPr>
            <m:e>
              <m:r>
                <w:rPr>
                  <w:rFonts w:ascii="Cambria Math" w:hAnsi="Cambria Math"/>
                  <w:bdr w:val="single" w:sz="4" w:space="0" w:color="auto"/>
                  <w:lang w:val="en-GB"/>
                </w:rPr>
                <m:t>time(t)</m:t>
              </m:r>
            </m:e>
            <m:sup>
              <m:r>
                <w:rPr>
                  <w:rFonts w:ascii="Cambria Math" w:hAnsi="Cambria Math"/>
                  <w:bdr w:val="single" w:sz="4" w:space="0" w:color="auto"/>
                  <w:lang w:val="en-GB"/>
                </w:rPr>
                <m:t>2</m:t>
              </m:r>
            </m:sup>
          </m:sSup>
        </m:oMath>
      </m:oMathPara>
    </w:p>
    <w:p w14:paraId="519FE407" w14:textId="77777777" w:rsidR="00CA4925" w:rsidRDefault="00CA4925" w:rsidP="00CA4925">
      <w:pPr>
        <w:pStyle w:val="cpBullet"/>
        <w:numPr>
          <w:ilvl w:val="0"/>
          <w:numId w:val="0"/>
        </w:numPr>
        <w:ind w:left="851" w:hanging="426"/>
        <w:rPr>
          <w:lang w:val="en-GB"/>
        </w:rPr>
      </w:pPr>
    </w:p>
    <w:p w14:paraId="03AA2013" w14:textId="2ECC6215" w:rsidR="00567C0F" w:rsidRPr="00CC7136" w:rsidRDefault="00567C0F" w:rsidP="00CA4925">
      <w:pPr>
        <w:pStyle w:val="cpBullet"/>
        <w:numPr>
          <w:ilvl w:val="0"/>
          <w:numId w:val="0"/>
        </w:numPr>
        <w:ind w:left="851" w:hanging="426"/>
        <w:rPr>
          <w:bdr w:val="single" w:sz="4" w:space="0" w:color="auto"/>
          <w:lang w:val="en-GB"/>
        </w:rPr>
      </w:pPr>
      <m:oMathPara>
        <m:oMath>
          <m:r>
            <w:rPr>
              <w:rFonts w:ascii="Cambria Math" w:hAnsi="Cambria Math"/>
              <w:bdr w:val="single" w:sz="4" w:space="0" w:color="auto"/>
              <w:lang w:val="en-GB"/>
            </w:rPr>
            <m:t xml:space="preserve">time </m:t>
          </m:r>
          <m:d>
            <m:dPr>
              <m:ctrlPr>
                <w:rPr>
                  <w:rFonts w:ascii="Cambria Math" w:hAnsi="Cambria Math"/>
                  <w:i/>
                  <w:bdr w:val="single" w:sz="4" w:space="0" w:color="auto"/>
                  <w:lang w:val="en-GB"/>
                </w:rPr>
              </m:ctrlPr>
            </m:dPr>
            <m:e>
              <m:r>
                <w:rPr>
                  <w:rFonts w:ascii="Cambria Math" w:hAnsi="Cambria Math"/>
                  <w:bdr w:val="single" w:sz="4" w:space="0" w:color="auto"/>
                  <w:lang w:val="en-GB"/>
                </w:rPr>
                <m:t>t</m:t>
              </m:r>
            </m:e>
          </m:d>
          <m:r>
            <w:rPr>
              <w:rFonts w:ascii="Cambria Math" w:hAnsi="Cambria Math"/>
              <w:bdr w:val="single" w:sz="4" w:space="0" w:color="auto"/>
              <w:lang w:val="en-GB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bdr w:val="single" w:sz="4" w:space="0" w:color="auto"/>
                  <w:lang w:val="en-GB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bdr w:val="single" w:sz="4" w:space="0" w:color="auto"/>
                      <w:lang w:val="en-GB"/>
                    </w:rPr>
                  </m:ctrlPr>
                </m:fPr>
                <m:num>
                  <m:r>
                    <w:rPr>
                      <w:rFonts w:ascii="Cambria Math" w:hAnsi="Cambria Math"/>
                      <w:bdr w:val="single" w:sz="4" w:space="0" w:color="auto"/>
                      <w:lang w:val="en-GB"/>
                    </w:rPr>
                    <m:t>2* distance (d)</m:t>
                  </m:r>
                </m:num>
                <m:den>
                  <m:r>
                    <w:rPr>
                      <w:rFonts w:ascii="Cambria Math" w:hAnsi="Cambria Math"/>
                      <w:bdr w:val="single" w:sz="4" w:space="0" w:color="auto"/>
                      <w:lang w:val="en-GB"/>
                    </w:rPr>
                    <m:t>gravitational acceleration  (g)</m:t>
                  </m:r>
                </m:den>
              </m:f>
            </m:e>
          </m:rad>
        </m:oMath>
      </m:oMathPara>
    </w:p>
    <w:p w14:paraId="154E6E2A" w14:textId="2173FA84" w:rsidR="00CC7136" w:rsidRDefault="00CC7136" w:rsidP="00CA4925">
      <w:pPr>
        <w:pStyle w:val="cpBullet"/>
        <w:rPr>
          <w:lang w:val="en-GB"/>
        </w:rPr>
      </w:pPr>
      <w:r>
        <w:rPr>
          <w:lang w:val="en-GB"/>
        </w:rPr>
        <w:t>The 2 last formulas are in fact the same.</w:t>
      </w:r>
    </w:p>
    <w:p w14:paraId="015A8873" w14:textId="6DF14FF1" w:rsidR="00CC7136" w:rsidRDefault="00CC7136" w:rsidP="00CC7136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One is given the distance.</w:t>
      </w:r>
    </w:p>
    <w:p w14:paraId="30DFD073" w14:textId="5D306BB4" w:rsidR="00CC7136" w:rsidRDefault="00CC7136" w:rsidP="00CC7136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 xml:space="preserve">The other is geven the </w:t>
      </w:r>
      <w:r w:rsidR="00CE6A94">
        <w:rPr>
          <w:lang w:val="en-GB"/>
        </w:rPr>
        <w:t>time.</w:t>
      </w:r>
    </w:p>
    <w:p w14:paraId="333D3615" w14:textId="77777777" w:rsidR="00CC7136" w:rsidRDefault="00CC7136" w:rsidP="00CA4925">
      <w:pPr>
        <w:pStyle w:val="cpBullet"/>
        <w:rPr>
          <w:lang w:val="en-GB"/>
        </w:rPr>
      </w:pPr>
    </w:p>
    <w:p w14:paraId="3F08059D" w14:textId="70F58078" w:rsidR="00CA4925" w:rsidRDefault="00CA4925" w:rsidP="00CA4925">
      <w:pPr>
        <w:pStyle w:val="cpBullet"/>
        <w:rPr>
          <w:lang w:val="en-GB"/>
        </w:rPr>
      </w:pPr>
      <w:r>
        <w:rPr>
          <w:lang w:val="en-GB"/>
        </w:rPr>
        <w:t>This means:</w:t>
      </w:r>
    </w:p>
    <w:p w14:paraId="06FE3390" w14:textId="73D6F8C4" w:rsidR="00CA4925" w:rsidRDefault="00CA4925" w:rsidP="00CA4925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If you know how long a thing is falling, than the speed and the distance can be calculated.</w:t>
      </w:r>
    </w:p>
    <w:p w14:paraId="71C401D2" w14:textId="53962182" w:rsidR="00CA4925" w:rsidRDefault="00CA4925" w:rsidP="00CA4925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If you know what the speed is at the moment, you can calculate the distance that it is falling and how long it is falling.</w:t>
      </w:r>
    </w:p>
    <w:p w14:paraId="598F3481" w14:textId="5E8E21E8" w:rsidR="00CA4925" w:rsidRDefault="00CA4925" w:rsidP="00CA4925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If you know the distance that is has fallen, you can calculate how long it is falling and what speed it has.</w:t>
      </w:r>
    </w:p>
    <w:p w14:paraId="2AC8862C" w14:textId="18E7AB54" w:rsidR="00CA4925" w:rsidRDefault="00CA4925" w:rsidP="00CA4925">
      <w:pPr>
        <w:pStyle w:val="cpBullet"/>
        <w:rPr>
          <w:lang w:val="en-GB"/>
        </w:rPr>
      </w:pPr>
      <w:r>
        <w:rPr>
          <w:lang w:val="en-GB"/>
        </w:rPr>
        <w:t>Make a class that can answer these questions:</w:t>
      </w:r>
    </w:p>
    <w:p w14:paraId="6461BBA5" w14:textId="1A58FB8B" w:rsidR="00CA4925" w:rsidRDefault="00CA4925" w:rsidP="00CA4925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A thing is falling from 100 meter.</w:t>
      </w:r>
    </w:p>
    <w:p w14:paraId="16AA5F3A" w14:textId="6E0F28E7" w:rsidR="00CA4925" w:rsidRDefault="00CA4925" w:rsidP="00CA4925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lastRenderedPageBreak/>
        <w:t>What is the speed and the time when it touches the ground?</w:t>
      </w:r>
    </w:p>
    <w:p w14:paraId="071DA6B6" w14:textId="099C1EC4" w:rsidR="00CA4925" w:rsidRDefault="00567C0F" w:rsidP="00567C0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A thing is falling at a speed of 20 meter per second.</w:t>
      </w:r>
    </w:p>
    <w:p w14:paraId="6A4A808F" w14:textId="5D6A0442" w:rsidR="00567C0F" w:rsidRDefault="00567C0F" w:rsidP="00567C0F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What is the distance it is falling at that moment?</w:t>
      </w:r>
    </w:p>
    <w:p w14:paraId="45BE86CB" w14:textId="6F7CAEA5" w:rsidR="00567C0F" w:rsidRDefault="00567C0F" w:rsidP="00567C0F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How long does it take for a falling object to reach a speed of 500 kilometer per hour?</w:t>
      </w:r>
    </w:p>
    <w:p w14:paraId="78675111" w14:textId="25279C90" w:rsidR="00567C0F" w:rsidRDefault="00567C0F" w:rsidP="00567C0F">
      <w:pPr>
        <w:pStyle w:val="cpBullet"/>
        <w:rPr>
          <w:lang w:val="en-GB"/>
        </w:rPr>
      </w:pPr>
      <w:r>
        <w:rPr>
          <w:lang w:val="en-GB"/>
        </w:rPr>
        <w:t>Make sure you can show</w:t>
      </w:r>
      <w:r w:rsidR="00CE6A94">
        <w:rPr>
          <w:lang w:val="en-GB"/>
        </w:rPr>
        <w:t xml:space="preserve"> and enter</w:t>
      </w:r>
      <w:r>
        <w:rPr>
          <w:lang w:val="en-GB"/>
        </w:rPr>
        <w:t xml:space="preserve"> the speed in kilometer per hour and in meter per second.</w:t>
      </w:r>
    </w:p>
    <w:p w14:paraId="117AC4ED" w14:textId="77FBB3AC" w:rsidR="00567C0F" w:rsidRDefault="00567C0F" w:rsidP="00567C0F">
      <w:pPr>
        <w:pStyle w:val="cpBullet"/>
        <w:rPr>
          <w:lang w:val="en-GB"/>
        </w:rPr>
      </w:pPr>
      <w:r>
        <w:rPr>
          <w:lang w:val="en-GB"/>
        </w:rPr>
        <w:t>Distances are always given in meters.</w:t>
      </w:r>
    </w:p>
    <w:p w14:paraId="381F94F1" w14:textId="17497434" w:rsidR="00567C0F" w:rsidRDefault="00567C0F" w:rsidP="00567C0F">
      <w:pPr>
        <w:pStyle w:val="cpBullet"/>
        <w:rPr>
          <w:lang w:val="en-GB"/>
        </w:rPr>
      </w:pPr>
      <w:r>
        <w:rPr>
          <w:lang w:val="en-GB"/>
        </w:rPr>
        <w:t>Times are always given in seconds.</w:t>
      </w:r>
    </w:p>
    <w:p w14:paraId="4CF1FB7F" w14:textId="7A5404E0" w:rsidR="00567C0F" w:rsidRDefault="00567C0F" w:rsidP="00567C0F">
      <w:pPr>
        <w:pStyle w:val="cpBullet"/>
        <w:rPr>
          <w:lang w:val="en-GB"/>
        </w:rPr>
      </w:pPr>
      <w:r>
        <w:rPr>
          <w:lang w:val="en-GB"/>
        </w:rPr>
        <w:t>Every calculated number is rounded with 6 decimals.</w:t>
      </w:r>
    </w:p>
    <w:p w14:paraId="5C7CEB13" w14:textId="736667BA" w:rsidR="00567C0F" w:rsidRDefault="00567C0F" w:rsidP="00567C0F">
      <w:pPr>
        <w:pStyle w:val="Heading3"/>
        <w:rPr>
          <w:lang w:val="en-GB"/>
        </w:rPr>
      </w:pPr>
      <w:r>
        <w:rPr>
          <w:lang w:val="en-GB"/>
        </w:rPr>
        <w:t>An example</w:t>
      </w:r>
    </w:p>
    <w:p w14:paraId="1872A0F9" w14:textId="685BB453" w:rsidR="00567C0F" w:rsidRDefault="00567C0F" w:rsidP="00567C0F">
      <w:pPr>
        <w:pStyle w:val="cpParagraph"/>
      </w:pPr>
      <w:r>
        <w:t>An object is falling during 20 seconds.</w:t>
      </w:r>
    </w:p>
    <w:p w14:paraId="24DA7269" w14:textId="29B2427B" w:rsidR="00567C0F" w:rsidRDefault="00567C0F" w:rsidP="00567C0F">
      <w:pPr>
        <w:pStyle w:val="cpBullet"/>
        <w:rPr>
          <w:lang w:val="en-GB"/>
        </w:rPr>
      </w:pPr>
      <w:r w:rsidRPr="00CE6A94">
        <w:rPr>
          <w:lang w:val="en-GB"/>
        </w:rPr>
        <w:t xml:space="preserve">The speed </w:t>
      </w:r>
      <w:r w:rsidR="00CE6A94" w:rsidRPr="00CE6A94">
        <w:rPr>
          <w:lang w:val="en-GB"/>
        </w:rPr>
        <w:t>is 9</w:t>
      </w:r>
      <w:r w:rsidR="00CE6A94">
        <w:rPr>
          <w:lang w:val="en-GB"/>
        </w:rPr>
        <w:t>,</w:t>
      </w:r>
      <w:r w:rsidR="00CE6A94" w:rsidRPr="00CE6A94">
        <w:rPr>
          <w:lang w:val="en-GB"/>
        </w:rPr>
        <w:t xml:space="preserve">81 </w:t>
      </w:r>
      <w:r w:rsidR="00CE6A94">
        <w:rPr>
          <w:lang w:val="en"/>
        </w:rPr>
        <w:t>m/s</w:t>
      </w:r>
      <w:r w:rsidR="00CE6A94" w:rsidRPr="00CA4925">
        <w:rPr>
          <w:vertAlign w:val="superscript"/>
          <w:lang w:val="en"/>
        </w:rPr>
        <w:t>2</w:t>
      </w:r>
      <w:r w:rsidR="00CE6A94">
        <w:rPr>
          <w:lang w:val="en-GB"/>
        </w:rPr>
        <w:t xml:space="preserve"> * 20 s </w:t>
      </w:r>
      <w:r w:rsidR="00CE6A94" w:rsidRPr="00CE6A94">
        <w:rPr>
          <w:lang w:val="en-GB"/>
        </w:rPr>
        <w:sym w:font="Wingdings" w:char="F0E0"/>
      </w:r>
      <w:r w:rsidR="00CE6A94">
        <w:rPr>
          <w:lang w:val="en-GB"/>
        </w:rPr>
        <w:t xml:space="preserve"> 196,2 m/s.</w:t>
      </w:r>
    </w:p>
    <w:p w14:paraId="58EE23ED" w14:textId="631E9964" w:rsidR="00CE6A94" w:rsidRDefault="00CE6A94" w:rsidP="00567C0F">
      <w:pPr>
        <w:pStyle w:val="cpBullet"/>
        <w:rPr>
          <w:lang w:val="en-GB"/>
        </w:rPr>
      </w:pPr>
      <w:r>
        <w:rPr>
          <w:lang w:val="en-GB"/>
        </w:rPr>
        <w:t xml:space="preserve">The speed is 196.2 m/s * 3,6 km/h </w:t>
      </w:r>
      <w:r w:rsidRPr="00CE6A94">
        <w:rPr>
          <w:lang w:val="en-GB"/>
        </w:rPr>
        <w:sym w:font="Wingdings" w:char="F0E0"/>
      </w:r>
      <w:r>
        <w:rPr>
          <w:lang w:val="en-GB"/>
        </w:rPr>
        <w:t xml:space="preserve"> 706.32 km/h.</w:t>
      </w:r>
    </w:p>
    <w:p w14:paraId="5AE8C1DA" w14:textId="765C159B" w:rsidR="00CA4925" w:rsidRPr="00CE6A94" w:rsidRDefault="00CE6A94" w:rsidP="00CE6A94">
      <w:pPr>
        <w:pStyle w:val="cpBullet"/>
        <w:rPr>
          <w:lang w:val="en-GB"/>
        </w:rPr>
      </w:pPr>
      <w:r>
        <w:rPr>
          <w:lang w:val="en-GB"/>
        </w:rPr>
        <w:t xml:space="preserve">The distance is (9,81 </w:t>
      </w:r>
      <w:r>
        <w:rPr>
          <w:lang w:val="en"/>
        </w:rPr>
        <w:t>m/s</w:t>
      </w:r>
      <w:r w:rsidRPr="00CA4925">
        <w:rPr>
          <w:vertAlign w:val="superscript"/>
          <w:lang w:val="en"/>
        </w:rPr>
        <w:t>2</w:t>
      </w:r>
      <w:r w:rsidRPr="00CE6A94">
        <w:rPr>
          <w:lang w:val="en-GB"/>
        </w:rPr>
        <w:t>)</w:t>
      </w:r>
      <w:r>
        <w:rPr>
          <w:lang w:val="en-GB"/>
        </w:rPr>
        <w:t xml:space="preserve"> * 400 </w:t>
      </w:r>
      <w:r>
        <w:rPr>
          <w:lang w:val="en"/>
        </w:rPr>
        <w:t>s</w:t>
      </w:r>
      <w:r w:rsidRPr="00CA4925">
        <w:rPr>
          <w:vertAlign w:val="superscript"/>
          <w:lang w:val="en"/>
        </w:rPr>
        <w:t>2</w:t>
      </w:r>
      <w:r>
        <w:rPr>
          <w:vertAlign w:val="superscript"/>
          <w:lang w:val="en"/>
        </w:rPr>
        <w:t xml:space="preserve"> </w:t>
      </w:r>
      <w:r>
        <w:rPr>
          <w:lang w:val="en"/>
        </w:rPr>
        <w:t xml:space="preserve">/ 2 </w:t>
      </w:r>
      <w:r w:rsidRPr="00CE6A94">
        <w:rPr>
          <w:lang w:val="en"/>
        </w:rPr>
        <w:sym w:font="Wingdings" w:char="F0E0"/>
      </w:r>
      <w:r>
        <w:rPr>
          <w:lang w:val="en"/>
        </w:rPr>
        <w:t xml:space="preserve"> 1962 m.</w:t>
      </w:r>
    </w:p>
    <w:p w14:paraId="64E2E149" w14:textId="77777777" w:rsidR="002F2276" w:rsidRDefault="002F2276" w:rsidP="002F2276">
      <w:pPr>
        <w:rPr>
          <w:rFonts w:ascii="Paragon" w:hAnsi="Paragon"/>
          <w:sz w:val="40"/>
          <w:szCs w:val="20"/>
          <w:lang w:val="en-GB" w:eastAsia="en-US"/>
        </w:rPr>
      </w:pPr>
      <w:r w:rsidRPr="00380A2A">
        <w:rPr>
          <w:lang w:val="en-GB"/>
        </w:rPr>
        <w:br w:type="page"/>
      </w:r>
    </w:p>
    <w:p w14:paraId="03B11A6D" w14:textId="7BB5E253" w:rsidR="00E46144" w:rsidRDefault="00E46144" w:rsidP="00E46144">
      <w:pPr>
        <w:pStyle w:val="Heading2"/>
      </w:pPr>
      <w:r w:rsidRPr="00CE1E9A">
        <w:lastRenderedPageBreak/>
        <w:t xml:space="preserve">Exercise </w:t>
      </w:r>
      <w:r>
        <w:t>13</w:t>
      </w:r>
      <w:r w:rsidRPr="00CE1E9A">
        <w:t>.</w:t>
      </w:r>
      <w:r w:rsidR="00360517" w:rsidRPr="00360517">
        <w:rPr>
          <w:lang w:val="nl-BE"/>
        </w:rPr>
        <w:fldChar w:fldCharType="begin"/>
      </w:r>
      <w:r w:rsidR="00360517" w:rsidRPr="00360517">
        <w:instrText xml:space="preserve"> SEQ Excercise\# "00" \* MERGEFORMAT  \* MERGEFORMAT </w:instrText>
      </w:r>
      <w:r w:rsidR="00360517" w:rsidRPr="00360517">
        <w:rPr>
          <w:lang w:val="nl-BE"/>
        </w:rPr>
        <w:fldChar w:fldCharType="separate"/>
      </w:r>
      <w:r w:rsidR="00360517">
        <w:rPr>
          <w:noProof/>
        </w:rPr>
        <w:t>09</w:t>
      </w:r>
      <w:r w:rsidR="00360517" w:rsidRPr="00360517">
        <w:fldChar w:fldCharType="end"/>
      </w:r>
      <w:r>
        <w:t>: Traffic light (this has three lamps)</w:t>
      </w:r>
    </w:p>
    <w:p w14:paraId="3A4C7B4C" w14:textId="02C0B9E5" w:rsidR="006171C8" w:rsidRPr="006171C8" w:rsidRDefault="006171C8" w:rsidP="006171C8">
      <w:pPr>
        <w:pStyle w:val="cpParagraph"/>
      </w:pPr>
      <w:r>
        <w:t>Create a traffic light class, that will exist of three lamps.</w:t>
      </w:r>
    </w:p>
    <w:p w14:paraId="3C4F86FD" w14:textId="5CC2BCB2" w:rsidR="00E46144" w:rsidRDefault="00E46144" w:rsidP="00E46144">
      <w:pPr>
        <w:pStyle w:val="cpBullet"/>
        <w:rPr>
          <w:lang w:val="en-GB"/>
        </w:rPr>
      </w:pPr>
      <w:r>
        <w:rPr>
          <w:lang w:val="en-GB"/>
        </w:rPr>
        <w:t xml:space="preserve">Create a class that represent a </w:t>
      </w:r>
      <w:r w:rsidR="006171C8">
        <w:rPr>
          <w:lang w:val="en-GB"/>
        </w:rPr>
        <w:t>lamp</w:t>
      </w:r>
      <w:r>
        <w:rPr>
          <w:lang w:val="en-GB"/>
        </w:rPr>
        <w:t>.</w:t>
      </w:r>
    </w:p>
    <w:p w14:paraId="26747811" w14:textId="4B6D5FF0" w:rsidR="00E46144" w:rsidRDefault="00E46144" w:rsidP="00E46144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A light has a constructor.</w:t>
      </w:r>
    </w:p>
    <w:p w14:paraId="165EE4DC" w14:textId="45A93CDE" w:rsidR="00E46144" w:rsidRDefault="00E46144" w:rsidP="00E46144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Lamp is switched off on creation.</w:t>
      </w:r>
    </w:p>
    <w:p w14:paraId="3CD6742F" w14:textId="6172E4AB" w:rsidR="00E46144" w:rsidRDefault="00DC0F08" w:rsidP="00E46144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A light has a method SetOnOff.</w:t>
      </w:r>
    </w:p>
    <w:p w14:paraId="0F772E4E" w14:textId="3C3981A0" w:rsidR="00DC0F08" w:rsidRDefault="00DC0F08" w:rsidP="00DC0F08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Input parameter is a boolean.</w:t>
      </w:r>
    </w:p>
    <w:p w14:paraId="6CFCB1BE" w14:textId="0C20AFB6" w:rsidR="00DC0F08" w:rsidRDefault="00DC0F08" w:rsidP="00DC0F08">
      <w:pPr>
        <w:pStyle w:val="cpBullet"/>
        <w:numPr>
          <w:ilvl w:val="3"/>
          <w:numId w:val="28"/>
        </w:numPr>
        <w:rPr>
          <w:lang w:val="en-GB"/>
        </w:rPr>
      </w:pPr>
      <w:r>
        <w:rPr>
          <w:lang w:val="en-GB"/>
        </w:rPr>
        <w:t>True: Lamp is on.</w:t>
      </w:r>
    </w:p>
    <w:p w14:paraId="1E2B2406" w14:textId="7E80D5DA" w:rsidR="00DC0F08" w:rsidRDefault="00DC0F08" w:rsidP="00DC0F08">
      <w:pPr>
        <w:pStyle w:val="cpBullet"/>
        <w:numPr>
          <w:ilvl w:val="3"/>
          <w:numId w:val="28"/>
        </w:numPr>
        <w:rPr>
          <w:lang w:val="en-GB"/>
        </w:rPr>
      </w:pPr>
      <w:r>
        <w:rPr>
          <w:lang w:val="en-GB"/>
        </w:rPr>
        <w:t>False: Lamp is off.</w:t>
      </w:r>
    </w:p>
    <w:p w14:paraId="1D0D5BC6" w14:textId="2B3865D9" w:rsidR="00DC0F08" w:rsidRDefault="00DC0F08" w:rsidP="00DC0F0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A light can be switched with a method Switch.</w:t>
      </w:r>
    </w:p>
    <w:p w14:paraId="23E105FC" w14:textId="3E09677D" w:rsidR="00DC0F08" w:rsidRDefault="00DC0F08" w:rsidP="00DC0F08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Going from on to off.</w:t>
      </w:r>
    </w:p>
    <w:p w14:paraId="25CCA0E8" w14:textId="101FD6DF" w:rsidR="00DC0F08" w:rsidRDefault="00DC0F08" w:rsidP="00DC0F08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Going from off to on.</w:t>
      </w:r>
    </w:p>
    <w:p w14:paraId="28E9A6B8" w14:textId="270FA56B" w:rsidR="00DC0F08" w:rsidRDefault="00DC0F08" w:rsidP="00DC0F0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A light has a dynamic property IsOn.</w:t>
      </w:r>
    </w:p>
    <w:p w14:paraId="0CB9D36E" w14:textId="55E6D5F9" w:rsidR="00DC0F08" w:rsidRDefault="00DC0F08" w:rsidP="00DC0F08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True it is on.</w:t>
      </w:r>
    </w:p>
    <w:p w14:paraId="3916DCBF" w14:textId="5316DAEF" w:rsidR="00DC0F08" w:rsidRDefault="00DC0F08" w:rsidP="00DC0F08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False it is off.</w:t>
      </w:r>
    </w:p>
    <w:p w14:paraId="51FA6503" w14:textId="0FD27ABD" w:rsidR="00E46144" w:rsidRDefault="00DC0F08" w:rsidP="00E46144">
      <w:pPr>
        <w:pStyle w:val="cpBullet"/>
        <w:rPr>
          <w:lang w:val="en-GB"/>
        </w:rPr>
      </w:pPr>
      <w:r>
        <w:rPr>
          <w:lang w:val="en-GB"/>
        </w:rPr>
        <w:t>Create a class that represent a traffic light.</w:t>
      </w:r>
    </w:p>
    <w:p w14:paraId="657910A9" w14:textId="78FCE2E8" w:rsidR="00DC0F08" w:rsidRDefault="00DC0F08" w:rsidP="00DC0F0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Is has three lamps.</w:t>
      </w:r>
    </w:p>
    <w:p w14:paraId="62D942B4" w14:textId="64FB9FA0" w:rsidR="00DC0F08" w:rsidRDefault="00DC0F08" w:rsidP="00DC0F08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Red, Orange and Green.</w:t>
      </w:r>
    </w:p>
    <w:p w14:paraId="206F5588" w14:textId="00133C7F" w:rsidR="00DC0F08" w:rsidRDefault="00DC0F08" w:rsidP="00DC0F0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A traffic light has a constructor.</w:t>
      </w:r>
    </w:p>
    <w:p w14:paraId="340C8A1A" w14:textId="35EAD6BF" w:rsidR="00DC0F08" w:rsidRDefault="00DC0F08" w:rsidP="00DC0F08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The traffic light is not active at that moment.</w:t>
      </w:r>
    </w:p>
    <w:p w14:paraId="7E3D979B" w14:textId="7F8EFD1A" w:rsidR="00DC0F08" w:rsidRDefault="00DC0F08" w:rsidP="00DC0F0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When you activate a traffic light.</w:t>
      </w:r>
    </w:p>
    <w:p w14:paraId="2F9DF133" w14:textId="7D8994CD" w:rsidR="00DC0F08" w:rsidRDefault="00DC0F08" w:rsidP="00DC0F08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Orange lamp is on. Other lamps are off.</w:t>
      </w:r>
    </w:p>
    <w:p w14:paraId="06936B52" w14:textId="6DF8DEFA" w:rsidR="00DC0F08" w:rsidRDefault="00DC0F08" w:rsidP="00DC0F0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When you deactivate a traffic light.</w:t>
      </w:r>
    </w:p>
    <w:p w14:paraId="58DD3283" w14:textId="1E7F0B43" w:rsidR="00DC0F08" w:rsidRDefault="00DC0F08" w:rsidP="00DC0F08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All lamps are off and stay off, till you activate the traffic light again.</w:t>
      </w:r>
    </w:p>
    <w:p w14:paraId="0F4384D8" w14:textId="2270CBDE" w:rsidR="00DC0F08" w:rsidRDefault="00DC0F08" w:rsidP="00DC0F0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When on an activated traffic light the green lamp is switched on, all other lamps are swithed off.</w:t>
      </w:r>
    </w:p>
    <w:p w14:paraId="4857E1B0" w14:textId="4F2D5D77" w:rsidR="00DC0F08" w:rsidRDefault="00DC0F08" w:rsidP="00DC0F0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When on an activated traffic light the red lamp is switched on, all other lamps are swithed off.</w:t>
      </w:r>
    </w:p>
    <w:p w14:paraId="1A676E68" w14:textId="7BDEABD2" w:rsidR="00DC0F08" w:rsidRDefault="00DC0F08" w:rsidP="00DC0F0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When on an activated traffic light the orange lamp is switched on, all other lamps are swithed off.</w:t>
      </w:r>
    </w:p>
    <w:p w14:paraId="79795C9F" w14:textId="3BBCAD66" w:rsidR="00B50B31" w:rsidRDefault="00B50B31" w:rsidP="00B50B31">
      <w:pPr>
        <w:pStyle w:val="cpBullet"/>
        <w:rPr>
          <w:lang w:val="en-GB"/>
        </w:rPr>
      </w:pPr>
      <w:r>
        <w:rPr>
          <w:lang w:val="en-GB"/>
        </w:rPr>
        <w:lastRenderedPageBreak/>
        <w:t>This is an example of a composition.</w:t>
      </w:r>
    </w:p>
    <w:p w14:paraId="34A409F1" w14:textId="77777777" w:rsidR="006171C8" w:rsidRDefault="00B50B31" w:rsidP="009D3B58">
      <w:pPr>
        <w:pStyle w:val="cpBullet"/>
        <w:numPr>
          <w:ilvl w:val="1"/>
          <w:numId w:val="28"/>
        </w:numPr>
        <w:rPr>
          <w:lang w:val="en-GB"/>
        </w:rPr>
      </w:pPr>
      <w:r w:rsidRPr="00B50B31">
        <w:rPr>
          <w:lang w:val="en-GB"/>
        </w:rPr>
        <w:t>A traffic light exists of three different lamps.</w:t>
      </w:r>
    </w:p>
    <w:p w14:paraId="3864B750" w14:textId="054DF855" w:rsidR="006171C8" w:rsidRDefault="006171C8" w:rsidP="006171C8">
      <w:pPr>
        <w:pStyle w:val="Heading3"/>
        <w:rPr>
          <w:lang w:val="en-GB"/>
        </w:rPr>
      </w:pPr>
      <w:r>
        <w:rPr>
          <w:lang w:val="en-GB"/>
        </w:rPr>
        <w:t>Variant 1</w:t>
      </w:r>
    </w:p>
    <w:p w14:paraId="6D887480" w14:textId="5931739D" w:rsidR="006171C8" w:rsidRDefault="006171C8" w:rsidP="006171C8">
      <w:pPr>
        <w:pStyle w:val="cpParagraph"/>
      </w:pPr>
      <w:r>
        <w:t>Rework the exercise, but you create a coloured lamp, that inherits everything from the class Lamp/</w:t>
      </w:r>
    </w:p>
    <w:p w14:paraId="7B2589CA" w14:textId="41B68751" w:rsidR="006171C8" w:rsidRDefault="006171C8" w:rsidP="006171C8">
      <w:pPr>
        <w:pStyle w:val="cpParagraph"/>
      </w:pPr>
      <w:r>
        <w:t>Use the new class in your traffic light.</w:t>
      </w:r>
    </w:p>
    <w:p w14:paraId="6D3D2DCD" w14:textId="1E5A0D81" w:rsidR="006171C8" w:rsidRDefault="006171C8" w:rsidP="006171C8">
      <w:pPr>
        <w:pStyle w:val="Heading3"/>
        <w:rPr>
          <w:lang w:val="en-GB"/>
        </w:rPr>
      </w:pPr>
      <w:r>
        <w:rPr>
          <w:lang w:val="en-GB"/>
        </w:rPr>
        <w:t>Variant 2</w:t>
      </w:r>
    </w:p>
    <w:p w14:paraId="793EA685" w14:textId="3C1A00CC" w:rsidR="006171C8" w:rsidRDefault="006171C8" w:rsidP="006171C8">
      <w:pPr>
        <w:pStyle w:val="cpParagraph"/>
      </w:pPr>
      <w:r>
        <w:t>Rework the class of a coloured lamp. Now add some intensity to it.</w:t>
      </w:r>
    </w:p>
    <w:p w14:paraId="4D04094E" w14:textId="5974049B" w:rsidR="006171C8" w:rsidRDefault="006171C8" w:rsidP="006171C8">
      <w:pPr>
        <w:pStyle w:val="cpBullet"/>
        <w:rPr>
          <w:lang w:val="en-GB"/>
        </w:rPr>
      </w:pPr>
      <w:r w:rsidRPr="006171C8">
        <w:rPr>
          <w:lang w:val="en-GB"/>
        </w:rPr>
        <w:t>This class has two c</w:t>
      </w:r>
      <w:r>
        <w:rPr>
          <w:lang w:val="en-GB"/>
        </w:rPr>
        <w:t>onstructors.</w:t>
      </w:r>
    </w:p>
    <w:p w14:paraId="31F182D0" w14:textId="6CAA1B2E" w:rsidR="006171C8" w:rsidRDefault="006171C8" w:rsidP="006171C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One with one parameter, the color and by default an intensity of 0. Meaning the lamp is switched off.</w:t>
      </w:r>
    </w:p>
    <w:p w14:paraId="6CF480E6" w14:textId="1D423FC6" w:rsidR="006171C8" w:rsidRDefault="006171C8" w:rsidP="006171C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One with two parameters, the color and the intensity.</w:t>
      </w:r>
    </w:p>
    <w:p w14:paraId="27C7EE72" w14:textId="31AC49EC" w:rsidR="006171C8" w:rsidRDefault="006171C8" w:rsidP="006171C8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When an intensity is given outside the range of [0 .. 1], the default intensity of 0 is given.</w:t>
      </w:r>
    </w:p>
    <w:p w14:paraId="4D686029" w14:textId="39E706B5" w:rsidR="006171C8" w:rsidRDefault="006171C8" w:rsidP="006171C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You must be able to set the intensity with a property.</w:t>
      </w:r>
    </w:p>
    <w:p w14:paraId="690331C8" w14:textId="17A9CFA6" w:rsidR="006171C8" w:rsidRDefault="006171C8" w:rsidP="006171C8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Intensity 0, lamp is out.</w:t>
      </w:r>
    </w:p>
    <w:p w14:paraId="70FA3F1B" w14:textId="527D2EA2" w:rsidR="006171C8" w:rsidRPr="006171C8" w:rsidRDefault="006171C8" w:rsidP="006171C8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Other intensity, lamp is on.</w:t>
      </w:r>
    </w:p>
    <w:p w14:paraId="62E9C62C" w14:textId="35CDD653" w:rsidR="00E46144" w:rsidRPr="00B50B31" w:rsidRDefault="00E46144" w:rsidP="006171C8">
      <w:pPr>
        <w:pStyle w:val="cpBullet"/>
        <w:rPr>
          <w:lang w:val="en-GB"/>
        </w:rPr>
      </w:pPr>
      <w:r w:rsidRPr="00B50B31">
        <w:rPr>
          <w:lang w:val="en-GB"/>
        </w:rPr>
        <w:br w:type="page"/>
      </w:r>
    </w:p>
    <w:p w14:paraId="209F49D8" w14:textId="3D043645" w:rsidR="008932D9" w:rsidRDefault="008932D9" w:rsidP="008932D9">
      <w:pPr>
        <w:pStyle w:val="Heading2"/>
      </w:pPr>
      <w:r w:rsidRPr="00CE1E9A">
        <w:lastRenderedPageBreak/>
        <w:t xml:space="preserve">Exercise </w:t>
      </w:r>
      <w:r>
        <w:t>13</w:t>
      </w:r>
      <w:r w:rsidRPr="00CE1E9A">
        <w:t>.</w:t>
      </w:r>
      <w:r w:rsidR="00360517" w:rsidRPr="00360517">
        <w:rPr>
          <w:lang w:val="nl-BE"/>
        </w:rPr>
        <w:fldChar w:fldCharType="begin"/>
      </w:r>
      <w:r w:rsidR="00360517" w:rsidRPr="00360517">
        <w:instrText xml:space="preserve"> SEQ Excercise\# "00" \* MERGEFORMAT  \* MERGEFORMAT </w:instrText>
      </w:r>
      <w:r w:rsidR="00360517" w:rsidRPr="00360517">
        <w:rPr>
          <w:lang w:val="nl-BE"/>
        </w:rPr>
        <w:fldChar w:fldCharType="separate"/>
      </w:r>
      <w:r w:rsidR="00360517">
        <w:rPr>
          <w:noProof/>
        </w:rPr>
        <w:t>10</w:t>
      </w:r>
      <w:r w:rsidR="00360517" w:rsidRPr="00360517">
        <w:fldChar w:fldCharType="end"/>
      </w:r>
      <w:r>
        <w:t>: Counting can be very Abstract</w:t>
      </w:r>
    </w:p>
    <w:p w14:paraId="69F1B640" w14:textId="77777777" w:rsidR="008932D9" w:rsidRDefault="008932D9" w:rsidP="008932D9">
      <w:pPr>
        <w:pStyle w:val="cpParagraph"/>
      </w:pPr>
      <w:r>
        <w:t>We will create two classes that are a Counter. Both classes has a different part, but most code is similar.</w:t>
      </w:r>
    </w:p>
    <w:p w14:paraId="49CEC66E" w14:textId="5E3F8EA6" w:rsidR="008932D9" w:rsidRDefault="008932D9" w:rsidP="008932D9">
      <w:pPr>
        <w:pStyle w:val="cpParagraph"/>
      </w:pPr>
      <w:r>
        <w:t>Create an abstract counter class that will be the base of the two Counter classes.</w:t>
      </w:r>
    </w:p>
    <w:p w14:paraId="737FFF80" w14:textId="1E112042" w:rsidR="008932D9" w:rsidRDefault="008932D9" w:rsidP="008932D9">
      <w:pPr>
        <w:pStyle w:val="cpBullet"/>
        <w:rPr>
          <w:lang w:val="en-GB"/>
        </w:rPr>
      </w:pPr>
      <w:r>
        <w:rPr>
          <w:lang w:val="en-GB"/>
        </w:rPr>
        <w:t>An abstract class Counter will be created.</w:t>
      </w:r>
    </w:p>
    <w:p w14:paraId="70C5E128" w14:textId="1EB74F15" w:rsidR="008932D9" w:rsidRDefault="008932D9" w:rsidP="008932D9">
      <w:pPr>
        <w:pStyle w:val="cpBullet"/>
        <w:rPr>
          <w:lang w:val="en-GB"/>
        </w:rPr>
      </w:pPr>
      <w:r>
        <w:rPr>
          <w:lang w:val="en-GB"/>
        </w:rPr>
        <w:t>A class PositiveCounter will be created.</w:t>
      </w:r>
    </w:p>
    <w:p w14:paraId="2E1ABB8D" w14:textId="546A64D0" w:rsidR="008932D9" w:rsidRDefault="008932D9" w:rsidP="008932D9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This counter can’t go below 0.</w:t>
      </w:r>
    </w:p>
    <w:p w14:paraId="72C73AF5" w14:textId="21F35A7C" w:rsidR="008932D9" w:rsidRDefault="008932D9" w:rsidP="008932D9">
      <w:pPr>
        <w:pStyle w:val="cpBullet"/>
        <w:rPr>
          <w:lang w:val="en-GB"/>
        </w:rPr>
      </w:pPr>
      <w:r>
        <w:rPr>
          <w:lang w:val="en-GB"/>
        </w:rPr>
        <w:t>A class NormalCounter will be created.</w:t>
      </w:r>
    </w:p>
    <w:p w14:paraId="16E49C7A" w14:textId="315B0D48" w:rsidR="008932D9" w:rsidRDefault="008932D9" w:rsidP="008932D9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This counter can go below 0.</w:t>
      </w:r>
    </w:p>
    <w:p w14:paraId="0BD14F79" w14:textId="13B46534" w:rsidR="008932D9" w:rsidRDefault="008932D9" w:rsidP="008932D9">
      <w:pPr>
        <w:pStyle w:val="Heading3"/>
        <w:rPr>
          <w:lang w:val="en-GB"/>
        </w:rPr>
      </w:pPr>
      <w:r>
        <w:rPr>
          <w:lang w:val="en-GB"/>
        </w:rPr>
        <w:t>Content of the abstract class Counter</w:t>
      </w:r>
    </w:p>
    <w:p w14:paraId="0A1039DA" w14:textId="47306535" w:rsidR="008932D9" w:rsidRDefault="008932D9" w:rsidP="008932D9">
      <w:pPr>
        <w:pStyle w:val="cpBullet"/>
        <w:rPr>
          <w:lang w:val="en-GB"/>
        </w:rPr>
      </w:pPr>
      <w:r w:rsidRPr="008932D9">
        <w:rPr>
          <w:lang w:val="en-GB"/>
        </w:rPr>
        <w:t>A counter can be i</w:t>
      </w:r>
      <w:r>
        <w:rPr>
          <w:lang w:val="en-GB"/>
        </w:rPr>
        <w:t>ncremented with 1.</w:t>
      </w:r>
    </w:p>
    <w:p w14:paraId="7FDBED1C" w14:textId="1D87A710" w:rsidR="008932D9" w:rsidRDefault="008932D9" w:rsidP="008932D9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Add 1 to the counter.</w:t>
      </w:r>
    </w:p>
    <w:p w14:paraId="03280CB2" w14:textId="60755553" w:rsidR="008932D9" w:rsidRDefault="008932D9" w:rsidP="008932D9">
      <w:pPr>
        <w:pStyle w:val="cpBullet"/>
        <w:rPr>
          <w:lang w:val="en-GB"/>
        </w:rPr>
      </w:pPr>
      <w:r>
        <w:rPr>
          <w:lang w:val="en-GB"/>
        </w:rPr>
        <w:t>A counter can be decremented with 1.</w:t>
      </w:r>
    </w:p>
    <w:p w14:paraId="093BF68D" w14:textId="063F4AC7" w:rsidR="008932D9" w:rsidRDefault="008932D9" w:rsidP="008932D9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This is an abstract method.</w:t>
      </w:r>
    </w:p>
    <w:p w14:paraId="1D237F47" w14:textId="7A764190" w:rsidR="008932D9" w:rsidRDefault="008932D9" w:rsidP="008932D9">
      <w:pPr>
        <w:pStyle w:val="cpBullet"/>
        <w:rPr>
          <w:lang w:val="en-GB"/>
        </w:rPr>
      </w:pPr>
      <w:r>
        <w:rPr>
          <w:lang w:val="en-GB"/>
        </w:rPr>
        <w:t>A counter can be switched on or off.</w:t>
      </w:r>
    </w:p>
    <w:p w14:paraId="25C6CD6F" w14:textId="228DC39D" w:rsidR="008932D9" w:rsidRDefault="008932D9" w:rsidP="008932D9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Switching off means the counter is set back to 0.</w:t>
      </w:r>
    </w:p>
    <w:p w14:paraId="0C534891" w14:textId="0FABEE77" w:rsidR="008932D9" w:rsidRDefault="008932D9" w:rsidP="008932D9">
      <w:pPr>
        <w:pStyle w:val="cpBullet"/>
        <w:rPr>
          <w:lang w:val="en-GB"/>
        </w:rPr>
      </w:pPr>
      <w:r>
        <w:rPr>
          <w:lang w:val="en-GB"/>
        </w:rPr>
        <w:t>You can ask to the counter if it is switched off.</w:t>
      </w:r>
    </w:p>
    <w:p w14:paraId="4A968946" w14:textId="6BE6489C" w:rsidR="008932D9" w:rsidRDefault="008932D9" w:rsidP="008932D9">
      <w:pPr>
        <w:pStyle w:val="cpBullet"/>
        <w:rPr>
          <w:lang w:val="en-GB"/>
        </w:rPr>
      </w:pPr>
      <w:r>
        <w:rPr>
          <w:lang w:val="en-GB"/>
        </w:rPr>
        <w:t>You can ask to the counter what the value is.</w:t>
      </w:r>
    </w:p>
    <w:p w14:paraId="4C7CDA82" w14:textId="6F46BECF" w:rsidR="008932D9" w:rsidRDefault="008932D9" w:rsidP="008932D9">
      <w:pPr>
        <w:pStyle w:val="cpBullet"/>
        <w:rPr>
          <w:lang w:val="en-GB"/>
        </w:rPr>
      </w:pPr>
      <w:r>
        <w:rPr>
          <w:lang w:val="en-GB"/>
        </w:rPr>
        <w:t>You can reset a counter.</w:t>
      </w:r>
    </w:p>
    <w:p w14:paraId="5979107A" w14:textId="7DB3707D" w:rsidR="008932D9" w:rsidRDefault="008932D9" w:rsidP="008932D9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The value of the counter can be reset to 0.</w:t>
      </w:r>
    </w:p>
    <w:p w14:paraId="7019B563" w14:textId="6570E2C7" w:rsidR="00D65D63" w:rsidRDefault="00D65D63" w:rsidP="00D65D63">
      <w:pPr>
        <w:pStyle w:val="cpBullet"/>
        <w:rPr>
          <w:lang w:val="en-GB"/>
        </w:rPr>
      </w:pPr>
      <w:r>
        <w:rPr>
          <w:lang w:val="en-GB"/>
        </w:rPr>
        <w:t>Set properties and methods to their correct Access Modifier.</w:t>
      </w:r>
    </w:p>
    <w:p w14:paraId="6D029094" w14:textId="2FD67775" w:rsidR="00D65D63" w:rsidRDefault="00D65D63" w:rsidP="00D65D63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Public, private or protected.</w:t>
      </w:r>
    </w:p>
    <w:p w14:paraId="671FD66F" w14:textId="4AA023B7" w:rsidR="008932D9" w:rsidRDefault="008932D9" w:rsidP="008932D9">
      <w:pPr>
        <w:pStyle w:val="Heading3"/>
        <w:rPr>
          <w:lang w:val="en-GB"/>
        </w:rPr>
      </w:pPr>
      <w:r>
        <w:rPr>
          <w:lang w:val="en-GB"/>
        </w:rPr>
        <w:t>Content of the class NormalCounter</w:t>
      </w:r>
    </w:p>
    <w:p w14:paraId="36264C66" w14:textId="77777777" w:rsidR="008932D9" w:rsidRDefault="008932D9" w:rsidP="008932D9">
      <w:pPr>
        <w:pStyle w:val="cpBullet"/>
        <w:rPr>
          <w:lang w:val="en-GB"/>
        </w:rPr>
      </w:pPr>
      <w:r>
        <w:rPr>
          <w:lang w:val="en-GB"/>
        </w:rPr>
        <w:t>A Counter can be decremented with 1.</w:t>
      </w:r>
    </w:p>
    <w:p w14:paraId="0E7911D8" w14:textId="70F3057C" w:rsidR="008932D9" w:rsidRDefault="008932D9" w:rsidP="008932D9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Subtract 1 from the counter.</w:t>
      </w:r>
    </w:p>
    <w:p w14:paraId="507CD99F" w14:textId="16B4990B" w:rsidR="008932D9" w:rsidRDefault="008932D9" w:rsidP="008932D9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Implementation of the abstract method in the class Counter.</w:t>
      </w:r>
    </w:p>
    <w:p w14:paraId="497DF60D" w14:textId="27DA92DB" w:rsidR="008932D9" w:rsidRDefault="008932D9" w:rsidP="008932D9">
      <w:pPr>
        <w:pStyle w:val="Heading3"/>
        <w:rPr>
          <w:lang w:val="en-GB"/>
        </w:rPr>
      </w:pPr>
      <w:r>
        <w:rPr>
          <w:lang w:val="en-GB"/>
        </w:rPr>
        <w:lastRenderedPageBreak/>
        <w:t xml:space="preserve">Content of the class </w:t>
      </w:r>
      <w:r w:rsidR="00D65D63">
        <w:rPr>
          <w:lang w:val="en-GB"/>
        </w:rPr>
        <w:t>Positive</w:t>
      </w:r>
      <w:r>
        <w:rPr>
          <w:lang w:val="en-GB"/>
        </w:rPr>
        <w:t>Counter</w:t>
      </w:r>
    </w:p>
    <w:p w14:paraId="0055356E" w14:textId="77777777" w:rsidR="008932D9" w:rsidRDefault="008932D9" w:rsidP="008932D9">
      <w:pPr>
        <w:pStyle w:val="cpBullet"/>
        <w:rPr>
          <w:lang w:val="en-GB"/>
        </w:rPr>
      </w:pPr>
      <w:r>
        <w:rPr>
          <w:lang w:val="en-GB"/>
        </w:rPr>
        <w:t>A Counter can be decremented with 1.</w:t>
      </w:r>
    </w:p>
    <w:p w14:paraId="5FEF753B" w14:textId="643CF1BD" w:rsidR="008932D9" w:rsidRDefault="008932D9" w:rsidP="008932D9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Subtract 1 from the counter</w:t>
      </w:r>
      <w:r w:rsidR="00D65D63">
        <w:rPr>
          <w:lang w:val="en-GB"/>
        </w:rPr>
        <w:t>, but only in the range of positive numbers.</w:t>
      </w:r>
    </w:p>
    <w:p w14:paraId="185A3E8B" w14:textId="1B108CCE" w:rsidR="00D65D63" w:rsidRDefault="00D65D63" w:rsidP="00D65D63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You can’t go lower than 0.</w:t>
      </w:r>
    </w:p>
    <w:p w14:paraId="00714217" w14:textId="77777777" w:rsidR="008932D9" w:rsidRDefault="008932D9" w:rsidP="008932D9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Implementation of the abstract method in the class Counter.</w:t>
      </w:r>
    </w:p>
    <w:p w14:paraId="5F73C7E5" w14:textId="59A50DCC" w:rsidR="00D65D63" w:rsidRDefault="00D65D63" w:rsidP="00D65D63">
      <w:pPr>
        <w:pStyle w:val="Heading3"/>
        <w:rPr>
          <w:lang w:val="en-GB"/>
        </w:rPr>
      </w:pPr>
      <w:r>
        <w:rPr>
          <w:lang w:val="en-GB"/>
        </w:rPr>
        <w:t>Write tests</w:t>
      </w:r>
    </w:p>
    <w:p w14:paraId="5D37225E" w14:textId="1854CAE9" w:rsidR="00D65D63" w:rsidRDefault="00D65D63" w:rsidP="00D65D63">
      <w:pPr>
        <w:pStyle w:val="cpBullet"/>
        <w:rPr>
          <w:lang w:val="en-GB"/>
        </w:rPr>
      </w:pPr>
      <w:r>
        <w:rPr>
          <w:lang w:val="en-GB"/>
        </w:rPr>
        <w:t>Prove that your code works.</w:t>
      </w:r>
    </w:p>
    <w:p w14:paraId="79E7B001" w14:textId="2EB2FCBC" w:rsidR="00D65D63" w:rsidRDefault="00D65D63" w:rsidP="00D65D63">
      <w:pPr>
        <w:pStyle w:val="cpBullet"/>
        <w:rPr>
          <w:lang w:val="en-GB"/>
        </w:rPr>
      </w:pPr>
      <w:r>
        <w:rPr>
          <w:lang w:val="en-GB"/>
        </w:rPr>
        <w:t>Create a list of 2 counters.</w:t>
      </w:r>
    </w:p>
    <w:p w14:paraId="5EBC8510" w14:textId="2DC73E60" w:rsidR="00D65D63" w:rsidRDefault="00D65D63" w:rsidP="00D65D63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1 normal counter.</w:t>
      </w:r>
    </w:p>
    <w:p w14:paraId="4B4A83FA" w14:textId="304A4F0C" w:rsidR="00D65D63" w:rsidRDefault="00D65D63" w:rsidP="00D65D63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1 positive counter.</w:t>
      </w:r>
    </w:p>
    <w:p w14:paraId="49C9280F" w14:textId="6D6E26E5" w:rsidR="00D65D63" w:rsidRPr="00D65D63" w:rsidRDefault="00D65D63" w:rsidP="00D65D63">
      <w:pPr>
        <w:pStyle w:val="cpBullet"/>
        <w:rPr>
          <w:lang w:val="en-GB"/>
        </w:rPr>
      </w:pPr>
      <w:r>
        <w:rPr>
          <w:lang w:val="en-GB"/>
        </w:rPr>
        <w:t>Do some stuff with it.</w:t>
      </w:r>
    </w:p>
    <w:p w14:paraId="59368623" w14:textId="77777777" w:rsidR="008932D9" w:rsidRPr="00360517" w:rsidRDefault="008932D9" w:rsidP="00D65D63">
      <w:pPr>
        <w:rPr>
          <w:lang w:val="en-GB"/>
        </w:rPr>
      </w:pPr>
      <w:r w:rsidRPr="008932D9">
        <w:rPr>
          <w:lang w:val="en-GB"/>
        </w:rPr>
        <w:br w:type="page"/>
      </w:r>
    </w:p>
    <w:p w14:paraId="6904AEFD" w14:textId="59810A42" w:rsidR="009601D8" w:rsidRDefault="009601D8" w:rsidP="009601D8">
      <w:pPr>
        <w:pStyle w:val="Heading2"/>
      </w:pPr>
      <w:r w:rsidRPr="00CE1E9A">
        <w:lastRenderedPageBreak/>
        <w:t xml:space="preserve">Exercise </w:t>
      </w:r>
      <w:r>
        <w:t>13</w:t>
      </w:r>
      <w:r w:rsidRPr="00CE1E9A">
        <w:t>.</w:t>
      </w:r>
      <w:r w:rsidR="00360517" w:rsidRPr="00360517">
        <w:rPr>
          <w:lang w:val="nl-BE"/>
        </w:rPr>
        <w:fldChar w:fldCharType="begin"/>
      </w:r>
      <w:r w:rsidR="00360517" w:rsidRPr="00360517">
        <w:instrText xml:space="preserve"> SEQ Excercise\# "00" \* MERGEFORMAT  \* MERGEFORMAT </w:instrText>
      </w:r>
      <w:r w:rsidR="00360517" w:rsidRPr="00360517">
        <w:rPr>
          <w:lang w:val="nl-BE"/>
        </w:rPr>
        <w:fldChar w:fldCharType="separate"/>
      </w:r>
      <w:r w:rsidR="00360517">
        <w:rPr>
          <w:noProof/>
        </w:rPr>
        <w:t>11</w:t>
      </w:r>
      <w:r w:rsidR="00360517" w:rsidRPr="00360517">
        <w:fldChar w:fldCharType="end"/>
      </w:r>
      <w:r>
        <w:t xml:space="preserve">: </w:t>
      </w:r>
      <w:r w:rsidR="00360517">
        <w:t>A Class of Interfacing</w:t>
      </w:r>
    </w:p>
    <w:p w14:paraId="4367D8C6" w14:textId="4168B817" w:rsidR="009601D8" w:rsidRDefault="009601D8" w:rsidP="009601D8">
      <w:pPr>
        <w:pStyle w:val="cpParagraph"/>
      </w:pPr>
      <w:r>
        <w:t>You will create two simple interfaces, and two simple classes.</w:t>
      </w:r>
    </w:p>
    <w:p w14:paraId="4DF6A83C" w14:textId="617F7B8A" w:rsidR="009601D8" w:rsidRDefault="009601D8" w:rsidP="009601D8">
      <w:pPr>
        <w:pStyle w:val="cpBullet"/>
        <w:rPr>
          <w:lang w:val="en-GB"/>
        </w:rPr>
      </w:pPr>
      <w:r w:rsidRPr="009601D8">
        <w:rPr>
          <w:lang w:val="en-GB"/>
        </w:rPr>
        <w:t>Create an interface that c</w:t>
      </w:r>
      <w:r>
        <w:rPr>
          <w:lang w:val="en-GB"/>
        </w:rPr>
        <w:t>an switch a thing on or off.</w:t>
      </w:r>
    </w:p>
    <w:p w14:paraId="2E868536" w14:textId="32E6D0C7" w:rsidR="009601D8" w:rsidRDefault="009601D8" w:rsidP="009601D8">
      <w:pPr>
        <w:pStyle w:val="cpBullet"/>
        <w:rPr>
          <w:lang w:val="en-GB"/>
        </w:rPr>
      </w:pPr>
      <w:r>
        <w:rPr>
          <w:lang w:val="en-GB"/>
        </w:rPr>
        <w:t>Create an interface that can define a colour of  a thing.</w:t>
      </w:r>
    </w:p>
    <w:p w14:paraId="5D9059C6" w14:textId="1B3517CD" w:rsidR="009601D8" w:rsidRDefault="009601D8" w:rsidP="009601D8">
      <w:pPr>
        <w:pStyle w:val="cpBullet"/>
        <w:rPr>
          <w:lang w:val="en-GB"/>
        </w:rPr>
      </w:pPr>
      <w:r>
        <w:rPr>
          <w:lang w:val="en-GB"/>
        </w:rPr>
        <w:t>Create a class Lamp.</w:t>
      </w:r>
    </w:p>
    <w:p w14:paraId="25913249" w14:textId="02BEA310" w:rsidR="009601D8" w:rsidRDefault="009601D8" w:rsidP="009601D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This lamp implements the interface to switch something on or off.</w:t>
      </w:r>
    </w:p>
    <w:p w14:paraId="31DBA6B6" w14:textId="0AC9FDF3" w:rsidR="009601D8" w:rsidRDefault="009601D8" w:rsidP="009601D8">
      <w:pPr>
        <w:pStyle w:val="cpBullet"/>
        <w:rPr>
          <w:lang w:val="en-GB"/>
        </w:rPr>
      </w:pPr>
      <w:r>
        <w:rPr>
          <w:lang w:val="en-GB"/>
        </w:rPr>
        <w:t>Create a class ColourLamp.</w:t>
      </w:r>
    </w:p>
    <w:p w14:paraId="238A3673" w14:textId="5FE09F64" w:rsidR="009601D8" w:rsidRDefault="009601D8" w:rsidP="009601D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This lamp inherits from Lamp and implements the interface to define a colour.</w:t>
      </w:r>
    </w:p>
    <w:p w14:paraId="4AB204AE" w14:textId="156D6F01" w:rsidR="009601D8" w:rsidRDefault="009601D8" w:rsidP="009601D8">
      <w:pPr>
        <w:pStyle w:val="cpBullet"/>
        <w:rPr>
          <w:lang w:val="en-GB"/>
        </w:rPr>
      </w:pPr>
      <w:r>
        <w:rPr>
          <w:lang w:val="en-GB"/>
        </w:rPr>
        <w:t>Make sure you have a class diagram.</w:t>
      </w:r>
    </w:p>
    <w:p w14:paraId="099B83BE" w14:textId="2FD1F15E" w:rsidR="009601D8" w:rsidRDefault="009601D8" w:rsidP="009601D8">
      <w:pPr>
        <w:pStyle w:val="cpBullet"/>
        <w:rPr>
          <w:lang w:val="en-GB"/>
        </w:rPr>
      </w:pPr>
      <w:r>
        <w:rPr>
          <w:lang w:val="en-GB"/>
        </w:rPr>
        <w:t>Test everything you have created.</w:t>
      </w:r>
    </w:p>
    <w:p w14:paraId="46406207" w14:textId="6B4754A7" w:rsidR="009601D8" w:rsidRDefault="009601D8" w:rsidP="009601D8">
      <w:pPr>
        <w:pStyle w:val="cpBullet"/>
        <w:rPr>
          <w:lang w:val="en-GB"/>
        </w:rPr>
      </w:pPr>
      <w:r>
        <w:rPr>
          <w:lang w:val="en-GB"/>
        </w:rPr>
        <w:t>Document everything you have created.</w:t>
      </w:r>
    </w:p>
    <w:p w14:paraId="2A9CF925" w14:textId="03126FE3" w:rsidR="009601D8" w:rsidRDefault="009601D8" w:rsidP="009601D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Use for this the class diagram.</w:t>
      </w:r>
    </w:p>
    <w:p w14:paraId="3EA8E948" w14:textId="6FB0A823" w:rsidR="009601D8" w:rsidRDefault="009601D8" w:rsidP="009601D8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Use for this the test routines.</w:t>
      </w:r>
    </w:p>
    <w:p w14:paraId="460D0E9B" w14:textId="77777777" w:rsidR="009601D8" w:rsidRPr="00360517" w:rsidRDefault="009601D8" w:rsidP="009601D8">
      <w:pPr>
        <w:rPr>
          <w:lang w:val="en-GB"/>
        </w:rPr>
      </w:pPr>
      <w:r w:rsidRPr="009601D8">
        <w:rPr>
          <w:lang w:val="en-GB"/>
        </w:rPr>
        <w:br w:type="page"/>
      </w:r>
    </w:p>
    <w:p w14:paraId="6D8338B0" w14:textId="3D7CCDB8" w:rsidR="008932D9" w:rsidRDefault="008932D9" w:rsidP="008932D9">
      <w:pPr>
        <w:pStyle w:val="Heading2"/>
      </w:pPr>
      <w:r w:rsidRPr="00CE1E9A">
        <w:lastRenderedPageBreak/>
        <w:t xml:space="preserve">Exercise </w:t>
      </w:r>
      <w:r>
        <w:t>13</w:t>
      </w:r>
      <w:r w:rsidRPr="00CE1E9A">
        <w:t>.</w:t>
      </w:r>
      <w:r w:rsidR="00360517" w:rsidRPr="00360517">
        <w:rPr>
          <w:lang w:val="nl-BE"/>
        </w:rPr>
        <w:fldChar w:fldCharType="begin"/>
      </w:r>
      <w:r w:rsidR="00360517" w:rsidRPr="00360517">
        <w:instrText xml:space="preserve"> SEQ Excercise\# "00" \* MERGEFORMAT  \* MERGEFORMAT </w:instrText>
      </w:r>
      <w:r w:rsidR="00360517" w:rsidRPr="00360517">
        <w:rPr>
          <w:lang w:val="nl-BE"/>
        </w:rPr>
        <w:fldChar w:fldCharType="separate"/>
      </w:r>
      <w:r w:rsidR="00360517">
        <w:rPr>
          <w:noProof/>
        </w:rPr>
        <w:t>12</w:t>
      </w:r>
      <w:r w:rsidR="00360517" w:rsidRPr="00360517">
        <w:fldChar w:fldCharType="end"/>
      </w:r>
      <w:r>
        <w:t>: Make me some stuff (a stuffed animal can)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434485" w:rsidRPr="004E2237" w14:paraId="1D9C4CE4" w14:textId="77777777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5DC7E71F" w14:textId="77777777" w:rsidR="00434485" w:rsidRPr="005C7345" w:rsidRDefault="00434485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58FA83BA" w14:textId="77777777" w:rsidR="00434485" w:rsidRPr="005C7345" w:rsidRDefault="00434485">
            <w:pPr>
              <w:pStyle w:val="cpSmallTip"/>
              <w:rPr>
                <w:lang w:val="en-GB"/>
              </w:rPr>
            </w:pPr>
          </w:p>
        </w:tc>
      </w:tr>
      <w:tr w:rsidR="00434485" w:rsidRPr="00434485" w14:paraId="20951C20" w14:textId="77777777">
        <w:tc>
          <w:tcPr>
            <w:tcW w:w="1843" w:type="dxa"/>
            <w:tcBorders>
              <w:bottom w:val="nil"/>
            </w:tcBorders>
          </w:tcPr>
          <w:p w14:paraId="103E83E6" w14:textId="77777777" w:rsidR="00434485" w:rsidRDefault="00434485">
            <w:pPr>
              <w:pStyle w:val="cpTip"/>
            </w:pPr>
            <w:r>
              <w:object w:dxaOrig="1995" w:dyaOrig="1530" w14:anchorId="4EA652EB">
                <v:shape id="_x0000_i1032" type="#_x0000_t75" style="width:77.3pt;height:58.75pt" o:ole="" fillcolor="window">
                  <v:imagedata r:id="rId10" o:title=""/>
                </v:shape>
                <o:OLEObject Type="Embed" ProgID="PBrush" ShapeID="_x0000_i1032" DrawAspect="Content" ObjectID="_1823952474" r:id="rId20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7914D329" w14:textId="77777777" w:rsidR="00434485" w:rsidRDefault="00434485">
            <w:pPr>
              <w:pStyle w:val="cpTip"/>
              <w:rPr>
                <w:lang w:val="en-GB"/>
              </w:rPr>
            </w:pPr>
            <w:r w:rsidRPr="00434485">
              <w:rPr>
                <w:lang w:val="en-GB"/>
              </w:rPr>
              <w:t>This is a very difficult exercise.</w:t>
            </w:r>
          </w:p>
          <w:p w14:paraId="7DB393FA" w14:textId="6F956616" w:rsidR="00FC042C" w:rsidRDefault="00FC042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>I must receive 2 things</w:t>
            </w:r>
            <w:r w:rsidR="00C13D88">
              <w:rPr>
                <w:lang w:val="en-GB"/>
              </w:rPr>
              <w:t>:</w:t>
            </w:r>
          </w:p>
          <w:p w14:paraId="21D385E7" w14:textId="560FBCAA" w:rsidR="00FC042C" w:rsidRPr="00C13D88" w:rsidRDefault="00FC042C" w:rsidP="00FC042C">
            <w:pPr>
              <w:pStyle w:val="cpTip"/>
              <w:numPr>
                <w:ilvl w:val="0"/>
                <w:numId w:val="49"/>
              </w:numPr>
              <w:rPr>
                <w:lang w:val="en-GB"/>
              </w:rPr>
            </w:pPr>
            <w:r>
              <w:rPr>
                <w:lang w:val="en-GB"/>
              </w:rPr>
              <w:t>A document in how to use the classes</w:t>
            </w:r>
            <w:r w:rsidR="00C13D88">
              <w:rPr>
                <w:lang w:val="en-GB"/>
              </w:rPr>
              <w:t xml:space="preserve"> you have created. </w:t>
            </w:r>
            <w:r w:rsidR="00C13D88" w:rsidRPr="00C13D88">
              <w:rPr>
                <w:lang w:val="en-GB"/>
              </w:rPr>
              <w:t>This document can contains example co</w:t>
            </w:r>
            <w:r w:rsidR="00C13D88">
              <w:rPr>
                <w:lang w:val="en-GB"/>
              </w:rPr>
              <w:t>de in how to use the classes.</w:t>
            </w:r>
          </w:p>
          <w:p w14:paraId="4956C374" w14:textId="5BD399D8" w:rsidR="00FC042C" w:rsidRPr="00434485" w:rsidRDefault="00FC042C" w:rsidP="00FC042C">
            <w:pPr>
              <w:pStyle w:val="cpTip"/>
              <w:numPr>
                <w:ilvl w:val="0"/>
                <w:numId w:val="49"/>
              </w:numPr>
              <w:rPr>
                <w:lang w:val="en-GB"/>
              </w:rPr>
            </w:pPr>
            <w:r>
              <w:rPr>
                <w:lang w:val="en-GB"/>
              </w:rPr>
              <w:t>The classes itself.</w:t>
            </w:r>
          </w:p>
        </w:tc>
      </w:tr>
      <w:tr w:rsidR="00434485" w:rsidRPr="00434485" w14:paraId="6B29EB3D" w14:textId="77777777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1364A915" w14:textId="77777777" w:rsidR="00434485" w:rsidRPr="00434485" w:rsidRDefault="00434485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17B7399D" w14:textId="77777777" w:rsidR="00434485" w:rsidRPr="00434485" w:rsidRDefault="00434485">
            <w:pPr>
              <w:pStyle w:val="cpSmallTip"/>
              <w:rPr>
                <w:lang w:val="en-GB"/>
              </w:rPr>
            </w:pPr>
          </w:p>
        </w:tc>
      </w:tr>
    </w:tbl>
    <w:p w14:paraId="1E54D042" w14:textId="3CD0ACCB" w:rsidR="00FC042C" w:rsidRPr="00FC042C" w:rsidRDefault="00434485" w:rsidP="00FC042C">
      <w:pPr>
        <w:pStyle w:val="cpBullet"/>
        <w:rPr>
          <w:lang w:val="en-GB"/>
        </w:rPr>
      </w:pPr>
      <w:r>
        <w:rPr>
          <w:lang w:val="en-GB"/>
        </w:rPr>
        <w:t>You must invent and create an exercise by yourself.</w:t>
      </w:r>
    </w:p>
    <w:p w14:paraId="50CAB1A3" w14:textId="08AE36B1" w:rsidR="00434485" w:rsidRDefault="00434485" w:rsidP="00434485">
      <w:pPr>
        <w:pStyle w:val="cpBullet"/>
        <w:rPr>
          <w:lang w:val="en-GB"/>
        </w:rPr>
      </w:pPr>
      <w:r>
        <w:rPr>
          <w:lang w:val="en-GB"/>
        </w:rPr>
        <w:t>There must be inheritance in classes at least 3 levels deep.</w:t>
      </w:r>
    </w:p>
    <w:p w14:paraId="1E74D2D5" w14:textId="34C5BC85" w:rsidR="00434485" w:rsidRDefault="00434485" w:rsidP="00434485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Parent – Child – Child of child.</w:t>
      </w:r>
    </w:p>
    <w:p w14:paraId="20DE1056" w14:textId="11AF089D" w:rsidR="00C13D88" w:rsidRDefault="00C13D88" w:rsidP="00434485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Inheritance must be implemented somewhere.</w:t>
      </w:r>
    </w:p>
    <w:p w14:paraId="02EA23A4" w14:textId="24665448" w:rsidR="00C13D88" w:rsidRDefault="00C13D88" w:rsidP="00C13D88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this and base must be used</w:t>
      </w:r>
      <w:r w:rsidR="004B0ABE">
        <w:rPr>
          <w:lang w:val="en-GB"/>
        </w:rPr>
        <w:t xml:space="preserve"> somewhere.</w:t>
      </w:r>
    </w:p>
    <w:p w14:paraId="0984C250" w14:textId="1E772F9D" w:rsidR="00FC042C" w:rsidRDefault="00FC042C" w:rsidP="00FC042C">
      <w:pPr>
        <w:pStyle w:val="cpBullet"/>
        <w:rPr>
          <w:lang w:val="en-GB"/>
        </w:rPr>
      </w:pPr>
      <w:r>
        <w:rPr>
          <w:lang w:val="en-GB"/>
        </w:rPr>
        <w:t>Your namespace is “StudentTryout”.</w:t>
      </w:r>
    </w:p>
    <w:p w14:paraId="30220640" w14:textId="463A48E5" w:rsidR="00434485" w:rsidRDefault="00434485" w:rsidP="00434485">
      <w:pPr>
        <w:pStyle w:val="cpBullet"/>
        <w:rPr>
          <w:lang w:val="en-GB"/>
        </w:rPr>
      </w:pPr>
      <w:r>
        <w:rPr>
          <w:lang w:val="en-GB"/>
        </w:rPr>
        <w:t xml:space="preserve">Your code </w:t>
      </w:r>
      <w:r w:rsidR="00FC042C">
        <w:rPr>
          <w:lang w:val="en-GB"/>
        </w:rPr>
        <w:t>will be treated as a Black Box</w:t>
      </w:r>
      <w:r>
        <w:rPr>
          <w:lang w:val="en-GB"/>
        </w:rPr>
        <w:t>.</w:t>
      </w:r>
    </w:p>
    <w:p w14:paraId="7AC918B4" w14:textId="77777777" w:rsidR="00FC042C" w:rsidRDefault="00434485" w:rsidP="00FC042C">
      <w:pPr>
        <w:pStyle w:val="cpBullet"/>
        <w:numPr>
          <w:ilvl w:val="1"/>
          <w:numId w:val="28"/>
        </w:numPr>
        <w:rPr>
          <w:lang w:val="en-GB"/>
        </w:rPr>
      </w:pPr>
      <w:r w:rsidRPr="00FC042C">
        <w:rPr>
          <w:lang w:val="en-GB"/>
        </w:rPr>
        <w:t>Meaning.</w:t>
      </w:r>
    </w:p>
    <w:p w14:paraId="51C8EFD7" w14:textId="6AE5642F" w:rsidR="00FC042C" w:rsidRDefault="00434485" w:rsidP="00FC042C">
      <w:pPr>
        <w:pStyle w:val="cpBullet"/>
        <w:numPr>
          <w:ilvl w:val="2"/>
          <w:numId w:val="28"/>
        </w:numPr>
        <w:rPr>
          <w:lang w:val="en-GB"/>
        </w:rPr>
      </w:pPr>
      <w:r w:rsidRPr="00FC042C">
        <w:rPr>
          <w:lang w:val="en-GB"/>
        </w:rPr>
        <w:t xml:space="preserve">I will create a </w:t>
      </w:r>
      <w:r w:rsidR="00D61143" w:rsidRPr="00FC042C">
        <w:rPr>
          <w:lang w:val="en-GB"/>
        </w:rPr>
        <w:t>test program</w:t>
      </w:r>
      <w:r w:rsidRPr="00FC042C">
        <w:rPr>
          <w:lang w:val="en-GB"/>
        </w:rPr>
        <w:t xml:space="preserve"> using your classes.</w:t>
      </w:r>
    </w:p>
    <w:p w14:paraId="014E35FF" w14:textId="64A63A69" w:rsidR="00434485" w:rsidRDefault="00434485" w:rsidP="00FC042C">
      <w:pPr>
        <w:pStyle w:val="cpBullet"/>
        <w:numPr>
          <w:ilvl w:val="2"/>
          <w:numId w:val="28"/>
        </w:numPr>
        <w:rPr>
          <w:lang w:val="en-GB"/>
        </w:rPr>
      </w:pPr>
      <w:r w:rsidRPr="00FC042C">
        <w:rPr>
          <w:lang w:val="en-GB"/>
        </w:rPr>
        <w:t xml:space="preserve">I will not look inside the classes </w:t>
      </w:r>
      <w:r w:rsidR="00FC042C" w:rsidRPr="00FC042C">
        <w:rPr>
          <w:lang w:val="en-GB"/>
        </w:rPr>
        <w:t xml:space="preserve">to create </w:t>
      </w:r>
      <w:r w:rsidR="00D04C67">
        <w:rPr>
          <w:lang w:val="en-GB"/>
        </w:rPr>
        <w:t>the</w:t>
      </w:r>
      <w:r w:rsidR="00FC042C" w:rsidRPr="00FC042C">
        <w:rPr>
          <w:lang w:val="en-GB"/>
        </w:rPr>
        <w:t xml:space="preserve"> test</w:t>
      </w:r>
      <w:r w:rsidR="00D04C67">
        <w:rPr>
          <w:lang w:val="en-GB"/>
        </w:rPr>
        <w:t xml:space="preserve"> </w:t>
      </w:r>
      <w:r w:rsidR="00FC042C" w:rsidRPr="00FC042C">
        <w:rPr>
          <w:lang w:val="en-GB"/>
        </w:rPr>
        <w:t>program.</w:t>
      </w:r>
    </w:p>
    <w:p w14:paraId="56DDF634" w14:textId="287FA374" w:rsidR="00FC042C" w:rsidRDefault="00FC042C" w:rsidP="00FC042C">
      <w:pPr>
        <w:pStyle w:val="cpBullet"/>
        <w:numPr>
          <w:ilvl w:val="1"/>
          <w:numId w:val="28"/>
        </w:numPr>
        <w:rPr>
          <w:lang w:val="en-GB"/>
        </w:rPr>
      </w:pPr>
      <w:r>
        <w:rPr>
          <w:lang w:val="en-GB"/>
        </w:rPr>
        <w:t>I will do this</w:t>
      </w:r>
      <w:r w:rsidR="004B0ABE">
        <w:rPr>
          <w:lang w:val="en-GB"/>
        </w:rPr>
        <w:t>:</w:t>
      </w:r>
    </w:p>
    <w:p w14:paraId="39F22F71" w14:textId="60728401" w:rsidR="00FC042C" w:rsidRDefault="00FC042C" w:rsidP="00FC042C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using StudentTryout</w:t>
      </w:r>
      <w:r w:rsidR="005C7345">
        <w:rPr>
          <w:lang w:val="en-GB"/>
        </w:rPr>
        <w:t>;</w:t>
      </w:r>
    </w:p>
    <w:p w14:paraId="25EB01DF" w14:textId="1D5FBE88" w:rsidR="00FC042C" w:rsidRDefault="00FC042C" w:rsidP="00FC042C">
      <w:pPr>
        <w:pStyle w:val="cpBullet"/>
        <w:numPr>
          <w:ilvl w:val="2"/>
          <w:numId w:val="28"/>
        </w:numPr>
        <w:rPr>
          <w:lang w:val="en-GB"/>
        </w:rPr>
      </w:pPr>
      <w:r>
        <w:rPr>
          <w:lang w:val="en-GB"/>
        </w:rPr>
        <w:t>And see what is there and I will try to use it.</w:t>
      </w:r>
    </w:p>
    <w:tbl>
      <w:tblPr>
        <w:tblW w:w="7229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5386"/>
      </w:tblGrid>
      <w:tr w:rsidR="00FC042C" w:rsidRPr="004E2237" w14:paraId="4D734FDA" w14:textId="77777777" w:rsidTr="004B0ABE">
        <w:trPr>
          <w:trHeight w:val="132"/>
        </w:trPr>
        <w:tc>
          <w:tcPr>
            <w:tcW w:w="1843" w:type="dxa"/>
            <w:tcBorders>
              <w:top w:val="nil"/>
              <w:left w:val="nil"/>
              <w:right w:val="nil"/>
            </w:tcBorders>
          </w:tcPr>
          <w:p w14:paraId="6DE5919C" w14:textId="77777777" w:rsidR="00FC042C" w:rsidRPr="002078A2" w:rsidRDefault="00FC042C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top w:val="nil"/>
              <w:left w:val="nil"/>
              <w:right w:val="nil"/>
            </w:tcBorders>
          </w:tcPr>
          <w:p w14:paraId="1B0FEFE8" w14:textId="77777777" w:rsidR="00FC042C" w:rsidRPr="002078A2" w:rsidRDefault="00FC042C">
            <w:pPr>
              <w:pStyle w:val="cpSmallTip"/>
              <w:rPr>
                <w:lang w:val="en-GB"/>
              </w:rPr>
            </w:pPr>
          </w:p>
        </w:tc>
      </w:tr>
      <w:tr w:rsidR="00FC042C" w:rsidRPr="004E2237" w14:paraId="02008F2E" w14:textId="77777777" w:rsidTr="004B0ABE">
        <w:tc>
          <w:tcPr>
            <w:tcW w:w="1843" w:type="dxa"/>
            <w:tcBorders>
              <w:bottom w:val="nil"/>
            </w:tcBorders>
          </w:tcPr>
          <w:p w14:paraId="5BCB3D5A" w14:textId="77777777" w:rsidR="00FC042C" w:rsidRDefault="00FC042C">
            <w:pPr>
              <w:pStyle w:val="cpTip"/>
            </w:pPr>
            <w:r>
              <w:object w:dxaOrig="1995" w:dyaOrig="1530" w14:anchorId="1E66EED8">
                <v:shape id="_x0000_i1033" type="#_x0000_t75" style="width:77.3pt;height:58.75pt" o:ole="" fillcolor="window">
                  <v:imagedata r:id="rId10" o:title=""/>
                </v:shape>
                <o:OLEObject Type="Embed" ProgID="PBrush" ShapeID="_x0000_i1033" DrawAspect="Content" ObjectID="_1823952475" r:id="rId21"/>
              </w:object>
            </w:r>
          </w:p>
        </w:tc>
        <w:tc>
          <w:tcPr>
            <w:tcW w:w="5386" w:type="dxa"/>
            <w:tcBorders>
              <w:bottom w:val="nil"/>
            </w:tcBorders>
          </w:tcPr>
          <w:p w14:paraId="5A9DB2F5" w14:textId="0E8F1B8E" w:rsidR="00FC042C" w:rsidRDefault="00FC042C">
            <w:pPr>
              <w:pStyle w:val="cpTip"/>
              <w:rPr>
                <w:lang w:val="en-GB"/>
              </w:rPr>
            </w:pPr>
            <w:r w:rsidRPr="00FC042C">
              <w:rPr>
                <w:lang w:val="en-GB"/>
              </w:rPr>
              <w:t>Whatever I do, if t</w:t>
            </w:r>
            <w:r>
              <w:rPr>
                <w:lang w:val="en-GB"/>
              </w:rPr>
              <w:t>he program fails it must be</w:t>
            </w:r>
            <w:r w:rsidR="00D04C67">
              <w:rPr>
                <w:lang w:val="en-GB"/>
              </w:rPr>
              <w:t xml:space="preserve"> failing</w:t>
            </w:r>
            <w:r>
              <w:rPr>
                <w:lang w:val="en-GB"/>
              </w:rPr>
              <w:t xml:space="preserve"> in my program, because I’m doing something stupid.</w:t>
            </w:r>
          </w:p>
          <w:p w14:paraId="1EFD99C3" w14:textId="09BE9637" w:rsidR="00C13D88" w:rsidRPr="00FC042C" w:rsidRDefault="00FC042C">
            <w:pPr>
              <w:pStyle w:val="cpTip"/>
              <w:rPr>
                <w:lang w:val="en-GB"/>
              </w:rPr>
            </w:pPr>
            <w:r>
              <w:rPr>
                <w:lang w:val="en-GB"/>
              </w:rPr>
              <w:t xml:space="preserve">It never fails in your code. Everything that goes outside your </w:t>
            </w:r>
            <w:r w:rsidR="00C13D88">
              <w:rPr>
                <w:lang w:val="en-GB"/>
              </w:rPr>
              <w:t>classes and inside your classes behaves correctly like you have sent me the documentation.</w:t>
            </w:r>
          </w:p>
        </w:tc>
      </w:tr>
      <w:tr w:rsidR="00FC042C" w:rsidRPr="004E2237" w14:paraId="092016B3" w14:textId="77777777" w:rsidTr="004B0ABE">
        <w:trPr>
          <w:trHeight w:val="132"/>
        </w:trPr>
        <w:tc>
          <w:tcPr>
            <w:tcW w:w="1843" w:type="dxa"/>
            <w:tcBorders>
              <w:left w:val="nil"/>
              <w:bottom w:val="nil"/>
              <w:right w:val="nil"/>
            </w:tcBorders>
          </w:tcPr>
          <w:p w14:paraId="6A819A2C" w14:textId="77777777" w:rsidR="00FC042C" w:rsidRPr="00FC042C" w:rsidRDefault="00FC042C">
            <w:pPr>
              <w:pStyle w:val="cpSmallTip"/>
              <w:rPr>
                <w:lang w:val="en-GB"/>
              </w:rPr>
            </w:pPr>
          </w:p>
        </w:tc>
        <w:tc>
          <w:tcPr>
            <w:tcW w:w="5386" w:type="dxa"/>
            <w:tcBorders>
              <w:left w:val="nil"/>
              <w:bottom w:val="nil"/>
              <w:right w:val="nil"/>
            </w:tcBorders>
          </w:tcPr>
          <w:p w14:paraId="09046840" w14:textId="77777777" w:rsidR="00FC042C" w:rsidRPr="00FC042C" w:rsidRDefault="00FC042C">
            <w:pPr>
              <w:pStyle w:val="cpSmallTip"/>
              <w:rPr>
                <w:lang w:val="en-GB"/>
              </w:rPr>
            </w:pPr>
          </w:p>
        </w:tc>
      </w:tr>
    </w:tbl>
    <w:p w14:paraId="3B8DC264" w14:textId="189ABC65" w:rsidR="00247C71" w:rsidRDefault="004B0ABE" w:rsidP="004B0ABE">
      <w:pPr>
        <w:pStyle w:val="cpBullet"/>
        <w:rPr>
          <w:lang w:val="en-GB"/>
        </w:rPr>
      </w:pPr>
      <w:r>
        <w:rPr>
          <w:lang w:val="en-GB"/>
        </w:rPr>
        <w:t>After that. I will look inside your code just for trying stuff out, because a lot is possible, and see if I could have broken your code.</w:t>
      </w:r>
    </w:p>
    <w:p w14:paraId="033A2325" w14:textId="77777777" w:rsidR="00247C71" w:rsidRDefault="00247C71">
      <w:pPr>
        <w:rPr>
          <w:lang w:val="en-GB"/>
        </w:rPr>
      </w:pPr>
      <w:r>
        <w:rPr>
          <w:lang w:val="en-GB"/>
        </w:rPr>
        <w:br w:type="page"/>
      </w:r>
    </w:p>
    <w:p w14:paraId="6862FB9C" w14:textId="77777777" w:rsidR="00247C71" w:rsidRPr="00CE1E9A" w:rsidRDefault="00247C71" w:rsidP="00247C71">
      <w:pPr>
        <w:pStyle w:val="Heading1"/>
        <w:rPr>
          <w:lang w:val="en-GB"/>
        </w:rPr>
      </w:pPr>
      <w:r>
        <w:rPr>
          <w:lang w:val="en-GB"/>
        </w:rPr>
        <w:lastRenderedPageBreak/>
        <w:t xml:space="preserve">Class </w:t>
      </w:r>
      <w:r w:rsidRPr="00CE1E9A">
        <w:rPr>
          <w:lang w:val="en-GB"/>
        </w:rPr>
        <w:t xml:space="preserve">Exercises </w:t>
      </w:r>
      <w:r>
        <w:rPr>
          <w:lang w:val="en-GB"/>
        </w:rPr>
        <w:t>in framework Karel the Robot</w:t>
      </w:r>
    </w:p>
    <w:p w14:paraId="385B8038" w14:textId="77777777" w:rsidR="00247C71" w:rsidRPr="005D54FE" w:rsidRDefault="00247C71" w:rsidP="005D54FE">
      <w:pPr>
        <w:pStyle w:val="cpParagraph"/>
      </w:pPr>
      <w:r w:rsidRPr="005D54FE">
        <w:t>Solve them in Visual Studio.</w:t>
      </w:r>
    </w:p>
    <w:p w14:paraId="2952A815" w14:textId="77777777" w:rsidR="00247C71" w:rsidRPr="005D54FE" w:rsidRDefault="00247C71" w:rsidP="005D54FE">
      <w:pPr>
        <w:pStyle w:val="cpParagraph"/>
      </w:pPr>
      <w:r w:rsidRPr="005D54FE">
        <w:t>Example 09999-e Karel the Robot.zip contains all demos given during the courses.</w:t>
      </w:r>
    </w:p>
    <w:p w14:paraId="6306E8E5" w14:textId="6A72D2F9" w:rsidR="00247C71" w:rsidRPr="005D54FE" w:rsidRDefault="00247C71" w:rsidP="005D54FE">
      <w:pPr>
        <w:pStyle w:val="cpParagraph"/>
      </w:pPr>
      <w:r w:rsidRPr="005D54FE">
        <w:t xml:space="preserve">You can adapt, extend the </w:t>
      </w:r>
      <w:r w:rsidR="00380A2A" w:rsidRPr="005D54FE">
        <w:t>existing</w:t>
      </w:r>
      <w:r w:rsidRPr="005D54FE">
        <w:t xml:space="preserve"> code by solving </w:t>
      </w:r>
      <w:r w:rsidR="00380A2A" w:rsidRPr="005D54FE">
        <w:t>those</w:t>
      </w:r>
      <w:r w:rsidRPr="005D54FE">
        <w:t xml:space="preserve"> exercises. Create a new GitHub repository to save your progress. Make me contributor if it, when you want me to evaluate the exercises.</w:t>
      </w:r>
    </w:p>
    <w:p w14:paraId="1B218D08" w14:textId="60A39A3E" w:rsidR="00247C71" w:rsidRPr="00CE1E9A" w:rsidRDefault="00247C71" w:rsidP="00247C71">
      <w:pPr>
        <w:pStyle w:val="Heading2"/>
      </w:pPr>
      <w:r w:rsidRPr="00CE1E9A">
        <w:t xml:space="preserve">Exercise </w:t>
      </w:r>
      <w:r>
        <w:t>13</w:t>
      </w:r>
      <w:r w:rsidRPr="00CE1E9A">
        <w:t>.</w:t>
      </w:r>
      <w:r w:rsidR="00360517" w:rsidRPr="00360517">
        <w:rPr>
          <w:lang w:val="nl-BE"/>
        </w:rPr>
        <w:fldChar w:fldCharType="begin"/>
      </w:r>
      <w:r w:rsidR="00360517" w:rsidRPr="00360517">
        <w:instrText xml:space="preserve"> SEQ Excercise\# "00" \* MERGEFORMAT  \* MERGEFORMAT </w:instrText>
      </w:r>
      <w:r w:rsidR="00360517" w:rsidRPr="00360517">
        <w:rPr>
          <w:lang w:val="nl-BE"/>
        </w:rPr>
        <w:fldChar w:fldCharType="separate"/>
      </w:r>
      <w:r w:rsidR="00360517">
        <w:rPr>
          <w:noProof/>
        </w:rPr>
        <w:t>13</w:t>
      </w:r>
      <w:r w:rsidR="00360517" w:rsidRPr="00360517">
        <w:fldChar w:fldCharType="end"/>
      </w:r>
      <w:r>
        <w:t xml:space="preserve">: </w:t>
      </w:r>
    </w:p>
    <w:p w14:paraId="3C475BD5" w14:textId="77777777" w:rsidR="00FC042C" w:rsidRPr="004B0ABE" w:rsidRDefault="00FC042C" w:rsidP="004B0ABE">
      <w:pPr>
        <w:pStyle w:val="cpBullet"/>
        <w:rPr>
          <w:lang w:val="en-GB"/>
        </w:rPr>
      </w:pPr>
    </w:p>
    <w:sectPr w:rsidR="00FC042C" w:rsidRPr="004B0ABE">
      <w:headerReference w:type="even" r:id="rId22"/>
      <w:headerReference w:type="default" r:id="rId23"/>
      <w:footerReference w:type="even" r:id="rId24"/>
      <w:footerReference w:type="default" r:id="rId25"/>
      <w:pgSz w:w="16840" w:h="11907" w:orient="landscape" w:code="9"/>
      <w:pgMar w:top="851" w:right="680" w:bottom="1304" w:left="8647" w:header="425" w:footer="352" w:gutter="0"/>
      <w:pgBorders>
        <w:left w:val="single" w:sz="12" w:space="10" w:color="0000FF"/>
      </w:pgBorders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1D091" w14:textId="77777777" w:rsidR="007B258E" w:rsidRDefault="007B258E">
      <w:r>
        <w:separator/>
      </w:r>
    </w:p>
    <w:p w14:paraId="1D1B0D84" w14:textId="77777777" w:rsidR="007B258E" w:rsidRDefault="007B258E"/>
  </w:endnote>
  <w:endnote w:type="continuationSeparator" w:id="0">
    <w:p w14:paraId="4E24B015" w14:textId="77777777" w:rsidR="007B258E" w:rsidRDefault="007B258E">
      <w:r>
        <w:continuationSeparator/>
      </w:r>
    </w:p>
    <w:p w14:paraId="7083E3ED" w14:textId="77777777" w:rsidR="007B258E" w:rsidRDefault="007B25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rago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DawnCastl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1" w:fontKey="{5B4C85D0-2060-4D7C-BD85-AA106B9A69E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58811" w14:textId="77777777" w:rsidR="005A79A8" w:rsidRDefault="005A79A8"/>
  <w:p w14:paraId="5DF1D7FB" w14:textId="77777777" w:rsidR="005A79A8" w:rsidRDefault="005A79A8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4579" w14:textId="77777777" w:rsidR="005A79A8" w:rsidRDefault="009D7889"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C981820" wp14:editId="01E267BC">
              <wp:simplePos x="0" y="0"/>
              <wp:positionH relativeFrom="column">
                <wp:posOffset>-4947285</wp:posOffset>
              </wp:positionH>
              <wp:positionV relativeFrom="paragraph">
                <wp:posOffset>-1814830</wp:posOffset>
              </wp:positionV>
              <wp:extent cx="4663440" cy="1737360"/>
              <wp:effectExtent l="0" t="0" r="0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63440" cy="1737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FA337B3" w14:textId="35ED8577" w:rsidR="005A79A8" w:rsidRDefault="009D7889">
                          <w:pPr>
                            <w:pStyle w:val="cpNoteTitle"/>
                          </w:pPr>
                          <w:r>
                            <w:t>Not</w:t>
                          </w:r>
                          <w:r w:rsidR="00211963">
                            <w:t>e</w:t>
                          </w:r>
                          <w:r>
                            <w:t>s</w:t>
                          </w:r>
                        </w:p>
                        <w:p w14:paraId="139CC1C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7FC354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03905E5A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480592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E9A27B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00B3D0C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  <w:p w14:paraId="5A31D292" w14:textId="77777777" w:rsidR="005A79A8" w:rsidRDefault="009D7889">
                          <w:pPr>
                            <w:pStyle w:val="cpNote"/>
                          </w:pPr>
                          <w: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98182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389.55pt;margin-top:-142.9pt;width:367.2pt;height:136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" o:allowincell="f" stroked="f">
              <v:textbox>
                <w:txbxContent>
                  <w:p w14:paraId="5FA337B3" w14:textId="35ED8577" w:rsidR="005A79A8" w:rsidRDefault="009D7889">
                    <w:pPr>
                      <w:pStyle w:val="cpNoteTitle"/>
                    </w:pPr>
                    <w:r>
                      <w:t>Not</w:t>
                    </w:r>
                    <w:r w:rsidR="00211963">
                      <w:t>e</w:t>
                    </w:r>
                    <w:r>
                      <w:t>s</w:t>
                    </w:r>
                  </w:p>
                  <w:p w14:paraId="139CC1C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7FC354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03905E5A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480592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E9A27B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00B3D0C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  <w:p w14:paraId="5A31D292" w14:textId="77777777" w:rsidR="005A79A8" w:rsidRDefault="009D7889">
                    <w:pPr>
                      <w:pStyle w:val="cpNote"/>
                    </w:pPr>
                    <w:r>
                      <w:tab/>
                    </w:r>
                  </w:p>
                </w:txbxContent>
              </v:textbox>
            </v:shape>
          </w:pict>
        </mc:Fallback>
      </mc:AlternateContent>
    </w:r>
    <w:r w:rsidR="007B258E">
      <w:rPr>
        <w:noProof/>
      </w:rPr>
      <w:object w:dxaOrig="1440" w:dyaOrig="1440" w14:anchorId="65B23E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41.1pt;margin-top:518.9pt;width:140.8pt;height:41.8pt;z-index:-251658240;mso-wrap-edited:f;mso-position-horizontal-relative:page;mso-position-vertical-relative:page" wrapcoords="-115 0 -115 21214 21600 21214 21600 0 -115 0" fillcolor="window">
          <v:imagedata r:id="rId1" o:title=""/>
          <w10:wrap type="through" anchorx="page" anchory="page"/>
          <w10:anchorlock/>
        </v:shape>
        <o:OLEObject Type="Embed" ProgID="Word.Picture.8" ShapeID="_x0000_s1026" DrawAspect="Content" ObjectID="_1823952476" r:id="rId2"/>
      </w:object>
    </w:r>
  </w:p>
  <w:p w14:paraId="48CB0CA5" w14:textId="77777777" w:rsidR="005A79A8" w:rsidRDefault="005A79A8"/>
  <w:p w14:paraId="30B1000B" w14:textId="28645FA5" w:rsidR="005A79A8" w:rsidRPr="00466617" w:rsidRDefault="009D7889">
    <w:pPr>
      <w:pStyle w:val="cpFooter"/>
      <w:rPr>
        <w:lang w:val="en-GB"/>
      </w:rPr>
    </w:pPr>
    <w:r>
      <w:tab/>
    </w:r>
    <w:r w:rsidRPr="00466617">
      <w:rPr>
        <w:lang w:val="en-GB"/>
      </w:rPr>
      <w:t>Documentat</w:t>
    </w:r>
    <w:r w:rsidR="00211963" w:rsidRPr="00466617">
      <w:rPr>
        <w:lang w:val="en-GB"/>
      </w:rPr>
      <w:t xml:space="preserve">ion </w:t>
    </w:r>
    <w:r w:rsidR="00466617" w:rsidRPr="00466617">
      <w:rPr>
        <w:lang w:val="en-GB"/>
      </w:rPr>
      <w:t xml:space="preserve">Exercises </w:t>
    </w:r>
    <w:r w:rsidR="008E272F">
      <w:rPr>
        <w:lang w:val="en-GB"/>
      </w:rPr>
      <w:t>1</w:t>
    </w:r>
    <w:r w:rsidR="00D30E16">
      <w:rPr>
        <w:lang w:val="en-GB"/>
      </w:rPr>
      <w:t>3</w:t>
    </w:r>
    <w:r w:rsidRPr="00466617">
      <w:rPr>
        <w:lang w:val="en-GB"/>
      </w:rPr>
      <w:t>.</w:t>
    </w:r>
    <w:r w:rsidRPr="00466617">
      <w:rPr>
        <w:lang w:val="en-GB"/>
      </w:rPr>
      <w:fldChar w:fldCharType="begin"/>
    </w:r>
    <w:r w:rsidRPr="00466617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466617">
      <w:rPr>
        <w:noProof/>
        <w:lang w:val="en-GB"/>
      </w:rPr>
      <w:t>001</w:t>
    </w:r>
    <w:r w:rsidRPr="00466617">
      <w:rPr>
        <w:lang w:val="en-GB"/>
      </w:rPr>
      <w:fldChar w:fldCharType="end"/>
    </w:r>
    <w:r w:rsidRPr="00466617">
      <w:rPr>
        <w:lang w:val="en-GB"/>
      </w:rPr>
      <w:tab/>
      <w:t>Informati</w:t>
    </w:r>
    <w:r w:rsidR="00211963" w:rsidRPr="00466617">
      <w:rPr>
        <w:lang w:val="en-GB"/>
      </w:rPr>
      <w:t>on</w:t>
    </w:r>
    <w:r w:rsidRPr="00466617">
      <w:rPr>
        <w:lang w:val="en-GB"/>
      </w:rPr>
      <w:t xml:space="preserve"> </w:t>
    </w:r>
    <w:r w:rsidR="00466617" w:rsidRPr="00466617">
      <w:rPr>
        <w:lang w:val="en-GB"/>
      </w:rPr>
      <w:t xml:space="preserve">Exercises </w:t>
    </w:r>
    <w:r w:rsidR="008E272F">
      <w:rPr>
        <w:lang w:val="en-GB"/>
      </w:rPr>
      <w:t>1</w:t>
    </w:r>
    <w:r w:rsidR="00D30E16">
      <w:rPr>
        <w:lang w:val="en-GB"/>
      </w:rPr>
      <w:t>3</w:t>
    </w:r>
    <w:r w:rsidRPr="00466617">
      <w:rPr>
        <w:lang w:val="en-GB"/>
      </w:rPr>
      <w:t>.</w:t>
    </w:r>
    <w:r w:rsidRPr="00466617">
      <w:rPr>
        <w:lang w:val="en-GB"/>
      </w:rPr>
      <w:fldChar w:fldCharType="begin"/>
    </w:r>
    <w:r w:rsidRPr="00466617">
      <w:rPr>
        <w:lang w:val="en-GB"/>
      </w:rPr>
      <w:instrText xml:space="preserve"> PAGE \# "000" \* MERGEFORMAT </w:instrText>
    </w:r>
    <w:r w:rsidRPr="00466617">
      <w:rPr>
        <w:lang w:val="en-GB"/>
      </w:rPr>
      <w:fldChar w:fldCharType="separate"/>
    </w:r>
    <w:r w:rsidRPr="00466617">
      <w:rPr>
        <w:noProof/>
        <w:lang w:val="en-GB"/>
      </w:rPr>
      <w:t>001</w:t>
    </w:r>
    <w:r w:rsidRPr="00466617">
      <w:rPr>
        <w:lang w:val="en-GB"/>
      </w:rPr>
      <w:fldChar w:fldCharType="end"/>
    </w:r>
  </w:p>
  <w:p w14:paraId="115B6144" w14:textId="77777777" w:rsidR="005A79A8" w:rsidRPr="00466617" w:rsidRDefault="005A79A8">
    <w:pPr>
      <w:rPr>
        <w:lang w:val="fr-B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0A397" w14:textId="77777777" w:rsidR="007B258E" w:rsidRDefault="007B258E">
      <w:r>
        <w:separator/>
      </w:r>
    </w:p>
    <w:p w14:paraId="22B0D49D" w14:textId="77777777" w:rsidR="007B258E" w:rsidRDefault="007B258E"/>
  </w:footnote>
  <w:footnote w:type="continuationSeparator" w:id="0">
    <w:p w14:paraId="4FBE1C8D" w14:textId="77777777" w:rsidR="007B258E" w:rsidRDefault="007B258E">
      <w:r>
        <w:continuationSeparator/>
      </w:r>
    </w:p>
    <w:p w14:paraId="4B5A2C75" w14:textId="77777777" w:rsidR="007B258E" w:rsidRDefault="007B258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D6F8A" w14:textId="77777777" w:rsidR="005A79A8" w:rsidRDefault="005A79A8"/>
  <w:p w14:paraId="4D3D06E1" w14:textId="77777777" w:rsidR="005A79A8" w:rsidRDefault="005A79A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E932E" w14:textId="0F814ECE" w:rsidR="005A79A8" w:rsidRPr="00211963" w:rsidRDefault="009D7889">
    <w:pPr>
      <w:pStyle w:val="cpHeader"/>
      <w:rPr>
        <w:lang w:val="en-GB"/>
      </w:rPr>
    </w:pPr>
    <w:r w:rsidRPr="00211963">
      <w:rPr>
        <w:lang w:val="en-GB"/>
      </w:rPr>
      <w:t>Documentati</w:t>
    </w:r>
    <w:r w:rsidR="00211963">
      <w:rPr>
        <w:lang w:val="en-GB"/>
      </w:rPr>
      <w:t>on</w:t>
    </w:r>
    <w:r w:rsidRPr="00211963">
      <w:rPr>
        <w:lang w:val="en-GB"/>
      </w:rPr>
      <w:t xml:space="preserve"> &amp; Informati</w:t>
    </w:r>
    <w:r w:rsidR="00211963">
      <w:rPr>
        <w:lang w:val="en-GB"/>
      </w:rPr>
      <w:t>on</w:t>
    </w:r>
  </w:p>
  <w:p w14:paraId="05A10B2E" w14:textId="77777777" w:rsidR="005A79A8" w:rsidRDefault="005A79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463A89FC"/>
    <w:lvl w:ilvl="0">
      <w:start w:val="1"/>
      <w:numFmt w:val="decimal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upperLetter"/>
      <w:lvlText w:val="%2."/>
      <w:legacy w:legacy="1" w:legacySpace="0" w:legacyIndent="708"/>
      <w:lvlJc w:val="left"/>
      <w:pPr>
        <w:ind w:left="1416" w:hanging="708"/>
      </w:pPr>
    </w:lvl>
    <w:lvl w:ilvl="2">
      <w:start w:val="1"/>
      <w:numFmt w:val="decimal"/>
      <w:lvlText w:val="%3."/>
      <w:legacy w:legacy="1" w:legacySpace="0" w:legacyIndent="708"/>
      <w:lvlJc w:val="left"/>
      <w:pPr>
        <w:ind w:left="2124" w:hanging="708"/>
      </w:pPr>
    </w:lvl>
    <w:lvl w:ilvl="3">
      <w:start w:val="1"/>
      <w:numFmt w:val="lowerLetter"/>
      <w:lvlText w:val="%4)"/>
      <w:legacy w:legacy="1" w:legacySpace="0" w:legacyIndent="708"/>
      <w:lvlJc w:val="left"/>
      <w:pPr>
        <w:ind w:left="2832" w:hanging="708"/>
      </w:pPr>
    </w:lvl>
    <w:lvl w:ilvl="4">
      <w:start w:val="1"/>
      <w:numFmt w:val="decimal"/>
      <w:lvlText w:val="(%5)"/>
      <w:legacy w:legacy="1" w:legacySpace="0" w:legacyIndent="708"/>
      <w:lvlJc w:val="left"/>
      <w:pPr>
        <w:ind w:left="3540" w:hanging="708"/>
      </w:pPr>
    </w:lvl>
    <w:lvl w:ilvl="5">
      <w:start w:val="1"/>
      <w:numFmt w:val="lowerLetter"/>
      <w:lvlText w:val="(%6)"/>
      <w:legacy w:legacy="1" w:legacySpace="0" w:legacyIndent="708"/>
      <w:lvlJc w:val="left"/>
      <w:pPr>
        <w:ind w:left="4248" w:hanging="708"/>
      </w:pPr>
    </w:lvl>
    <w:lvl w:ilvl="6">
      <w:start w:val="1"/>
      <w:numFmt w:val="lowerRoman"/>
      <w:lvlText w:val="(%7)"/>
      <w:legacy w:legacy="1" w:legacySpace="0" w:legacyIndent="708"/>
      <w:lvlJc w:val="left"/>
      <w:pPr>
        <w:ind w:left="4956" w:hanging="708"/>
      </w:pPr>
    </w:lvl>
    <w:lvl w:ilvl="7">
      <w:start w:val="1"/>
      <w:numFmt w:val="lowerLetter"/>
      <w:lvlText w:val="(%8)"/>
      <w:legacy w:legacy="1" w:legacySpace="0" w:legacyIndent="708"/>
      <w:lvlJc w:val="left"/>
      <w:pPr>
        <w:ind w:left="5664" w:hanging="708"/>
      </w:pPr>
    </w:lvl>
    <w:lvl w:ilvl="8">
      <w:start w:val="1"/>
      <w:numFmt w:val="lowerRoman"/>
      <w:lvlText w:val="(%9)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0DE6DC7"/>
    <w:multiLevelType w:val="singleLevel"/>
    <w:tmpl w:val="CDBC423C"/>
    <w:lvl w:ilvl="0">
      <w:start w:val="1"/>
      <w:numFmt w:val="decimal"/>
      <w:pStyle w:val="cpStep"/>
      <w:lvlText w:val="%1."/>
      <w:lvlJc w:val="right"/>
      <w:pPr>
        <w:tabs>
          <w:tab w:val="num" w:pos="1134"/>
        </w:tabs>
        <w:ind w:left="1134" w:hanging="142"/>
      </w:pPr>
      <w:rPr>
        <w:rFonts w:hint="default"/>
      </w:rPr>
    </w:lvl>
  </w:abstractNum>
  <w:abstractNum w:abstractNumId="2" w15:restartNumberingAfterBreak="0">
    <w:nsid w:val="0F6F5A05"/>
    <w:multiLevelType w:val="hybridMultilevel"/>
    <w:tmpl w:val="49A47574"/>
    <w:lvl w:ilvl="0" w:tplc="6EC2610C">
      <w:start w:val="1"/>
      <w:numFmt w:val="bullet"/>
      <w:pStyle w:val="cpBullet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36B2C"/>
    <w:multiLevelType w:val="hybridMultilevel"/>
    <w:tmpl w:val="C6AEAB2A"/>
    <w:lvl w:ilvl="0" w:tplc="AFA4DBCA">
      <w:start w:val="1"/>
      <w:numFmt w:val="bullet"/>
      <w:pStyle w:val="cpSummationTable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846AED"/>
    <w:multiLevelType w:val="hybridMultilevel"/>
    <w:tmpl w:val="B45CD4BC"/>
    <w:lvl w:ilvl="0" w:tplc="0813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1FAA74C2"/>
    <w:multiLevelType w:val="hybridMultilevel"/>
    <w:tmpl w:val="33861F64"/>
    <w:lvl w:ilvl="0" w:tplc="0813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3BE908C8"/>
    <w:multiLevelType w:val="hybridMultilevel"/>
    <w:tmpl w:val="599AEE5A"/>
    <w:lvl w:ilvl="0" w:tplc="AFF4DABA">
      <w:numFmt w:val="bullet"/>
      <w:pStyle w:val="cpTipSummation"/>
      <w:lvlText w:val=""/>
      <w:lvlJc w:val="left"/>
      <w:pPr>
        <w:tabs>
          <w:tab w:val="num" w:pos="851"/>
        </w:tabs>
        <w:ind w:left="851" w:hanging="426"/>
      </w:pPr>
      <w:rPr>
        <w:rFonts w:ascii="Wingdings 2" w:hAnsi="Wingdings 2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090C7C"/>
    <w:multiLevelType w:val="hybridMultilevel"/>
    <w:tmpl w:val="B20AA5CE"/>
    <w:lvl w:ilvl="0" w:tplc="4B5A1630">
      <w:numFmt w:val="bullet"/>
      <w:lvlText w:val=""/>
      <w:lvlJc w:val="left"/>
      <w:pPr>
        <w:tabs>
          <w:tab w:val="num" w:pos="851"/>
        </w:tabs>
        <w:ind w:left="851" w:hanging="426"/>
      </w:pPr>
      <w:rPr>
        <w:rFonts w:ascii="Marlett" w:hAnsi="Marlett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C0B0B"/>
    <w:multiLevelType w:val="hybridMultilevel"/>
    <w:tmpl w:val="B3322F34"/>
    <w:lvl w:ilvl="0" w:tplc="6A7454A2">
      <w:start w:val="1"/>
      <w:numFmt w:val="bullet"/>
      <w:pStyle w:val="cpSummation"/>
      <w:lvlText w:val=""/>
      <w:lvlJc w:val="left"/>
      <w:pPr>
        <w:ind w:left="785" w:hanging="360"/>
      </w:pPr>
      <w:rPr>
        <w:rFonts w:ascii="Symbol" w:hAnsi="Symbol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CF477D"/>
    <w:multiLevelType w:val="hybridMultilevel"/>
    <w:tmpl w:val="EA9CFBA2"/>
    <w:lvl w:ilvl="0" w:tplc="2E944476">
      <w:start w:val="1"/>
      <w:numFmt w:val="bullet"/>
      <w:pStyle w:val="cpBulletTable"/>
      <w:lvlText w:val=""/>
      <w:lvlJc w:val="left"/>
      <w:pPr>
        <w:tabs>
          <w:tab w:val="num" w:pos="851"/>
        </w:tabs>
        <w:ind w:left="851" w:hanging="426"/>
      </w:pPr>
      <w:rPr>
        <w:rFonts w:ascii="Symbol" w:hAnsi="Symbol" w:hint="default"/>
        <w:color w:val="auto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EA6B1E"/>
    <w:multiLevelType w:val="hybridMultilevel"/>
    <w:tmpl w:val="4C860DB0"/>
    <w:lvl w:ilvl="0" w:tplc="899832A0">
      <w:numFmt w:val="bullet"/>
      <w:lvlText w:val=""/>
      <w:lvlJc w:val="left"/>
      <w:pPr>
        <w:tabs>
          <w:tab w:val="num" w:pos="851"/>
        </w:tabs>
        <w:ind w:left="851" w:hanging="426"/>
      </w:pPr>
      <w:rPr>
        <w:rFonts w:ascii="Marlett" w:hAnsi="Marlett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D0514"/>
    <w:multiLevelType w:val="singleLevel"/>
    <w:tmpl w:val="178CD084"/>
    <w:lvl w:ilvl="0">
      <w:numFmt w:val="bullet"/>
      <w:lvlText w:val=""/>
      <w:lvlJc w:val="left"/>
      <w:pPr>
        <w:tabs>
          <w:tab w:val="num" w:pos="851"/>
        </w:tabs>
        <w:ind w:left="851" w:hanging="426"/>
      </w:pPr>
      <w:rPr>
        <w:rFonts w:ascii="Marlett" w:hAnsi="Marlett" w:hint="default"/>
        <w:sz w:val="20"/>
      </w:rPr>
    </w:lvl>
  </w:abstractNum>
  <w:abstractNum w:abstractNumId="12" w15:restartNumberingAfterBreak="0">
    <w:nsid w:val="4DAC0AFA"/>
    <w:multiLevelType w:val="hybridMultilevel"/>
    <w:tmpl w:val="D8027F52"/>
    <w:lvl w:ilvl="0" w:tplc="AA4EFA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45477"/>
    <w:multiLevelType w:val="hybridMultilevel"/>
    <w:tmpl w:val="1E1204D6"/>
    <w:lvl w:ilvl="0" w:tplc="BF84D9C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302AE2"/>
    <w:multiLevelType w:val="singleLevel"/>
    <w:tmpl w:val="2FC60DFE"/>
    <w:lvl w:ilvl="0">
      <w:start w:val="1"/>
      <w:numFmt w:val="none"/>
      <w:pStyle w:val="cpChoice"/>
      <w:lvlText w:val="of"/>
      <w:lvlJc w:val="right"/>
      <w:pPr>
        <w:tabs>
          <w:tab w:val="num" w:pos="1701"/>
        </w:tabs>
        <w:ind w:left="1701" w:hanging="283"/>
      </w:pPr>
      <w:rPr>
        <w:rFonts w:ascii="Times New Roman" w:hAnsi="Times New Roman" w:hint="default"/>
        <w:b/>
        <w:i/>
        <w:sz w:val="20"/>
      </w:rPr>
    </w:lvl>
  </w:abstractNum>
  <w:abstractNum w:abstractNumId="15" w15:restartNumberingAfterBreak="0">
    <w:nsid w:val="6142634C"/>
    <w:multiLevelType w:val="hybridMultilevel"/>
    <w:tmpl w:val="CC6AA3D6"/>
    <w:lvl w:ilvl="0" w:tplc="7F5C64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C13EC3"/>
    <w:multiLevelType w:val="hybridMultilevel"/>
    <w:tmpl w:val="1A2C617C"/>
    <w:lvl w:ilvl="0" w:tplc="3A040B3A">
      <w:numFmt w:val="bullet"/>
      <w:lvlText w:val=""/>
      <w:lvlJc w:val="left"/>
      <w:pPr>
        <w:tabs>
          <w:tab w:val="num" w:pos="851"/>
        </w:tabs>
        <w:ind w:left="851" w:hanging="426"/>
      </w:pPr>
      <w:rPr>
        <w:rFonts w:ascii="Marlett" w:hAnsi="Marlett" w:hint="default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8812AF"/>
    <w:multiLevelType w:val="hybridMultilevel"/>
    <w:tmpl w:val="D9D44170"/>
    <w:lvl w:ilvl="0" w:tplc="DD14C7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8825103">
    <w:abstractNumId w:val="0"/>
  </w:num>
  <w:num w:numId="2" w16cid:durableId="1980183435">
    <w:abstractNumId w:val="1"/>
  </w:num>
  <w:num w:numId="3" w16cid:durableId="313535105">
    <w:abstractNumId w:val="14"/>
  </w:num>
  <w:num w:numId="4" w16cid:durableId="1235970885">
    <w:abstractNumId w:val="11"/>
  </w:num>
  <w:num w:numId="5" w16cid:durableId="1340935735">
    <w:abstractNumId w:val="14"/>
  </w:num>
  <w:num w:numId="6" w16cid:durableId="1660425655">
    <w:abstractNumId w:val="11"/>
  </w:num>
  <w:num w:numId="7" w16cid:durableId="1476754060">
    <w:abstractNumId w:val="1"/>
  </w:num>
  <w:num w:numId="8" w16cid:durableId="2130972058">
    <w:abstractNumId w:val="14"/>
  </w:num>
  <w:num w:numId="9" w16cid:durableId="973756940">
    <w:abstractNumId w:val="11"/>
  </w:num>
  <w:num w:numId="10" w16cid:durableId="448353376">
    <w:abstractNumId w:val="1"/>
  </w:num>
  <w:num w:numId="11" w16cid:durableId="1058438056">
    <w:abstractNumId w:val="14"/>
  </w:num>
  <w:num w:numId="12" w16cid:durableId="584534817">
    <w:abstractNumId w:val="14"/>
  </w:num>
  <w:num w:numId="13" w16cid:durableId="32275081">
    <w:abstractNumId w:val="11"/>
  </w:num>
  <w:num w:numId="14" w16cid:durableId="1305964217">
    <w:abstractNumId w:val="1"/>
  </w:num>
  <w:num w:numId="15" w16cid:durableId="2115249352">
    <w:abstractNumId w:val="11"/>
  </w:num>
  <w:num w:numId="16" w16cid:durableId="599142705">
    <w:abstractNumId w:val="2"/>
  </w:num>
  <w:num w:numId="17" w16cid:durableId="26833283">
    <w:abstractNumId w:val="11"/>
  </w:num>
  <w:num w:numId="18" w16cid:durableId="32275336">
    <w:abstractNumId w:val="14"/>
  </w:num>
  <w:num w:numId="19" w16cid:durableId="1437364274">
    <w:abstractNumId w:val="14"/>
  </w:num>
  <w:num w:numId="20" w16cid:durableId="55249325">
    <w:abstractNumId w:val="1"/>
  </w:num>
  <w:num w:numId="21" w16cid:durableId="458493689">
    <w:abstractNumId w:val="1"/>
  </w:num>
  <w:num w:numId="22" w16cid:durableId="1068767549">
    <w:abstractNumId w:val="14"/>
  </w:num>
  <w:num w:numId="23" w16cid:durableId="982613066">
    <w:abstractNumId w:val="2"/>
  </w:num>
  <w:num w:numId="24" w16cid:durableId="1435975643">
    <w:abstractNumId w:val="2"/>
  </w:num>
  <w:num w:numId="25" w16cid:durableId="1896702649">
    <w:abstractNumId w:val="11"/>
  </w:num>
  <w:num w:numId="26" w16cid:durableId="1641300504">
    <w:abstractNumId w:val="11"/>
  </w:num>
  <w:num w:numId="27" w16cid:durableId="1445155275">
    <w:abstractNumId w:val="11"/>
  </w:num>
  <w:num w:numId="28" w16cid:durableId="1104156086">
    <w:abstractNumId w:val="2"/>
  </w:num>
  <w:num w:numId="29" w16cid:durableId="1364212514">
    <w:abstractNumId w:val="16"/>
  </w:num>
  <w:num w:numId="30" w16cid:durableId="425853210">
    <w:abstractNumId w:val="7"/>
  </w:num>
  <w:num w:numId="31" w16cid:durableId="1086266572">
    <w:abstractNumId w:val="9"/>
  </w:num>
  <w:num w:numId="32" w16cid:durableId="245040144">
    <w:abstractNumId w:val="10"/>
  </w:num>
  <w:num w:numId="33" w16cid:durableId="536627950">
    <w:abstractNumId w:val="9"/>
  </w:num>
  <w:num w:numId="34" w16cid:durableId="780731517">
    <w:abstractNumId w:val="3"/>
  </w:num>
  <w:num w:numId="35" w16cid:durableId="473446519">
    <w:abstractNumId w:val="8"/>
  </w:num>
  <w:num w:numId="36" w16cid:durableId="531529201">
    <w:abstractNumId w:val="3"/>
  </w:num>
  <w:num w:numId="37" w16cid:durableId="1666783760">
    <w:abstractNumId w:val="9"/>
  </w:num>
  <w:num w:numId="38" w16cid:durableId="541288088">
    <w:abstractNumId w:val="6"/>
  </w:num>
  <w:num w:numId="39" w16cid:durableId="1222521022">
    <w:abstractNumId w:val="8"/>
  </w:num>
  <w:num w:numId="40" w16cid:durableId="818423364">
    <w:abstractNumId w:val="3"/>
  </w:num>
  <w:num w:numId="41" w16cid:durableId="1420980777">
    <w:abstractNumId w:val="13"/>
  </w:num>
  <w:num w:numId="42" w16cid:durableId="775565116">
    <w:abstractNumId w:val="15"/>
  </w:num>
  <w:num w:numId="43" w16cid:durableId="1585993594">
    <w:abstractNumId w:val="17"/>
  </w:num>
  <w:num w:numId="44" w16cid:durableId="1041590727">
    <w:abstractNumId w:val="5"/>
  </w:num>
  <w:num w:numId="45" w16cid:durableId="111175919">
    <w:abstractNumId w:val="2"/>
  </w:num>
  <w:num w:numId="46" w16cid:durableId="770512599">
    <w:abstractNumId w:val="4"/>
  </w:num>
  <w:num w:numId="47" w16cid:durableId="1899900421">
    <w:abstractNumId w:val="2"/>
  </w:num>
  <w:num w:numId="48" w16cid:durableId="461651584">
    <w:abstractNumId w:val="2"/>
  </w:num>
  <w:num w:numId="49" w16cid:durableId="183464214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saveSubsetFonts/>
  <w:bordersDoNotSurroundHeader/>
  <w:bordersDoNotSurroundFooter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A60"/>
    <w:rsid w:val="000045C7"/>
    <w:rsid w:val="000112DD"/>
    <w:rsid w:val="000142E0"/>
    <w:rsid w:val="00014679"/>
    <w:rsid w:val="00024BF4"/>
    <w:rsid w:val="00025272"/>
    <w:rsid w:val="000549EA"/>
    <w:rsid w:val="00065F77"/>
    <w:rsid w:val="00067560"/>
    <w:rsid w:val="00093A6D"/>
    <w:rsid w:val="000A2840"/>
    <w:rsid w:val="000A4F17"/>
    <w:rsid w:val="000E3222"/>
    <w:rsid w:val="000E463D"/>
    <w:rsid w:val="001006AA"/>
    <w:rsid w:val="00100E9E"/>
    <w:rsid w:val="001100E4"/>
    <w:rsid w:val="00132523"/>
    <w:rsid w:val="0018134D"/>
    <w:rsid w:val="001857B4"/>
    <w:rsid w:val="00193FF2"/>
    <w:rsid w:val="001A183F"/>
    <w:rsid w:val="001A5632"/>
    <w:rsid w:val="001A5887"/>
    <w:rsid w:val="001B07E7"/>
    <w:rsid w:val="001C6226"/>
    <w:rsid w:val="001E4324"/>
    <w:rsid w:val="001E6029"/>
    <w:rsid w:val="001F2CC1"/>
    <w:rsid w:val="002078A2"/>
    <w:rsid w:val="00211963"/>
    <w:rsid w:val="00212269"/>
    <w:rsid w:val="00227A3D"/>
    <w:rsid w:val="00241C0D"/>
    <w:rsid w:val="002434D5"/>
    <w:rsid w:val="00247C71"/>
    <w:rsid w:val="0025347C"/>
    <w:rsid w:val="0025525D"/>
    <w:rsid w:val="002619B6"/>
    <w:rsid w:val="00267625"/>
    <w:rsid w:val="002700FC"/>
    <w:rsid w:val="002951A0"/>
    <w:rsid w:val="00297D72"/>
    <w:rsid w:val="002A7364"/>
    <w:rsid w:val="002B7B47"/>
    <w:rsid w:val="002B7C3C"/>
    <w:rsid w:val="002E1AEE"/>
    <w:rsid w:val="002E31C4"/>
    <w:rsid w:val="002E4B00"/>
    <w:rsid w:val="002E670F"/>
    <w:rsid w:val="002F2276"/>
    <w:rsid w:val="002F40C6"/>
    <w:rsid w:val="002F6AA0"/>
    <w:rsid w:val="002F6E2B"/>
    <w:rsid w:val="003114AD"/>
    <w:rsid w:val="00331B1B"/>
    <w:rsid w:val="00346EEB"/>
    <w:rsid w:val="00351E1C"/>
    <w:rsid w:val="003537B2"/>
    <w:rsid w:val="00360517"/>
    <w:rsid w:val="00361B39"/>
    <w:rsid w:val="00365ED9"/>
    <w:rsid w:val="00374744"/>
    <w:rsid w:val="00377DEE"/>
    <w:rsid w:val="00380A2A"/>
    <w:rsid w:val="00385682"/>
    <w:rsid w:val="0039245B"/>
    <w:rsid w:val="00394112"/>
    <w:rsid w:val="003A0160"/>
    <w:rsid w:val="003B4E48"/>
    <w:rsid w:val="003D0E0C"/>
    <w:rsid w:val="003D1F4C"/>
    <w:rsid w:val="003F5E0D"/>
    <w:rsid w:val="00410B61"/>
    <w:rsid w:val="00414579"/>
    <w:rsid w:val="00414D0E"/>
    <w:rsid w:val="00434485"/>
    <w:rsid w:val="00444DB2"/>
    <w:rsid w:val="00466617"/>
    <w:rsid w:val="00492E9D"/>
    <w:rsid w:val="004B0ABE"/>
    <w:rsid w:val="004C4618"/>
    <w:rsid w:val="004C79A8"/>
    <w:rsid w:val="004D2601"/>
    <w:rsid w:val="004E2237"/>
    <w:rsid w:val="00504CC8"/>
    <w:rsid w:val="00512700"/>
    <w:rsid w:val="0051352B"/>
    <w:rsid w:val="00521E0E"/>
    <w:rsid w:val="00536C2C"/>
    <w:rsid w:val="0054554F"/>
    <w:rsid w:val="005527AF"/>
    <w:rsid w:val="005543E5"/>
    <w:rsid w:val="00554647"/>
    <w:rsid w:val="0056033A"/>
    <w:rsid w:val="00567C0F"/>
    <w:rsid w:val="005703AB"/>
    <w:rsid w:val="005A79A8"/>
    <w:rsid w:val="005C7345"/>
    <w:rsid w:val="005C78EA"/>
    <w:rsid w:val="005D0FB1"/>
    <w:rsid w:val="005D54FE"/>
    <w:rsid w:val="005E3448"/>
    <w:rsid w:val="005E3C6D"/>
    <w:rsid w:val="005F4F42"/>
    <w:rsid w:val="00613A2E"/>
    <w:rsid w:val="006171C8"/>
    <w:rsid w:val="006235AC"/>
    <w:rsid w:val="00624730"/>
    <w:rsid w:val="00663F8C"/>
    <w:rsid w:val="00670FDB"/>
    <w:rsid w:val="0068267C"/>
    <w:rsid w:val="00682C5B"/>
    <w:rsid w:val="006862C7"/>
    <w:rsid w:val="00691D69"/>
    <w:rsid w:val="00696595"/>
    <w:rsid w:val="006969F0"/>
    <w:rsid w:val="006A041E"/>
    <w:rsid w:val="006A0DCD"/>
    <w:rsid w:val="006B091D"/>
    <w:rsid w:val="006C1D47"/>
    <w:rsid w:val="006D30A1"/>
    <w:rsid w:val="006E1446"/>
    <w:rsid w:val="006E724E"/>
    <w:rsid w:val="006F0E94"/>
    <w:rsid w:val="006F53A7"/>
    <w:rsid w:val="0070597A"/>
    <w:rsid w:val="007117BA"/>
    <w:rsid w:val="00726721"/>
    <w:rsid w:val="00730D9D"/>
    <w:rsid w:val="00736084"/>
    <w:rsid w:val="007657D5"/>
    <w:rsid w:val="00765B4A"/>
    <w:rsid w:val="00767861"/>
    <w:rsid w:val="00774DF4"/>
    <w:rsid w:val="0077578A"/>
    <w:rsid w:val="007776E8"/>
    <w:rsid w:val="00787332"/>
    <w:rsid w:val="007A1126"/>
    <w:rsid w:val="007A6071"/>
    <w:rsid w:val="007A70EF"/>
    <w:rsid w:val="007B258E"/>
    <w:rsid w:val="007B2A79"/>
    <w:rsid w:val="007B347D"/>
    <w:rsid w:val="007D4636"/>
    <w:rsid w:val="007D583E"/>
    <w:rsid w:val="007E4CF0"/>
    <w:rsid w:val="007E7E56"/>
    <w:rsid w:val="007F1879"/>
    <w:rsid w:val="00806C14"/>
    <w:rsid w:val="0084089C"/>
    <w:rsid w:val="00847B88"/>
    <w:rsid w:val="008642EA"/>
    <w:rsid w:val="008932D9"/>
    <w:rsid w:val="00894BF7"/>
    <w:rsid w:val="00897302"/>
    <w:rsid w:val="008B46FE"/>
    <w:rsid w:val="008D08B8"/>
    <w:rsid w:val="008E1516"/>
    <w:rsid w:val="008E272F"/>
    <w:rsid w:val="008F3071"/>
    <w:rsid w:val="008F3821"/>
    <w:rsid w:val="008F6BD1"/>
    <w:rsid w:val="00904265"/>
    <w:rsid w:val="00952D33"/>
    <w:rsid w:val="009601D8"/>
    <w:rsid w:val="00962383"/>
    <w:rsid w:val="00986F80"/>
    <w:rsid w:val="00994073"/>
    <w:rsid w:val="009960C1"/>
    <w:rsid w:val="009C72F0"/>
    <w:rsid w:val="009D1675"/>
    <w:rsid w:val="009D7889"/>
    <w:rsid w:val="009F25C2"/>
    <w:rsid w:val="009F6F26"/>
    <w:rsid w:val="00A10190"/>
    <w:rsid w:val="00A1229E"/>
    <w:rsid w:val="00A239FE"/>
    <w:rsid w:val="00A25C71"/>
    <w:rsid w:val="00A31350"/>
    <w:rsid w:val="00A75819"/>
    <w:rsid w:val="00A83338"/>
    <w:rsid w:val="00A86995"/>
    <w:rsid w:val="00AA39FD"/>
    <w:rsid w:val="00AB0AA2"/>
    <w:rsid w:val="00AB25BE"/>
    <w:rsid w:val="00AC3B0E"/>
    <w:rsid w:val="00AD22E5"/>
    <w:rsid w:val="00AE18BA"/>
    <w:rsid w:val="00B00EC0"/>
    <w:rsid w:val="00B01865"/>
    <w:rsid w:val="00B2322C"/>
    <w:rsid w:val="00B34A75"/>
    <w:rsid w:val="00B35F07"/>
    <w:rsid w:val="00B50B31"/>
    <w:rsid w:val="00B55181"/>
    <w:rsid w:val="00B8215F"/>
    <w:rsid w:val="00B86433"/>
    <w:rsid w:val="00BB27AC"/>
    <w:rsid w:val="00BB2D5B"/>
    <w:rsid w:val="00BC5878"/>
    <w:rsid w:val="00BD25D6"/>
    <w:rsid w:val="00BD748A"/>
    <w:rsid w:val="00BE12C7"/>
    <w:rsid w:val="00BE7200"/>
    <w:rsid w:val="00BF1379"/>
    <w:rsid w:val="00BF48AB"/>
    <w:rsid w:val="00C06656"/>
    <w:rsid w:val="00C13D88"/>
    <w:rsid w:val="00C14145"/>
    <w:rsid w:val="00C25B79"/>
    <w:rsid w:val="00C376B8"/>
    <w:rsid w:val="00C43BD6"/>
    <w:rsid w:val="00C51752"/>
    <w:rsid w:val="00C51FEB"/>
    <w:rsid w:val="00C665AD"/>
    <w:rsid w:val="00C76E6B"/>
    <w:rsid w:val="00C8392D"/>
    <w:rsid w:val="00C90024"/>
    <w:rsid w:val="00CA2B69"/>
    <w:rsid w:val="00CA4925"/>
    <w:rsid w:val="00CB6154"/>
    <w:rsid w:val="00CC6B75"/>
    <w:rsid w:val="00CC7136"/>
    <w:rsid w:val="00CD0D06"/>
    <w:rsid w:val="00CD5C91"/>
    <w:rsid w:val="00CD66DD"/>
    <w:rsid w:val="00CD7886"/>
    <w:rsid w:val="00CE1E9A"/>
    <w:rsid w:val="00CE6A94"/>
    <w:rsid w:val="00D04C67"/>
    <w:rsid w:val="00D13181"/>
    <w:rsid w:val="00D13C41"/>
    <w:rsid w:val="00D16718"/>
    <w:rsid w:val="00D26104"/>
    <w:rsid w:val="00D2780A"/>
    <w:rsid w:val="00D30E16"/>
    <w:rsid w:val="00D310DC"/>
    <w:rsid w:val="00D33356"/>
    <w:rsid w:val="00D457CC"/>
    <w:rsid w:val="00D575AC"/>
    <w:rsid w:val="00D61143"/>
    <w:rsid w:val="00D65D63"/>
    <w:rsid w:val="00D729BD"/>
    <w:rsid w:val="00D81B15"/>
    <w:rsid w:val="00DA01D8"/>
    <w:rsid w:val="00DA3F48"/>
    <w:rsid w:val="00DA4AF3"/>
    <w:rsid w:val="00DA5BF9"/>
    <w:rsid w:val="00DA6BA9"/>
    <w:rsid w:val="00DB5146"/>
    <w:rsid w:val="00DB533A"/>
    <w:rsid w:val="00DB5E05"/>
    <w:rsid w:val="00DB6503"/>
    <w:rsid w:val="00DC0F08"/>
    <w:rsid w:val="00DC2A60"/>
    <w:rsid w:val="00DD668F"/>
    <w:rsid w:val="00DE1491"/>
    <w:rsid w:val="00DF6217"/>
    <w:rsid w:val="00E154A4"/>
    <w:rsid w:val="00E4210E"/>
    <w:rsid w:val="00E4459A"/>
    <w:rsid w:val="00E46144"/>
    <w:rsid w:val="00E5125F"/>
    <w:rsid w:val="00E65447"/>
    <w:rsid w:val="00E74F1C"/>
    <w:rsid w:val="00E76554"/>
    <w:rsid w:val="00E93301"/>
    <w:rsid w:val="00EB1D0B"/>
    <w:rsid w:val="00EB2EC8"/>
    <w:rsid w:val="00EC3834"/>
    <w:rsid w:val="00ED3A66"/>
    <w:rsid w:val="00ED3F8D"/>
    <w:rsid w:val="00EF4410"/>
    <w:rsid w:val="00EF62B6"/>
    <w:rsid w:val="00F02BEF"/>
    <w:rsid w:val="00F10917"/>
    <w:rsid w:val="00F1734C"/>
    <w:rsid w:val="00F24AFF"/>
    <w:rsid w:val="00F27200"/>
    <w:rsid w:val="00F347BF"/>
    <w:rsid w:val="00F56428"/>
    <w:rsid w:val="00F57C2E"/>
    <w:rsid w:val="00F6314F"/>
    <w:rsid w:val="00F74CC7"/>
    <w:rsid w:val="00F77D2B"/>
    <w:rsid w:val="00F85EF0"/>
    <w:rsid w:val="00F92DDD"/>
    <w:rsid w:val="00FA214D"/>
    <w:rsid w:val="00FB1D8B"/>
    <w:rsid w:val="00FC042C"/>
    <w:rsid w:val="00FC0B8A"/>
    <w:rsid w:val="00FD4402"/>
    <w:rsid w:val="00FD5E6B"/>
    <w:rsid w:val="00FF2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345FE02"/>
  <w15:chartTrackingRefBased/>
  <w15:docId w15:val="{114442A8-AA09-451F-9AA1-81EE482A8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5AC"/>
    <w:rPr>
      <w:sz w:val="24"/>
      <w:szCs w:val="24"/>
      <w:lang w:val="nl-BE" w:eastAsia="nl-NL"/>
    </w:rPr>
  </w:style>
  <w:style w:type="paragraph" w:styleId="Heading1">
    <w:name w:val="heading 1"/>
    <w:basedOn w:val="Normal"/>
    <w:next w:val="Heading2"/>
    <w:autoRedefine/>
    <w:qFormat/>
    <w:pPr>
      <w:keepNext/>
      <w:pageBreakBefore/>
      <w:spacing w:after="240"/>
      <w:contextualSpacing/>
      <w:outlineLvl w:val="0"/>
    </w:pPr>
    <w:rPr>
      <w:rFonts w:ascii="Paragon" w:hAnsi="Paragon"/>
      <w:b/>
      <w:sz w:val="52"/>
      <w:szCs w:val="20"/>
      <w:lang w:eastAsia="en-US"/>
    </w:rPr>
  </w:style>
  <w:style w:type="paragraph" w:styleId="Heading2">
    <w:name w:val="heading 2"/>
    <w:basedOn w:val="Normal"/>
    <w:next w:val="cpParagraph"/>
    <w:link w:val="Heading2Char"/>
    <w:autoRedefine/>
    <w:uiPriority w:val="9"/>
    <w:qFormat/>
    <w:rsid w:val="00466617"/>
    <w:pPr>
      <w:keepNext/>
      <w:keepLines/>
      <w:spacing w:before="240" w:after="240"/>
      <w:contextualSpacing/>
      <w:jc w:val="both"/>
      <w:outlineLvl w:val="1"/>
    </w:pPr>
    <w:rPr>
      <w:rFonts w:ascii="Paragon" w:hAnsi="Paragon"/>
      <w:i/>
      <w:sz w:val="40"/>
      <w:szCs w:val="20"/>
      <w:lang w:val="en-GB" w:eastAsia="en-US"/>
    </w:rPr>
  </w:style>
  <w:style w:type="paragraph" w:styleId="Heading3">
    <w:name w:val="heading 3"/>
    <w:basedOn w:val="Normal"/>
    <w:next w:val="cpParagraph"/>
    <w:autoRedefine/>
    <w:qFormat/>
    <w:pPr>
      <w:keepNext/>
      <w:keepLines/>
      <w:spacing w:before="120" w:after="120"/>
      <w:jc w:val="both"/>
      <w:outlineLvl w:val="2"/>
    </w:pPr>
    <w:rPr>
      <w:rFonts w:ascii="DawnCastle" w:hAnsi="DawnCastle"/>
      <w:sz w:val="32"/>
      <w:szCs w:val="20"/>
      <w:lang w:eastAsia="en-US"/>
    </w:rPr>
  </w:style>
  <w:style w:type="paragraph" w:styleId="Heading4">
    <w:name w:val="heading 4"/>
    <w:basedOn w:val="Normal"/>
    <w:next w:val="cpParagraph"/>
    <w:autoRedefine/>
    <w:qFormat/>
    <w:pPr>
      <w:keepNext/>
      <w:keepLines/>
      <w:spacing w:before="120" w:after="60"/>
      <w:contextualSpacing/>
      <w:jc w:val="both"/>
      <w:outlineLvl w:val="3"/>
    </w:pPr>
    <w:rPr>
      <w:b/>
      <w:bCs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pParagraph">
    <w:name w:val="cpParagraph"/>
    <w:basedOn w:val="Normal"/>
    <w:rsid w:val="005D54FE"/>
    <w:pPr>
      <w:spacing w:after="120"/>
      <w:ind w:left="360"/>
      <w:jc w:val="both"/>
    </w:pPr>
    <w:rPr>
      <w:szCs w:val="20"/>
      <w:lang w:val="en-GB" w:eastAsia="en-US"/>
    </w:rPr>
  </w:style>
  <w:style w:type="paragraph" w:customStyle="1" w:styleId="cpFooter">
    <w:name w:val="cpFooter"/>
    <w:basedOn w:val="Normal"/>
    <w:pPr>
      <w:pBdr>
        <w:top w:val="single" w:sz="12" w:space="1" w:color="auto"/>
      </w:pBdr>
      <w:tabs>
        <w:tab w:val="right" w:pos="-426"/>
        <w:tab w:val="right" w:pos="7513"/>
        <w:tab w:val="right" w:pos="15026"/>
      </w:tabs>
      <w:ind w:left="-7797"/>
    </w:pPr>
    <w:rPr>
      <w:b/>
      <w:sz w:val="16"/>
    </w:rPr>
  </w:style>
  <w:style w:type="paragraph" w:customStyle="1" w:styleId="cpHeader">
    <w:name w:val="cpHeader"/>
    <w:basedOn w:val="Normal"/>
    <w:pPr>
      <w:tabs>
        <w:tab w:val="right" w:pos="8306"/>
      </w:tabs>
      <w:ind w:left="-2835" w:right="5386"/>
      <w:jc w:val="center"/>
    </w:pPr>
    <w:rPr>
      <w:rFonts w:ascii="Paragon" w:hAnsi="Paragon"/>
      <w:color w:val="0000FF"/>
      <w:sz w:val="32"/>
      <w:lang w:val="fr-BE"/>
    </w:rPr>
  </w:style>
  <w:style w:type="paragraph" w:styleId="Caption">
    <w:name w:val="caption"/>
    <w:basedOn w:val="Normal"/>
    <w:next w:val="Normal"/>
    <w:qFormat/>
    <w:pPr>
      <w:spacing w:before="60" w:after="180"/>
      <w:ind w:left="1134" w:hanging="1134"/>
    </w:pPr>
    <w:rPr>
      <w:sz w:val="18"/>
      <w:lang w:val="nl-NL"/>
    </w:rPr>
  </w:style>
  <w:style w:type="paragraph" w:customStyle="1" w:styleId="cpPath">
    <w:name w:val="cpPath"/>
    <w:basedOn w:val="cpParagraph"/>
    <w:pPr>
      <w:ind w:left="567"/>
    </w:pPr>
    <w:rPr>
      <w:rFonts w:ascii="Arial Narrow" w:hAnsi="Arial Narrow"/>
      <w:sz w:val="20"/>
    </w:rPr>
  </w:style>
  <w:style w:type="paragraph" w:customStyle="1" w:styleId="cpBullet">
    <w:name w:val="cpBullet"/>
    <w:basedOn w:val="Normal"/>
    <w:pPr>
      <w:numPr>
        <w:numId w:val="28"/>
      </w:numPr>
    </w:pPr>
  </w:style>
  <w:style w:type="character" w:customStyle="1" w:styleId="cpCapital">
    <w:name w:val="cpCapital"/>
    <w:rPr>
      <w:smallCaps/>
      <w:noProof w:val="0"/>
      <w:lang w:val="nl-BE"/>
    </w:rPr>
  </w:style>
  <w:style w:type="paragraph" w:customStyle="1" w:styleId="cpStep">
    <w:name w:val="cpStep"/>
    <w:basedOn w:val="Normal"/>
    <w:pPr>
      <w:numPr>
        <w:numId w:val="21"/>
      </w:numPr>
      <w:jc w:val="both"/>
    </w:pPr>
  </w:style>
  <w:style w:type="paragraph" w:customStyle="1" w:styleId="cpChoice">
    <w:name w:val="cpChoice"/>
    <w:basedOn w:val="cpStep"/>
    <w:pPr>
      <w:numPr>
        <w:numId w:val="22"/>
      </w:numPr>
      <w:jc w:val="left"/>
    </w:pPr>
  </w:style>
  <w:style w:type="paragraph" w:customStyle="1" w:styleId="cpNote">
    <w:name w:val="cpNote"/>
    <w:basedOn w:val="Normal"/>
    <w:pPr>
      <w:tabs>
        <w:tab w:val="right" w:leader="dot" w:pos="6804"/>
      </w:tabs>
      <w:spacing w:before="120"/>
    </w:pPr>
    <w:rPr>
      <w:color w:val="0000FF"/>
      <w:sz w:val="16"/>
      <w:lang w:val="fr-BE"/>
    </w:rPr>
  </w:style>
  <w:style w:type="paragraph" w:customStyle="1" w:styleId="cpNoteTitle">
    <w:name w:val="cpNoteTitle"/>
    <w:next w:val="cpNote"/>
    <w:rPr>
      <w:rFonts w:ascii="Paragon" w:hAnsi="Paragon"/>
      <w:noProof/>
      <w:color w:val="0000FF"/>
      <w:sz w:val="36"/>
      <w:lang w:val="nl-NL" w:eastAsia="nl-NL"/>
    </w:rPr>
  </w:style>
  <w:style w:type="paragraph" w:customStyle="1" w:styleId="cpRemark">
    <w:name w:val="cpRemark"/>
    <w:basedOn w:val="Normal"/>
    <w:pPr>
      <w:spacing w:before="120"/>
    </w:pPr>
    <w:rPr>
      <w:i/>
      <w:sz w:val="22"/>
      <w:lang w:val="nl-NL"/>
    </w:rPr>
  </w:style>
  <w:style w:type="paragraph" w:customStyle="1" w:styleId="cpSummation">
    <w:name w:val="cpSummation"/>
    <w:basedOn w:val="Normal"/>
    <w:rsid w:val="007117BA"/>
    <w:pPr>
      <w:numPr>
        <w:numId w:val="39"/>
      </w:numPr>
    </w:pPr>
  </w:style>
  <w:style w:type="character" w:customStyle="1" w:styleId="cpReference">
    <w:name w:val="cpReference"/>
    <w:rPr>
      <w:i/>
      <w:smallCaps/>
      <w:sz w:val="20"/>
    </w:rPr>
  </w:style>
  <w:style w:type="paragraph" w:customStyle="1" w:styleId="cpExplain">
    <w:name w:val="cpExplain"/>
    <w:basedOn w:val="cpParagraph"/>
    <w:pPr>
      <w:ind w:left="567"/>
    </w:pPr>
    <w:rPr>
      <w:lang w:val="nl-NL"/>
    </w:rPr>
  </w:style>
  <w:style w:type="paragraph" w:customStyle="1" w:styleId="cpMethod">
    <w:name w:val="cpMethod"/>
    <w:basedOn w:val="Normal"/>
    <w:next w:val="Normal"/>
    <w:pPr>
      <w:spacing w:before="240" w:after="120"/>
      <w:ind w:left="709" w:hanging="284"/>
      <w:jc w:val="both"/>
    </w:pPr>
    <w:rPr>
      <w:rFonts w:ascii="DawnCastle" w:hAnsi="DawnCastle"/>
      <w:sz w:val="28"/>
      <w:lang w:val="nl-NL"/>
    </w:rPr>
  </w:style>
  <w:style w:type="paragraph" w:styleId="DocumentMap">
    <w:name w:val="Document Map"/>
    <w:basedOn w:val="Normal"/>
    <w:semiHidden/>
    <w:pPr>
      <w:shd w:val="clear" w:color="auto" w:fill="000080"/>
    </w:pPr>
    <w:rPr>
      <w:sz w:val="16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7503"/>
      </w:tabs>
      <w:spacing w:before="60" w:after="60"/>
    </w:pPr>
    <w:rPr>
      <w:b/>
      <w:caps/>
      <w:noProof/>
    </w:rPr>
  </w:style>
  <w:style w:type="paragraph" w:styleId="TOC2">
    <w:name w:val="toc 2"/>
    <w:basedOn w:val="Normal"/>
    <w:next w:val="Normal"/>
    <w:autoRedefine/>
    <w:semiHidden/>
    <w:pPr>
      <w:ind w:left="200"/>
    </w:pPr>
    <w:rPr>
      <w:smallCaps/>
    </w:rPr>
  </w:style>
  <w:style w:type="paragraph" w:styleId="TOC3">
    <w:name w:val="toc 3"/>
    <w:basedOn w:val="Normal"/>
    <w:next w:val="Normal"/>
    <w:autoRedefine/>
    <w:semiHidden/>
    <w:pPr>
      <w:ind w:left="400"/>
    </w:pPr>
    <w:rPr>
      <w:i/>
    </w:rPr>
  </w:style>
  <w:style w:type="paragraph" w:styleId="TOC4">
    <w:name w:val="toc 4"/>
    <w:basedOn w:val="Normal"/>
    <w:next w:val="Normal"/>
    <w:autoRedefine/>
    <w:semiHidden/>
    <w:pPr>
      <w:ind w:left="600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ind w:left="800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ind w:left="1000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ind w:left="1200"/>
    </w:pPr>
    <w:rPr>
      <w:sz w:val="18"/>
    </w:rPr>
  </w:style>
  <w:style w:type="paragraph" w:styleId="TOC8">
    <w:name w:val="toc 8"/>
    <w:basedOn w:val="Normal"/>
    <w:next w:val="Normal"/>
    <w:autoRedefine/>
    <w:semiHidden/>
    <w:pPr>
      <w:ind w:left="1400"/>
    </w:pPr>
    <w:rPr>
      <w:sz w:val="18"/>
    </w:rPr>
  </w:style>
  <w:style w:type="paragraph" w:styleId="TOC9">
    <w:name w:val="toc 9"/>
    <w:basedOn w:val="Normal"/>
    <w:next w:val="Normal"/>
    <w:autoRedefine/>
    <w:semiHidden/>
    <w:pPr>
      <w:ind w:left="1600"/>
    </w:pPr>
    <w:rPr>
      <w:sz w:val="18"/>
    </w:rPr>
  </w:style>
  <w:style w:type="paragraph" w:customStyle="1" w:styleId="cpTip">
    <w:name w:val="cpTip"/>
    <w:basedOn w:val="Normal"/>
    <w:pPr>
      <w:spacing w:before="60" w:after="60"/>
      <w:jc w:val="both"/>
    </w:pPr>
    <w:rPr>
      <w:i/>
      <w:sz w:val="20"/>
      <w:szCs w:val="20"/>
      <w:lang w:eastAsia="en-US"/>
    </w:rPr>
  </w:style>
  <w:style w:type="paragraph" w:customStyle="1" w:styleId="cpSmallTip">
    <w:name w:val="cpSmallTip"/>
    <w:basedOn w:val="cpTip"/>
    <w:pPr>
      <w:spacing w:before="0" w:after="0"/>
    </w:pPr>
    <w:rPr>
      <w:sz w:val="12"/>
    </w:rPr>
  </w:style>
  <w:style w:type="paragraph" w:styleId="Header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Footer">
    <w:name w:val="footer"/>
    <w:basedOn w:val="Normal"/>
    <w:semiHidden/>
    <w:pPr>
      <w:tabs>
        <w:tab w:val="center" w:pos="4536"/>
        <w:tab w:val="right" w:pos="9072"/>
      </w:tabs>
    </w:pPr>
  </w:style>
  <w:style w:type="character" w:customStyle="1" w:styleId="cpLowered">
    <w:name w:val="cpLowered"/>
    <w:rPr>
      <w:position w:val="-10"/>
    </w:rPr>
  </w:style>
  <w:style w:type="paragraph" w:customStyle="1" w:styleId="cpBulletTable">
    <w:name w:val="cpBulletTable"/>
    <w:basedOn w:val="cpBullet"/>
    <w:pPr>
      <w:numPr>
        <w:numId w:val="37"/>
      </w:numPr>
      <w:tabs>
        <w:tab w:val="left" w:leader="dot" w:pos="2835"/>
      </w:tabs>
      <w:ind w:left="2835" w:hanging="2410"/>
    </w:pPr>
    <w:rPr>
      <w:lang w:val="en-GB"/>
    </w:rPr>
  </w:style>
  <w:style w:type="paragraph" w:customStyle="1" w:styleId="cpCode">
    <w:name w:val="cpCode"/>
    <w:basedOn w:val="Normal"/>
    <w:pPr>
      <w:tabs>
        <w:tab w:val="left" w:pos="1701"/>
        <w:tab w:val="left" w:pos="2268"/>
      </w:tabs>
      <w:ind w:left="1134"/>
    </w:pPr>
    <w:rPr>
      <w:rFonts w:ascii="Courier New" w:hAnsi="Courier New"/>
      <w:sz w:val="16"/>
      <w:szCs w:val="20"/>
    </w:rPr>
  </w:style>
  <w:style w:type="paragraph" w:customStyle="1" w:styleId="cpSummationTable">
    <w:name w:val="cpSummationTable"/>
    <w:basedOn w:val="cpSummation"/>
    <w:rsid w:val="007117BA"/>
    <w:pPr>
      <w:numPr>
        <w:numId w:val="40"/>
      </w:numPr>
      <w:tabs>
        <w:tab w:val="left" w:leader="dot" w:pos="2268"/>
      </w:tabs>
    </w:pPr>
  </w:style>
  <w:style w:type="paragraph" w:customStyle="1" w:styleId="cpTipSummation">
    <w:name w:val="cpTipSummation"/>
    <w:basedOn w:val="cpTip"/>
    <w:pPr>
      <w:numPr>
        <w:numId w:val="38"/>
      </w:numPr>
    </w:pPr>
  </w:style>
  <w:style w:type="character" w:styleId="Emphasis">
    <w:name w:val="Emphasis"/>
    <w:basedOn w:val="DefaultParagraphFont"/>
    <w:uiPriority w:val="20"/>
    <w:qFormat/>
    <w:rsid w:val="003F5E0D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B1D8B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B1D8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66617"/>
    <w:rPr>
      <w:rFonts w:ascii="Paragon" w:hAnsi="Paragon"/>
      <w:i/>
      <w:sz w:val="40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58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5819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A75819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006AA"/>
    <w:pPr>
      <w:ind w:left="720"/>
      <w:contextualSpacing/>
    </w:pPr>
  </w:style>
  <w:style w:type="table" w:styleId="TableGrid">
    <w:name w:val="Table Grid"/>
    <w:basedOn w:val="TableNormal"/>
    <w:uiPriority w:val="39"/>
    <w:rsid w:val="00CD5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CD5C9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024BF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5125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6617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0142E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22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oleObject" Target="embeddings/oleObject9.bin"/><Relationship Id="rId7" Type="http://schemas.openxmlformats.org/officeDocument/2006/relationships/webSettings" Target="web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3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oleObject" Target="embeddings/oleObject1.bin"/><Relationship Id="rId24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oleObject" Target="embeddings/oleObject4.bin"/><Relationship Id="rId23" Type="http://schemas.openxmlformats.org/officeDocument/2006/relationships/header" Target="header2.xml"/><Relationship Id="rId10" Type="http://schemas.openxmlformats.org/officeDocument/2006/relationships/image" Target="media/image1.png"/><Relationship Id="rId19" Type="http://schemas.openxmlformats.org/officeDocument/2006/relationships/oleObject" Target="embeddings/oleObject7.bin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jpe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0.bin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lates\cpManu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611f95-8fb3-4b07-b7f4-6932e2632168">
      <Terms xmlns="http://schemas.microsoft.com/office/infopath/2007/PartnerControls"/>
    </lcf76f155ced4ddcb4097134ff3c332f>
    <TaxCatchAll xmlns="1076b3a4-9720-4a52-9daa-38be67d3b14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B60889B3604D4884FE28C9DA9CED49" ma:contentTypeVersion="14" ma:contentTypeDescription="Create a new document." ma:contentTypeScope="" ma:versionID="70839dc68fe30dab8b279b36e7c33e05">
  <xsd:schema xmlns:xsd="http://www.w3.org/2001/XMLSchema" xmlns:xs="http://www.w3.org/2001/XMLSchema" xmlns:p="http://schemas.microsoft.com/office/2006/metadata/properties" xmlns:ns2="25611f95-8fb3-4b07-b7f4-6932e2632168" xmlns:ns3="1076b3a4-9720-4a52-9daa-38be67d3b14a" targetNamespace="http://schemas.microsoft.com/office/2006/metadata/properties" ma:root="true" ma:fieldsID="07aed96719928ec04cad01396f99dfa3" ns2:_="" ns3:_="">
    <xsd:import namespace="25611f95-8fb3-4b07-b7f4-6932e2632168"/>
    <xsd:import namespace="1076b3a4-9720-4a52-9daa-38be67d3b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611f95-8fb3-4b07-b7f4-6932e26321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b6aae5a-3a2a-48e8-9b98-941310dd4a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76b3a4-9720-4a52-9daa-38be67d3b1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7bc25af-a027-42de-9d39-b732ce8c477a}" ma:internalName="TaxCatchAll" ma:showField="CatchAllData" ma:web="1076b3a4-9720-4a52-9daa-38be67d3b1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6CC84E-1752-4037-87DC-9D0E6212C0DF}">
  <ds:schemaRefs>
    <ds:schemaRef ds:uri="http://schemas.microsoft.com/office/2006/metadata/properties"/>
    <ds:schemaRef ds:uri="http://schemas.microsoft.com/office/infopath/2007/PartnerControls"/>
    <ds:schemaRef ds:uri="25611f95-8fb3-4b07-b7f4-6932e2632168"/>
    <ds:schemaRef ds:uri="1076b3a4-9720-4a52-9daa-38be67d3b14a"/>
  </ds:schemaRefs>
</ds:datastoreItem>
</file>

<file path=customXml/itemProps2.xml><?xml version="1.0" encoding="utf-8"?>
<ds:datastoreItem xmlns:ds="http://schemas.openxmlformats.org/officeDocument/2006/customXml" ds:itemID="{BB1AE7F3-2CFB-4EAE-BD81-EB9D122E54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EE1CB8-E6F3-46A4-A79E-561B08CF57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611f95-8fb3-4b07-b7f4-6932e2632168"/>
    <ds:schemaRef ds:uri="1076b3a4-9720-4a52-9daa-38be67d3b1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cpManual.dotm</Template>
  <TotalTime>18</TotalTime>
  <Pages>21</Pages>
  <Words>2725</Words>
  <Characters>15539</Characters>
  <Application>Microsoft Office Word</Application>
  <DocSecurity>0</DocSecurity>
  <Lines>129</Lines>
  <Paragraphs>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Copy Paste Manual SoftwareName</vt:lpstr>
      <vt:lpstr>Copy Paste Manual SoftwareName</vt:lpstr>
    </vt:vector>
  </TitlesOfParts>
  <Company>Copy Paste</Company>
  <LinksUpToDate>false</LinksUpToDate>
  <CharactersWithSpaces>18228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Paste Manual SoftwareName</dc:title>
  <dc:subject>SoftwareName Manual</dc:subject>
  <dc:creator>Vincent</dc:creator>
  <cp:keywords>Manual SoftwareName</cp:keywords>
  <dc:description/>
  <cp:lastModifiedBy>Vincent Van De Walle</cp:lastModifiedBy>
  <cp:revision>5</cp:revision>
  <cp:lastPrinted>2025-11-03T08:32:00Z</cp:lastPrinted>
  <dcterms:created xsi:type="dcterms:W3CDTF">2025-11-03T08:32:00Z</dcterms:created>
  <dcterms:modified xsi:type="dcterms:W3CDTF">2025-11-06T15:41:00Z</dcterms:modified>
  <cp:category>SoftwareName Manual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0x0101004EB60889B3604D4884FE28C9DA9CED49</vt:lpwstr>
  </property>
  <property fmtid="{D5CDD505-2E9C-101B-9397-08002B2CF9AE}" pid="3" name="MediaServiceImageTags">
    <vt:lpwstr/>
  </property>
</Properties>
</file>